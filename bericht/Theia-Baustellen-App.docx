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elleBFH1"/>
        <w:tblpPr w:leftFromText="142" w:rightFromText="142" w:vertAnchor="page" w:tblpX="-1418" w:tblpYSpec="top"/>
        <w:tblOverlap w:val="never"/>
        <w:tblW w:w="11907" w:type="dxa"/>
        <w:tblInd w:w="0" w:type="dxa"/>
        <w:tblBorders>
          <w:top w:val="none" w:sz="0" w:space="0" w:color="auto"/>
          <w:left w:val="none" w:sz="0" w:space="0" w:color="auto"/>
          <w:bottom w:val="single" w:sz="48" w:space="0" w:color="FFC000"/>
          <w:right w:val="none" w:sz="0" w:space="0" w:color="auto"/>
          <w:insideH w:val="none" w:sz="0" w:space="0" w:color="auto"/>
          <w:insideV w:val="none" w:sz="0" w:space="0" w:color="auto"/>
        </w:tblBorders>
        <w:shd w:val="clear" w:color="auto" w:fill="FAC300"/>
        <w:tblLayout w:type="fixed"/>
        <w:tblCellMar>
          <w:top w:w="0" w:type="dxa"/>
          <w:left w:w="0" w:type="dxa"/>
          <w:bottom w:w="0" w:type="dxa"/>
          <w:right w:w="0" w:type="dxa"/>
        </w:tblCellMar>
        <w:tblLook w:val="04A0" w:firstRow="1" w:lastRow="0" w:firstColumn="1" w:lastColumn="0" w:noHBand="0" w:noVBand="1"/>
      </w:tblPr>
      <w:tblGrid>
        <w:gridCol w:w="11907"/>
      </w:tblGrid>
      <w:tr w:rsidR="00E10859" w:rsidRPr="007D2E51" w14:paraId="39443F1F" w14:textId="77777777" w:rsidTr="002F6D23">
        <w:trPr>
          <w:cnfStyle w:val="100000000000" w:firstRow="1" w:lastRow="0" w:firstColumn="0" w:lastColumn="0" w:oddVBand="0" w:evenVBand="0" w:oddHBand="0" w:evenHBand="0" w:firstRowFirstColumn="0" w:firstRowLastColumn="0" w:lastRowFirstColumn="0" w:lastRowLastColumn="0"/>
          <w:trHeight w:hRule="exact" w:val="5528"/>
        </w:trPr>
        <w:sdt>
          <w:sdtPr>
            <w:rPr>
              <w:color w:val="FFFFFF" w:themeColor="background1"/>
              <w14:textFill>
                <w14:noFill/>
              </w14:textFill>
            </w:rPr>
            <w:id w:val="1583328409"/>
            <w:showingPlcHdr/>
            <w:picture/>
          </w:sdtPr>
          <w:sdtContent>
            <w:tc>
              <w:tcPr>
                <w:tcW w:w="11907" w:type="dxa"/>
                <w:tcBorders>
                  <w:top w:val="none" w:sz="0" w:space="0" w:color="auto"/>
                  <w:left w:val="none" w:sz="0" w:space="0" w:color="auto"/>
                  <w:bottom w:val="none" w:sz="0" w:space="0" w:color="auto"/>
                  <w:right w:val="none" w:sz="0" w:space="0" w:color="auto"/>
                </w:tcBorders>
                <w:shd w:val="clear" w:color="auto" w:fill="auto"/>
              </w:tcPr>
              <w:p w14:paraId="2BE63321" w14:textId="77777777" w:rsidR="00E10859" w:rsidRPr="007D2E51" w:rsidRDefault="00E10859" w:rsidP="00E10859">
                <w:pPr>
                  <w:tabs>
                    <w:tab w:val="left" w:pos="5387"/>
                  </w:tabs>
                  <w:rPr>
                    <w:b w:val="0"/>
                    <w:color w:val="FFFFFF" w:themeColor="background1"/>
                    <w14:textFill>
                      <w14:noFill/>
                    </w14:textFill>
                  </w:rPr>
                </w:pPr>
                <w:r w:rsidRPr="007D2E51">
                  <w:rPr>
                    <w:noProof/>
                    <w:color w:val="FFFFFF" w:themeColor="background1"/>
                    <w14:textFill>
                      <w14:noFill/>
                    </w14:textFill>
                  </w:rPr>
                  <w:drawing>
                    <wp:inline distT="0" distB="0" distL="0" distR="0" wp14:anchorId="1A7DA1D8" wp14:editId="60B6983C">
                      <wp:extent cx="7552080" cy="3524760"/>
                      <wp:effectExtent l="0" t="0" r="0" b="0"/>
                      <wp:docPr id="92"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2080" cy="3524760"/>
                              </a:xfrm>
                              <a:prstGeom prst="rect">
                                <a:avLst/>
                              </a:prstGeom>
                              <a:noFill/>
                              <a:ln>
                                <a:noFill/>
                              </a:ln>
                            </pic:spPr>
                          </pic:pic>
                        </a:graphicData>
                      </a:graphic>
                    </wp:inline>
                  </w:drawing>
                </w:r>
              </w:p>
            </w:tc>
          </w:sdtContent>
        </w:sdt>
      </w:tr>
      <w:tr w:rsidR="00E10859" w:rsidRPr="007D2E51" w14:paraId="63755015" w14:textId="77777777" w:rsidTr="002F6D23">
        <w:trPr>
          <w:trHeight w:hRule="exact" w:val="20"/>
        </w:trPr>
        <w:tc>
          <w:tcPr>
            <w:tcW w:w="11907" w:type="dxa"/>
            <w:shd w:val="clear" w:color="auto" w:fill="FAC300"/>
          </w:tcPr>
          <w:p w14:paraId="0A3662B4" w14:textId="77777777" w:rsidR="00E10859" w:rsidRPr="007D2E51" w:rsidRDefault="00E10859" w:rsidP="00E10859">
            <w:pPr>
              <w:tabs>
                <w:tab w:val="left" w:pos="5387"/>
              </w:tabs>
              <w:rPr>
                <w:sz w:val="12"/>
                <w:szCs w:val="12"/>
              </w:rPr>
            </w:pPr>
          </w:p>
        </w:tc>
      </w:tr>
    </w:tbl>
    <w:p w14:paraId="268E146A" w14:textId="77777777" w:rsidR="00E10859" w:rsidRPr="007D2E51" w:rsidRDefault="00E10859" w:rsidP="00E10859">
      <w:pPr>
        <w:tabs>
          <w:tab w:val="left" w:pos="5387"/>
        </w:tabs>
        <w:spacing w:after="240"/>
      </w:pPr>
    </w:p>
    <w:tbl>
      <w:tblPr>
        <w:tblW w:w="5000" w:type="pct"/>
        <w:tblLayout w:type="fixed"/>
        <w:tblCellMar>
          <w:left w:w="0" w:type="dxa"/>
          <w:right w:w="0" w:type="dxa"/>
        </w:tblCellMar>
        <w:tblLook w:val="01E0" w:firstRow="1" w:lastRow="1" w:firstColumn="1" w:lastColumn="1" w:noHBand="0" w:noVBand="0"/>
      </w:tblPr>
      <w:tblGrid>
        <w:gridCol w:w="4638"/>
        <w:gridCol w:w="4829"/>
      </w:tblGrid>
      <w:tr w:rsidR="00E10859" w:rsidRPr="007D2E51" w14:paraId="4D7996E0" w14:textId="77777777" w:rsidTr="00CD37C7">
        <w:trPr>
          <w:trHeight w:val="1023"/>
        </w:trPr>
        <w:tc>
          <w:tcPr>
            <w:tcW w:w="9467" w:type="dxa"/>
            <w:gridSpan w:val="2"/>
            <w:shd w:val="clear" w:color="auto" w:fill="auto"/>
            <w:tcMar>
              <w:top w:w="0" w:type="dxa"/>
            </w:tcMar>
          </w:tcPr>
          <w:p w14:paraId="33B1F7BB" w14:textId="3F314F19" w:rsidR="00E10859" w:rsidRPr="007D2E51" w:rsidRDefault="009362E3" w:rsidP="00E10859">
            <w:pPr>
              <w:tabs>
                <w:tab w:val="left" w:pos="5387"/>
              </w:tabs>
              <w:spacing w:line="568" w:lineRule="atLeast"/>
              <w:rPr>
                <w:rFonts w:eastAsia="Times New Roman"/>
                <w:color w:val="000000"/>
                <w:spacing w:val="5"/>
                <w:kern w:val="28"/>
                <w:sz w:val="48"/>
                <w:szCs w:val="52"/>
              </w:rPr>
            </w:pPr>
            <w:r>
              <w:rPr>
                <w:rFonts w:eastAsia="Times New Roman"/>
                <w:color w:val="000000"/>
                <w:spacing w:val="5"/>
                <w:kern w:val="28"/>
                <w:sz w:val="48"/>
                <w:szCs w:val="52"/>
              </w:rPr>
              <w:t>THEIA Baustellen App</w:t>
            </w:r>
          </w:p>
        </w:tc>
      </w:tr>
      <w:tr w:rsidR="00E10859" w:rsidRPr="007D2E51" w14:paraId="62FFBE05" w14:textId="77777777" w:rsidTr="00CD37C7">
        <w:trPr>
          <w:trHeight w:hRule="exact" w:val="832"/>
        </w:trPr>
        <w:tc>
          <w:tcPr>
            <w:tcW w:w="9467" w:type="dxa"/>
            <w:gridSpan w:val="2"/>
            <w:shd w:val="clear" w:color="auto" w:fill="auto"/>
          </w:tcPr>
          <w:p w14:paraId="4C9DF653" w14:textId="1F3CFD47" w:rsidR="00E10859" w:rsidRPr="007D2E51" w:rsidRDefault="009362E3" w:rsidP="00E10859">
            <w:pPr>
              <w:tabs>
                <w:tab w:val="left" w:pos="5387"/>
              </w:tabs>
              <w:spacing w:line="320" w:lineRule="exact"/>
              <w:outlineLvl w:val="1"/>
              <w:rPr>
                <w:rFonts w:cs="Arial"/>
                <w:sz w:val="28"/>
                <w:szCs w:val="24"/>
              </w:rPr>
            </w:pPr>
            <w:bookmarkStart w:id="0" w:name="_Toc188879106"/>
            <w:r>
              <w:rPr>
                <w:rFonts w:cs="Arial"/>
                <w:sz w:val="28"/>
                <w:szCs w:val="24"/>
              </w:rPr>
              <w:t>Eine Lösungsarchitektur für eine mobile Applikation</w:t>
            </w:r>
            <w:bookmarkEnd w:id="0"/>
          </w:p>
        </w:tc>
      </w:tr>
      <w:tr w:rsidR="00E10859" w:rsidRPr="007D2E51" w14:paraId="40F59529" w14:textId="77777777" w:rsidTr="00CD37C7">
        <w:trPr>
          <w:trHeight w:hRule="exact" w:val="4253"/>
        </w:trPr>
        <w:tc>
          <w:tcPr>
            <w:tcW w:w="9467" w:type="dxa"/>
            <w:gridSpan w:val="2"/>
            <w:shd w:val="clear" w:color="auto" w:fill="auto"/>
          </w:tcPr>
          <w:p w14:paraId="0829A6ED" w14:textId="6F8EDB2A" w:rsidR="00E10859" w:rsidRPr="007D2E51" w:rsidRDefault="009362E3" w:rsidP="00E10859">
            <w:pPr>
              <w:tabs>
                <w:tab w:val="center" w:pos="4536"/>
                <w:tab w:val="left" w:pos="5387"/>
                <w:tab w:val="right" w:pos="9072"/>
              </w:tabs>
              <w:spacing w:line="240" w:lineRule="auto"/>
              <w:rPr>
                <w:b/>
                <w:color w:val="697D91"/>
                <w:szCs w:val="19"/>
              </w:rPr>
            </w:pPr>
            <w:r>
              <w:rPr>
                <w:b/>
              </w:rPr>
              <w:t>Masterthesis</w:t>
            </w:r>
          </w:p>
        </w:tc>
      </w:tr>
      <w:tr w:rsidR="00E10859" w:rsidRPr="007D2E51" w14:paraId="157DD9A6" w14:textId="77777777" w:rsidTr="00CD37C7">
        <w:trPr>
          <w:trHeight w:hRule="exact" w:val="298"/>
        </w:trPr>
        <w:tc>
          <w:tcPr>
            <w:tcW w:w="4638" w:type="dxa"/>
            <w:shd w:val="clear" w:color="auto" w:fill="auto"/>
            <w:tcMar>
              <w:top w:w="57" w:type="dxa"/>
              <w:bottom w:w="57" w:type="dxa"/>
            </w:tcMar>
          </w:tcPr>
          <w:p w14:paraId="28680F2D" w14:textId="77777777" w:rsidR="00E10859" w:rsidRPr="007D2E51" w:rsidRDefault="00E10859" w:rsidP="00E10859">
            <w:r w:rsidRPr="007D2E51">
              <w:t>Studiengang:</w:t>
            </w:r>
          </w:p>
        </w:tc>
        <w:tc>
          <w:tcPr>
            <w:tcW w:w="4829" w:type="dxa"/>
            <w:shd w:val="clear" w:color="auto" w:fill="auto"/>
            <w:tcMar>
              <w:top w:w="57" w:type="dxa"/>
              <w:bottom w:w="57" w:type="dxa"/>
            </w:tcMar>
          </w:tcPr>
          <w:p w14:paraId="3B1AFD8D" w14:textId="4E9A4A4C" w:rsidR="00E10859" w:rsidRPr="007D2E51" w:rsidRDefault="009362E3" w:rsidP="00E10859">
            <w:r>
              <w:rPr>
                <w:szCs w:val="19"/>
              </w:rPr>
              <w:t>MAS-IT Software Architecture</w:t>
            </w:r>
          </w:p>
        </w:tc>
      </w:tr>
      <w:tr w:rsidR="00E10859" w:rsidRPr="007D2E51" w14:paraId="0A8FA3BB" w14:textId="77777777" w:rsidTr="00CD37C7">
        <w:trPr>
          <w:trHeight w:hRule="exact" w:val="298"/>
        </w:trPr>
        <w:tc>
          <w:tcPr>
            <w:tcW w:w="4638" w:type="dxa"/>
            <w:shd w:val="clear" w:color="auto" w:fill="auto"/>
            <w:tcMar>
              <w:top w:w="57" w:type="dxa"/>
              <w:bottom w:w="57" w:type="dxa"/>
            </w:tcMar>
          </w:tcPr>
          <w:p w14:paraId="18137D77" w14:textId="77777777" w:rsidR="00E10859" w:rsidRPr="007D2E51" w:rsidRDefault="00045A90" w:rsidP="00E10859">
            <w:r w:rsidRPr="007D2E51">
              <w:t>Autor*in</w:t>
            </w:r>
            <w:r w:rsidR="00E10859" w:rsidRPr="007D2E51">
              <w:t>:</w:t>
            </w:r>
          </w:p>
        </w:tc>
        <w:tc>
          <w:tcPr>
            <w:tcW w:w="4829" w:type="dxa"/>
            <w:shd w:val="clear" w:color="auto" w:fill="auto"/>
            <w:tcMar>
              <w:top w:w="57" w:type="dxa"/>
              <w:bottom w:w="57" w:type="dxa"/>
            </w:tcMar>
          </w:tcPr>
          <w:p w14:paraId="3EC0EEA2" w14:textId="0A587996" w:rsidR="00E10859" w:rsidRPr="007D2E51" w:rsidRDefault="009362E3" w:rsidP="00E10859">
            <w:r>
              <w:rPr>
                <w:szCs w:val="19"/>
              </w:rPr>
              <w:t xml:space="preserve">Zürcher Amos | Software </w:t>
            </w:r>
            <w:proofErr w:type="spellStart"/>
            <w:r>
              <w:rPr>
                <w:szCs w:val="19"/>
              </w:rPr>
              <w:t>Architect</w:t>
            </w:r>
            <w:proofErr w:type="spellEnd"/>
          </w:p>
        </w:tc>
      </w:tr>
      <w:tr w:rsidR="00E10859" w:rsidRPr="00B47247" w14:paraId="7676F856" w14:textId="77777777" w:rsidTr="00CD37C7">
        <w:trPr>
          <w:trHeight w:hRule="exact" w:val="298"/>
        </w:trPr>
        <w:tc>
          <w:tcPr>
            <w:tcW w:w="4638" w:type="dxa"/>
            <w:shd w:val="clear" w:color="auto" w:fill="auto"/>
            <w:tcMar>
              <w:top w:w="57" w:type="dxa"/>
              <w:bottom w:w="57" w:type="dxa"/>
            </w:tcMar>
          </w:tcPr>
          <w:p w14:paraId="4388FF78" w14:textId="77777777" w:rsidR="00E10859" w:rsidRPr="007D2E51" w:rsidRDefault="00E10859" w:rsidP="00E10859">
            <w:r w:rsidRPr="007D2E51">
              <w:t>Betreuer</w:t>
            </w:r>
            <w:r w:rsidR="00045A90" w:rsidRPr="007D2E51">
              <w:t>*in</w:t>
            </w:r>
            <w:r w:rsidRPr="007D2E51">
              <w:t>:</w:t>
            </w:r>
          </w:p>
        </w:tc>
        <w:tc>
          <w:tcPr>
            <w:tcW w:w="4829" w:type="dxa"/>
            <w:shd w:val="clear" w:color="auto" w:fill="auto"/>
            <w:tcMar>
              <w:top w:w="57" w:type="dxa"/>
              <w:bottom w:w="57" w:type="dxa"/>
            </w:tcMar>
          </w:tcPr>
          <w:p w14:paraId="79BD83D2" w14:textId="56D0736B" w:rsidR="00E10859" w:rsidRPr="009362E3" w:rsidRDefault="009362E3" w:rsidP="00E10859">
            <w:pPr>
              <w:rPr>
                <w:lang w:val="en-US"/>
              </w:rPr>
            </w:pPr>
            <w:r>
              <w:rPr>
                <w:szCs w:val="19"/>
                <w:lang w:val="en-US"/>
              </w:rPr>
              <w:t xml:space="preserve">Staub Bill </w:t>
            </w:r>
            <w:r w:rsidRPr="009362E3">
              <w:rPr>
                <w:szCs w:val="19"/>
                <w:lang w:val="en-US"/>
              </w:rPr>
              <w:t>| Business Unit Lead</w:t>
            </w:r>
            <w:r>
              <w:rPr>
                <w:szCs w:val="19"/>
                <w:lang w:val="en-US"/>
              </w:rPr>
              <w:t xml:space="preserve"> “Business Solutions”</w:t>
            </w:r>
          </w:p>
        </w:tc>
      </w:tr>
      <w:tr w:rsidR="00E10859" w:rsidRPr="007D2E51" w14:paraId="38E7DE0F" w14:textId="77777777" w:rsidTr="00CD37C7">
        <w:trPr>
          <w:trHeight w:hRule="exact" w:val="298"/>
        </w:trPr>
        <w:tc>
          <w:tcPr>
            <w:tcW w:w="4638" w:type="dxa"/>
            <w:shd w:val="clear" w:color="auto" w:fill="auto"/>
            <w:tcMar>
              <w:top w:w="57" w:type="dxa"/>
              <w:bottom w:w="57" w:type="dxa"/>
            </w:tcMar>
          </w:tcPr>
          <w:p w14:paraId="4D21EE8E" w14:textId="77777777" w:rsidR="00E10859" w:rsidRPr="007D2E51" w:rsidRDefault="00E10859" w:rsidP="00E10859">
            <w:r w:rsidRPr="007D2E51">
              <w:t>Auftraggeber</w:t>
            </w:r>
            <w:r w:rsidR="00045A90" w:rsidRPr="007D2E51">
              <w:t>*in</w:t>
            </w:r>
            <w:r w:rsidRPr="007D2E51">
              <w:t>:</w:t>
            </w:r>
          </w:p>
        </w:tc>
        <w:tc>
          <w:tcPr>
            <w:tcW w:w="4829" w:type="dxa"/>
            <w:shd w:val="clear" w:color="auto" w:fill="auto"/>
            <w:tcMar>
              <w:top w:w="57" w:type="dxa"/>
              <w:bottom w:w="57" w:type="dxa"/>
            </w:tcMar>
          </w:tcPr>
          <w:p w14:paraId="29C9AC68" w14:textId="2D4DC5B8" w:rsidR="00E10859" w:rsidRPr="007D2E51" w:rsidRDefault="009362E3" w:rsidP="00E10859">
            <w:proofErr w:type="spellStart"/>
            <w:r>
              <w:rPr>
                <w:szCs w:val="19"/>
              </w:rPr>
              <w:t>Hellion</w:t>
            </w:r>
            <w:proofErr w:type="spellEnd"/>
            <w:r>
              <w:rPr>
                <w:szCs w:val="19"/>
              </w:rPr>
              <w:t xml:space="preserve"> AG</w:t>
            </w:r>
          </w:p>
        </w:tc>
      </w:tr>
      <w:tr w:rsidR="00E10859" w:rsidRPr="007D2E51" w14:paraId="75E15900" w14:textId="77777777" w:rsidTr="00CD37C7">
        <w:trPr>
          <w:trHeight w:hRule="exact" w:val="298"/>
        </w:trPr>
        <w:tc>
          <w:tcPr>
            <w:tcW w:w="4638" w:type="dxa"/>
            <w:shd w:val="clear" w:color="auto" w:fill="auto"/>
            <w:tcMar>
              <w:top w:w="57" w:type="dxa"/>
              <w:bottom w:w="57" w:type="dxa"/>
            </w:tcMar>
          </w:tcPr>
          <w:p w14:paraId="323EBBD8" w14:textId="77777777" w:rsidR="00E10859" w:rsidRPr="007D2E51" w:rsidRDefault="00E10859" w:rsidP="00E10859">
            <w:r w:rsidRPr="007D2E51">
              <w:t>Expert</w:t>
            </w:r>
            <w:r w:rsidR="00045A90" w:rsidRPr="007D2E51">
              <w:t>*in</w:t>
            </w:r>
            <w:r w:rsidRPr="007D2E51">
              <w:t>:</w:t>
            </w:r>
          </w:p>
        </w:tc>
        <w:tc>
          <w:tcPr>
            <w:tcW w:w="4829" w:type="dxa"/>
            <w:shd w:val="clear" w:color="auto" w:fill="auto"/>
            <w:tcMar>
              <w:top w:w="57" w:type="dxa"/>
              <w:bottom w:w="57" w:type="dxa"/>
            </w:tcMar>
          </w:tcPr>
          <w:p w14:paraId="2BB91181" w14:textId="42DE306C" w:rsidR="00E10859" w:rsidRPr="007D2E51" w:rsidRDefault="009362E3" w:rsidP="00E10859">
            <w:r>
              <w:rPr>
                <w:szCs w:val="19"/>
              </w:rPr>
              <w:t>Kleiner Helmut Max, Schmidhauser Arno</w:t>
            </w:r>
          </w:p>
        </w:tc>
      </w:tr>
      <w:tr w:rsidR="00E10859" w:rsidRPr="007D2E51" w14:paraId="41DF1E8F" w14:textId="77777777" w:rsidTr="00CD37C7">
        <w:trPr>
          <w:trHeight w:hRule="exact" w:val="298"/>
        </w:trPr>
        <w:tc>
          <w:tcPr>
            <w:tcW w:w="4638" w:type="dxa"/>
            <w:shd w:val="clear" w:color="auto" w:fill="auto"/>
            <w:tcMar>
              <w:top w:w="57" w:type="dxa"/>
              <w:bottom w:w="57" w:type="dxa"/>
            </w:tcMar>
          </w:tcPr>
          <w:p w14:paraId="61205EB7" w14:textId="77777777" w:rsidR="00E10859" w:rsidRPr="007D2E51" w:rsidRDefault="00E10859" w:rsidP="00E10859">
            <w:r w:rsidRPr="007D2E51">
              <w:t>Datum:</w:t>
            </w:r>
          </w:p>
        </w:tc>
        <w:tc>
          <w:tcPr>
            <w:tcW w:w="4829" w:type="dxa"/>
            <w:shd w:val="clear" w:color="auto" w:fill="auto"/>
            <w:tcMar>
              <w:top w:w="57" w:type="dxa"/>
              <w:bottom w:w="57" w:type="dxa"/>
            </w:tcMar>
          </w:tcPr>
          <w:p w14:paraId="31DE8D4A" w14:textId="77777777" w:rsidR="00E10859" w:rsidRPr="007D2E51" w:rsidRDefault="00E10859" w:rsidP="00E10859">
            <w:r w:rsidRPr="007D2E51">
              <w:rPr>
                <w:szCs w:val="19"/>
              </w:rPr>
              <w:fldChar w:fldCharType="begin">
                <w:ffData>
                  <w:name w:val=""/>
                  <w:enabled/>
                  <w:calcOnExit w:val="0"/>
                  <w:textInput>
                    <w:default w:val="[Datum einfügen]"/>
                  </w:textInput>
                </w:ffData>
              </w:fldChar>
            </w:r>
            <w:r w:rsidRPr="007D2E51">
              <w:rPr>
                <w:szCs w:val="19"/>
              </w:rPr>
              <w:instrText xml:space="preserve"> FORMTEXT </w:instrText>
            </w:r>
            <w:r w:rsidRPr="007D2E51">
              <w:rPr>
                <w:szCs w:val="19"/>
              </w:rPr>
            </w:r>
            <w:r w:rsidRPr="007D2E51">
              <w:rPr>
                <w:szCs w:val="19"/>
              </w:rPr>
              <w:fldChar w:fldCharType="separate"/>
            </w:r>
            <w:r w:rsidRPr="007D2E51">
              <w:rPr>
                <w:szCs w:val="19"/>
              </w:rPr>
              <w:t>[Datum einfügen]</w:t>
            </w:r>
            <w:r w:rsidRPr="007D2E51">
              <w:rPr>
                <w:szCs w:val="19"/>
              </w:rPr>
              <w:fldChar w:fldCharType="end"/>
            </w:r>
          </w:p>
        </w:tc>
      </w:tr>
    </w:tbl>
    <w:p w14:paraId="27A42326" w14:textId="77777777" w:rsidR="00E10859" w:rsidRPr="007D2E51" w:rsidRDefault="00E10859"/>
    <w:p w14:paraId="5EE5426B" w14:textId="77777777" w:rsidR="00E10859" w:rsidRPr="007D2E51" w:rsidRDefault="00E10859"/>
    <w:p w14:paraId="1C31E601" w14:textId="77777777" w:rsidR="00F825B4" w:rsidRPr="007D2E51" w:rsidRDefault="00F825B4" w:rsidP="004F7B96">
      <w:pPr>
        <w:pStyle w:val="Inhaltsverzeichnis"/>
        <w:spacing w:line="100" w:lineRule="atLeast"/>
        <w:rPr>
          <w:sz w:val="10"/>
          <w:szCs w:val="10"/>
        </w:rPr>
        <w:sectPr w:rsidR="00F825B4" w:rsidRPr="007D2E51" w:rsidSect="008A3DEF">
          <w:headerReference w:type="default" r:id="rId12"/>
          <w:footerReference w:type="default" r:id="rId13"/>
          <w:headerReference w:type="first" r:id="rId14"/>
          <w:footerReference w:type="first" r:id="rId15"/>
          <w:pgSz w:w="11906" w:h="16838" w:code="9"/>
          <w:pgMar w:top="1758" w:right="1004" w:bottom="680" w:left="1435" w:header="709" w:footer="397" w:gutter="0"/>
          <w:cols w:space="708"/>
          <w:titlePg/>
          <w:docGrid w:linePitch="360"/>
        </w:sectPr>
      </w:pPr>
    </w:p>
    <w:p w14:paraId="415173C1" w14:textId="36204E29" w:rsidR="00802E50" w:rsidRPr="007D2E51" w:rsidRDefault="00802E50" w:rsidP="00802E50">
      <w:pPr>
        <w:pStyle w:val="Inhaltsverzeichnis"/>
      </w:pPr>
      <w:bookmarkStart w:id="1" w:name="_Toc188879107"/>
      <w:r w:rsidRPr="007D2E51">
        <w:lastRenderedPageBreak/>
        <w:t>Management Summary</w:t>
      </w:r>
      <w:bookmarkEnd w:id="1"/>
    </w:p>
    <w:p w14:paraId="6CD28036" w14:textId="77777777" w:rsidR="00802E50" w:rsidRPr="007D2E51" w:rsidRDefault="00802E50" w:rsidP="00802E50"/>
    <w:p w14:paraId="0A421ED5" w14:textId="77777777" w:rsidR="004A4D9D" w:rsidRPr="004A4D9D" w:rsidRDefault="004A4D9D" w:rsidP="007F2BDB">
      <w:pPr>
        <w:rPr>
          <w:b/>
        </w:rPr>
      </w:pPr>
      <w:r w:rsidRPr="004A4D9D">
        <w:rPr>
          <w:b/>
        </w:rPr>
        <w:t>Ausgangslage</w:t>
      </w:r>
    </w:p>
    <w:p w14:paraId="69C0F48A" w14:textId="37CA0315" w:rsidR="003511EC" w:rsidRPr="007D2E51" w:rsidRDefault="003511EC" w:rsidP="007F2BDB"/>
    <w:p w14:paraId="2B0DE7FA" w14:textId="77777777" w:rsidR="004A4D9D" w:rsidRDefault="004A4D9D" w:rsidP="003511EC"/>
    <w:p w14:paraId="2A724599" w14:textId="506E1AFB" w:rsidR="003511EC" w:rsidRPr="004A4D9D" w:rsidRDefault="004A4D9D" w:rsidP="003511EC">
      <w:pPr>
        <w:rPr>
          <w:b/>
        </w:rPr>
      </w:pPr>
      <w:r w:rsidRPr="004A4D9D">
        <w:rPr>
          <w:b/>
        </w:rPr>
        <w:t>Ziel</w:t>
      </w:r>
    </w:p>
    <w:p w14:paraId="1D5B93CD" w14:textId="77777777" w:rsidR="004A4D9D" w:rsidRDefault="004A4D9D" w:rsidP="003511EC"/>
    <w:p w14:paraId="76C3E6CE" w14:textId="77777777" w:rsidR="004A4D9D" w:rsidRDefault="004A4D9D" w:rsidP="003511EC"/>
    <w:p w14:paraId="44F83B67" w14:textId="368FAC05" w:rsidR="004A4D9D" w:rsidRPr="004A4D9D" w:rsidRDefault="004A4D9D" w:rsidP="003511EC">
      <w:pPr>
        <w:rPr>
          <w:b/>
        </w:rPr>
      </w:pPr>
      <w:r w:rsidRPr="004A4D9D">
        <w:rPr>
          <w:b/>
        </w:rPr>
        <w:t>Vorgehen</w:t>
      </w:r>
    </w:p>
    <w:p w14:paraId="310F5A46" w14:textId="77777777" w:rsidR="004A4D9D" w:rsidRDefault="004A4D9D" w:rsidP="003511EC"/>
    <w:p w14:paraId="76209CB0" w14:textId="77777777" w:rsidR="004A4D9D" w:rsidRDefault="004A4D9D" w:rsidP="003511EC"/>
    <w:p w14:paraId="66F91065" w14:textId="64E74256" w:rsidR="004A4D9D" w:rsidRPr="004A4D9D" w:rsidRDefault="004A4D9D" w:rsidP="003511EC">
      <w:pPr>
        <w:rPr>
          <w:b/>
        </w:rPr>
      </w:pPr>
      <w:r w:rsidRPr="004A4D9D">
        <w:rPr>
          <w:b/>
        </w:rPr>
        <w:t>Ergebnisse</w:t>
      </w:r>
    </w:p>
    <w:p w14:paraId="78C1926D" w14:textId="77777777" w:rsidR="004A4D9D" w:rsidRDefault="004A4D9D" w:rsidP="003511EC"/>
    <w:p w14:paraId="0483D424" w14:textId="77777777" w:rsidR="004A4D9D" w:rsidRPr="007D2E51" w:rsidRDefault="004A4D9D" w:rsidP="003511EC"/>
    <w:p w14:paraId="2EF0C4E3" w14:textId="50FEA0E0" w:rsidR="004F7B96" w:rsidRDefault="00802E50" w:rsidP="00776FA1">
      <w:pPr>
        <w:pStyle w:val="Inhaltsverzeichnis"/>
        <w:tabs>
          <w:tab w:val="center" w:pos="4733"/>
        </w:tabs>
      </w:pPr>
      <w:r w:rsidRPr="007D2E51">
        <w:br w:type="page"/>
      </w:r>
    </w:p>
    <w:sdt>
      <w:sdtPr>
        <w:rPr>
          <w:rFonts w:eastAsia="Lucida Sans"/>
          <w:color w:val="auto"/>
          <w:spacing w:val="0"/>
          <w:kern w:val="0"/>
          <w:sz w:val="19"/>
          <w:szCs w:val="20"/>
        </w:rPr>
        <w:id w:val="397025660"/>
        <w:docPartObj>
          <w:docPartGallery w:val="Table of Contents"/>
          <w:docPartUnique/>
        </w:docPartObj>
      </w:sdtPr>
      <w:sdtEndPr>
        <w:rPr>
          <w:b/>
          <w:bCs/>
          <w:noProof/>
        </w:rPr>
      </w:sdtEndPr>
      <w:sdtContent>
        <w:p w14:paraId="10EA5157" w14:textId="30F71745" w:rsidR="00776FA1" w:rsidRDefault="00776FA1" w:rsidP="00776FA1">
          <w:pPr>
            <w:pStyle w:val="Title"/>
            <w:rPr>
              <w:rFonts w:eastAsia="Lucida Sans" w:cs="Arial"/>
              <w:color w:val="auto"/>
              <w:spacing w:val="0"/>
              <w:kern w:val="0"/>
              <w:sz w:val="28"/>
              <w:szCs w:val="24"/>
            </w:rPr>
          </w:pPr>
          <w:r w:rsidRPr="00776FA1">
            <w:rPr>
              <w:rFonts w:eastAsia="Lucida Sans" w:cs="Arial"/>
              <w:color w:val="auto"/>
              <w:spacing w:val="0"/>
              <w:kern w:val="0"/>
              <w:sz w:val="28"/>
              <w:szCs w:val="24"/>
            </w:rPr>
            <w:t>Inhaltsverzeichnis</w:t>
          </w:r>
        </w:p>
        <w:p w14:paraId="5DDC97C9" w14:textId="77777777" w:rsidR="00776FA1" w:rsidRPr="00776FA1" w:rsidRDefault="00776FA1" w:rsidP="00776FA1"/>
        <w:p w14:paraId="1234E846" w14:textId="04BC2CA5" w:rsidR="00776FA1" w:rsidRDefault="00776FA1">
          <w:pPr>
            <w:pStyle w:val="TOC2"/>
            <w:rPr>
              <w:rFonts w:asciiTheme="minorHAnsi" w:eastAsiaTheme="minorEastAsia" w:hAnsiTheme="minorHAnsi" w:cstheme="minorBidi"/>
              <w:noProof/>
              <w:kern w:val="2"/>
              <w:sz w:val="24"/>
              <w:szCs w:val="24"/>
              <w:lang w:val="en-CH" w:eastAsia="en-CH"/>
              <w14:ligatures w14:val="standardContextual"/>
            </w:rPr>
          </w:pPr>
          <w:r>
            <w:fldChar w:fldCharType="begin"/>
          </w:r>
          <w:r>
            <w:instrText xml:space="preserve"> TOC \o "1-3" \h \z \u </w:instrText>
          </w:r>
          <w:r>
            <w:fldChar w:fldCharType="separate"/>
          </w:r>
          <w:hyperlink w:anchor="_Toc188879106" w:history="1">
            <w:r w:rsidRPr="000A69D1">
              <w:rPr>
                <w:rStyle w:val="Hyperlink"/>
                <w:rFonts w:cs="Arial"/>
                <w:noProof/>
              </w:rPr>
              <w:t>Eine Lösungsarchitektur für eine mobile Applikation</w:t>
            </w:r>
            <w:r>
              <w:rPr>
                <w:noProof/>
                <w:webHidden/>
              </w:rPr>
              <w:tab/>
            </w:r>
            <w:r>
              <w:rPr>
                <w:noProof/>
                <w:webHidden/>
              </w:rPr>
              <w:fldChar w:fldCharType="begin"/>
            </w:r>
            <w:r>
              <w:rPr>
                <w:noProof/>
                <w:webHidden/>
              </w:rPr>
              <w:instrText xml:space="preserve"> PAGEREF _Toc188879106 \h </w:instrText>
            </w:r>
            <w:r>
              <w:rPr>
                <w:noProof/>
                <w:webHidden/>
              </w:rPr>
            </w:r>
            <w:r>
              <w:rPr>
                <w:noProof/>
                <w:webHidden/>
              </w:rPr>
              <w:fldChar w:fldCharType="separate"/>
            </w:r>
            <w:r>
              <w:rPr>
                <w:noProof/>
                <w:webHidden/>
              </w:rPr>
              <w:t>1</w:t>
            </w:r>
            <w:r>
              <w:rPr>
                <w:noProof/>
                <w:webHidden/>
              </w:rPr>
              <w:fldChar w:fldCharType="end"/>
            </w:r>
          </w:hyperlink>
        </w:p>
        <w:p w14:paraId="12BF862C" w14:textId="4447EF23" w:rsidR="00776FA1" w:rsidRDefault="00776FA1">
          <w:pPr>
            <w:pStyle w:val="TOC2"/>
            <w:rPr>
              <w:rFonts w:asciiTheme="minorHAnsi" w:eastAsiaTheme="minorEastAsia" w:hAnsiTheme="minorHAnsi" w:cstheme="minorBidi"/>
              <w:noProof/>
              <w:kern w:val="2"/>
              <w:sz w:val="24"/>
              <w:szCs w:val="24"/>
              <w:lang w:val="en-CH" w:eastAsia="en-CH"/>
              <w14:ligatures w14:val="standardContextual"/>
            </w:rPr>
          </w:pPr>
          <w:hyperlink w:anchor="_Toc188879107" w:history="1">
            <w:r w:rsidRPr="000A69D1">
              <w:rPr>
                <w:rStyle w:val="Hyperlink"/>
                <w:noProof/>
              </w:rPr>
              <w:t>Management Summary</w:t>
            </w:r>
            <w:r>
              <w:rPr>
                <w:noProof/>
                <w:webHidden/>
              </w:rPr>
              <w:tab/>
            </w:r>
            <w:r>
              <w:rPr>
                <w:noProof/>
                <w:webHidden/>
              </w:rPr>
              <w:fldChar w:fldCharType="begin"/>
            </w:r>
            <w:r>
              <w:rPr>
                <w:noProof/>
                <w:webHidden/>
              </w:rPr>
              <w:instrText xml:space="preserve"> PAGEREF _Toc188879107 \h </w:instrText>
            </w:r>
            <w:r>
              <w:rPr>
                <w:noProof/>
                <w:webHidden/>
              </w:rPr>
            </w:r>
            <w:r>
              <w:rPr>
                <w:noProof/>
                <w:webHidden/>
              </w:rPr>
              <w:fldChar w:fldCharType="separate"/>
            </w:r>
            <w:r>
              <w:rPr>
                <w:noProof/>
                <w:webHidden/>
              </w:rPr>
              <w:t>2</w:t>
            </w:r>
            <w:r>
              <w:rPr>
                <w:noProof/>
                <w:webHidden/>
              </w:rPr>
              <w:fldChar w:fldCharType="end"/>
            </w:r>
          </w:hyperlink>
        </w:p>
        <w:p w14:paraId="588AF710" w14:textId="2FE1B975" w:rsidR="00776FA1" w:rsidRDefault="00776FA1">
          <w:pPr>
            <w:pStyle w:val="TOC2"/>
            <w:rPr>
              <w:rFonts w:asciiTheme="minorHAnsi" w:eastAsiaTheme="minorEastAsia" w:hAnsiTheme="minorHAnsi" w:cstheme="minorBidi"/>
              <w:noProof/>
              <w:kern w:val="2"/>
              <w:sz w:val="24"/>
              <w:szCs w:val="24"/>
              <w:lang w:val="en-CH" w:eastAsia="en-CH"/>
              <w14:ligatures w14:val="standardContextual"/>
            </w:rPr>
          </w:pPr>
          <w:hyperlink w:anchor="_Toc188879108" w:history="1">
            <w:r w:rsidRPr="000A69D1">
              <w:rPr>
                <w:rStyle w:val="Hyperlink"/>
                <w:noProof/>
              </w:rPr>
              <w:t>Inhaltsverzeichnis</w:t>
            </w:r>
            <w:r>
              <w:rPr>
                <w:noProof/>
                <w:webHidden/>
              </w:rPr>
              <w:tab/>
            </w:r>
            <w:r>
              <w:rPr>
                <w:noProof/>
                <w:webHidden/>
              </w:rPr>
              <w:fldChar w:fldCharType="begin"/>
            </w:r>
            <w:r>
              <w:rPr>
                <w:noProof/>
                <w:webHidden/>
              </w:rPr>
              <w:instrText xml:space="preserve"> PAGEREF _Toc188879108 \h </w:instrText>
            </w:r>
            <w:r>
              <w:rPr>
                <w:noProof/>
                <w:webHidden/>
              </w:rPr>
            </w:r>
            <w:r>
              <w:rPr>
                <w:noProof/>
                <w:webHidden/>
              </w:rPr>
              <w:fldChar w:fldCharType="separate"/>
            </w:r>
            <w:r>
              <w:rPr>
                <w:noProof/>
                <w:webHidden/>
              </w:rPr>
              <w:t>3</w:t>
            </w:r>
            <w:r>
              <w:rPr>
                <w:noProof/>
                <w:webHidden/>
              </w:rPr>
              <w:fldChar w:fldCharType="end"/>
            </w:r>
          </w:hyperlink>
        </w:p>
        <w:p w14:paraId="6634F9AD" w14:textId="504FF864" w:rsidR="00776FA1" w:rsidRDefault="00776FA1">
          <w:pPr>
            <w:pStyle w:val="TOC1"/>
            <w:rPr>
              <w:rFonts w:asciiTheme="minorHAnsi" w:eastAsiaTheme="minorEastAsia" w:hAnsiTheme="minorHAnsi" w:cstheme="minorBidi"/>
              <w:noProof/>
              <w:kern w:val="2"/>
              <w:sz w:val="24"/>
              <w:szCs w:val="24"/>
              <w:lang w:val="en-CH" w:eastAsia="en-CH"/>
              <w14:ligatures w14:val="standardContextual"/>
            </w:rPr>
          </w:pPr>
          <w:hyperlink w:anchor="_Toc188879109" w:history="1">
            <w:r w:rsidRPr="000A69D1">
              <w:rPr>
                <w:rStyle w:val="Hyperlink"/>
                <w:noProof/>
              </w:rPr>
              <w:t>1</w:t>
            </w:r>
            <w:r>
              <w:rPr>
                <w:rFonts w:asciiTheme="minorHAnsi" w:eastAsiaTheme="minorEastAsia" w:hAnsiTheme="minorHAnsi" w:cstheme="minorBidi"/>
                <w:noProof/>
                <w:kern w:val="2"/>
                <w:sz w:val="24"/>
                <w:szCs w:val="24"/>
                <w:lang w:val="en-CH" w:eastAsia="en-CH"/>
                <w14:ligatures w14:val="standardContextual"/>
              </w:rPr>
              <w:tab/>
            </w:r>
            <w:r w:rsidRPr="000A69D1">
              <w:rPr>
                <w:rStyle w:val="Hyperlink"/>
                <w:noProof/>
              </w:rPr>
              <w:t>Einleitung</w:t>
            </w:r>
            <w:r>
              <w:rPr>
                <w:noProof/>
                <w:webHidden/>
              </w:rPr>
              <w:tab/>
            </w:r>
            <w:r>
              <w:rPr>
                <w:noProof/>
                <w:webHidden/>
              </w:rPr>
              <w:fldChar w:fldCharType="begin"/>
            </w:r>
            <w:r>
              <w:rPr>
                <w:noProof/>
                <w:webHidden/>
              </w:rPr>
              <w:instrText xml:space="preserve"> PAGEREF _Toc188879109 \h </w:instrText>
            </w:r>
            <w:r>
              <w:rPr>
                <w:noProof/>
                <w:webHidden/>
              </w:rPr>
            </w:r>
            <w:r>
              <w:rPr>
                <w:noProof/>
                <w:webHidden/>
              </w:rPr>
              <w:fldChar w:fldCharType="separate"/>
            </w:r>
            <w:r>
              <w:rPr>
                <w:noProof/>
                <w:webHidden/>
              </w:rPr>
              <w:t>4</w:t>
            </w:r>
            <w:r>
              <w:rPr>
                <w:noProof/>
                <w:webHidden/>
              </w:rPr>
              <w:fldChar w:fldCharType="end"/>
            </w:r>
          </w:hyperlink>
        </w:p>
        <w:p w14:paraId="195B4C06" w14:textId="63C494F6" w:rsidR="00776FA1" w:rsidRDefault="00776FA1">
          <w:pPr>
            <w:pStyle w:val="TOC2"/>
            <w:rPr>
              <w:rFonts w:asciiTheme="minorHAnsi" w:eastAsiaTheme="minorEastAsia" w:hAnsiTheme="minorHAnsi" w:cstheme="minorBidi"/>
              <w:noProof/>
              <w:kern w:val="2"/>
              <w:sz w:val="24"/>
              <w:szCs w:val="24"/>
              <w:lang w:val="en-CH" w:eastAsia="en-CH"/>
              <w14:ligatures w14:val="standardContextual"/>
            </w:rPr>
          </w:pPr>
          <w:hyperlink w:anchor="_Toc188879110" w:history="1">
            <w:r w:rsidRPr="000A69D1">
              <w:rPr>
                <w:rStyle w:val="Hyperlink"/>
                <w:noProof/>
              </w:rPr>
              <w:t>1.1 Ausganslage und Motivation</w:t>
            </w:r>
            <w:r>
              <w:rPr>
                <w:noProof/>
                <w:webHidden/>
              </w:rPr>
              <w:tab/>
            </w:r>
            <w:r>
              <w:rPr>
                <w:noProof/>
                <w:webHidden/>
              </w:rPr>
              <w:fldChar w:fldCharType="begin"/>
            </w:r>
            <w:r>
              <w:rPr>
                <w:noProof/>
                <w:webHidden/>
              </w:rPr>
              <w:instrText xml:space="preserve"> PAGEREF _Toc188879110 \h </w:instrText>
            </w:r>
            <w:r>
              <w:rPr>
                <w:noProof/>
                <w:webHidden/>
              </w:rPr>
            </w:r>
            <w:r>
              <w:rPr>
                <w:noProof/>
                <w:webHidden/>
              </w:rPr>
              <w:fldChar w:fldCharType="separate"/>
            </w:r>
            <w:r>
              <w:rPr>
                <w:noProof/>
                <w:webHidden/>
              </w:rPr>
              <w:t>4</w:t>
            </w:r>
            <w:r>
              <w:rPr>
                <w:noProof/>
                <w:webHidden/>
              </w:rPr>
              <w:fldChar w:fldCharType="end"/>
            </w:r>
          </w:hyperlink>
        </w:p>
        <w:p w14:paraId="5E80446A" w14:textId="1A2E8416" w:rsidR="00776FA1" w:rsidRDefault="00776FA1">
          <w:pPr>
            <w:pStyle w:val="TOC2"/>
            <w:rPr>
              <w:rFonts w:asciiTheme="minorHAnsi" w:eastAsiaTheme="minorEastAsia" w:hAnsiTheme="minorHAnsi" w:cstheme="minorBidi"/>
              <w:noProof/>
              <w:kern w:val="2"/>
              <w:sz w:val="24"/>
              <w:szCs w:val="24"/>
              <w:lang w:val="en-CH" w:eastAsia="en-CH"/>
              <w14:ligatures w14:val="standardContextual"/>
            </w:rPr>
          </w:pPr>
          <w:hyperlink w:anchor="_Toc188879111" w:history="1">
            <w:r w:rsidRPr="000A69D1">
              <w:rPr>
                <w:rStyle w:val="Hyperlink"/>
                <w:noProof/>
              </w:rPr>
              <w:t>1.2 Problemstellung</w:t>
            </w:r>
            <w:r>
              <w:rPr>
                <w:noProof/>
                <w:webHidden/>
              </w:rPr>
              <w:tab/>
            </w:r>
            <w:r>
              <w:rPr>
                <w:noProof/>
                <w:webHidden/>
              </w:rPr>
              <w:fldChar w:fldCharType="begin"/>
            </w:r>
            <w:r>
              <w:rPr>
                <w:noProof/>
                <w:webHidden/>
              </w:rPr>
              <w:instrText xml:space="preserve"> PAGEREF _Toc188879111 \h </w:instrText>
            </w:r>
            <w:r>
              <w:rPr>
                <w:noProof/>
                <w:webHidden/>
              </w:rPr>
            </w:r>
            <w:r>
              <w:rPr>
                <w:noProof/>
                <w:webHidden/>
              </w:rPr>
              <w:fldChar w:fldCharType="separate"/>
            </w:r>
            <w:r>
              <w:rPr>
                <w:noProof/>
                <w:webHidden/>
              </w:rPr>
              <w:t>4</w:t>
            </w:r>
            <w:r>
              <w:rPr>
                <w:noProof/>
                <w:webHidden/>
              </w:rPr>
              <w:fldChar w:fldCharType="end"/>
            </w:r>
          </w:hyperlink>
        </w:p>
        <w:p w14:paraId="79CD8639" w14:textId="1B2FB104" w:rsidR="00776FA1" w:rsidRDefault="00776FA1">
          <w:pPr>
            <w:pStyle w:val="TOC2"/>
            <w:rPr>
              <w:rFonts w:asciiTheme="minorHAnsi" w:eastAsiaTheme="minorEastAsia" w:hAnsiTheme="minorHAnsi" w:cstheme="minorBidi"/>
              <w:noProof/>
              <w:kern w:val="2"/>
              <w:sz w:val="24"/>
              <w:szCs w:val="24"/>
              <w:lang w:val="en-CH" w:eastAsia="en-CH"/>
              <w14:ligatures w14:val="standardContextual"/>
            </w:rPr>
          </w:pPr>
          <w:hyperlink w:anchor="_Toc188879112" w:history="1">
            <w:r w:rsidRPr="000A69D1">
              <w:rPr>
                <w:rStyle w:val="Hyperlink"/>
                <w:noProof/>
              </w:rPr>
              <w:t>1.3 Ziel der Arbeit</w:t>
            </w:r>
            <w:r>
              <w:rPr>
                <w:noProof/>
                <w:webHidden/>
              </w:rPr>
              <w:tab/>
            </w:r>
            <w:r>
              <w:rPr>
                <w:noProof/>
                <w:webHidden/>
              </w:rPr>
              <w:fldChar w:fldCharType="begin"/>
            </w:r>
            <w:r>
              <w:rPr>
                <w:noProof/>
                <w:webHidden/>
              </w:rPr>
              <w:instrText xml:space="preserve"> PAGEREF _Toc188879112 \h </w:instrText>
            </w:r>
            <w:r>
              <w:rPr>
                <w:noProof/>
                <w:webHidden/>
              </w:rPr>
            </w:r>
            <w:r>
              <w:rPr>
                <w:noProof/>
                <w:webHidden/>
              </w:rPr>
              <w:fldChar w:fldCharType="separate"/>
            </w:r>
            <w:r>
              <w:rPr>
                <w:noProof/>
                <w:webHidden/>
              </w:rPr>
              <w:t>4</w:t>
            </w:r>
            <w:r>
              <w:rPr>
                <w:noProof/>
                <w:webHidden/>
              </w:rPr>
              <w:fldChar w:fldCharType="end"/>
            </w:r>
          </w:hyperlink>
        </w:p>
        <w:p w14:paraId="5CA3323D" w14:textId="7A28B84E" w:rsidR="00776FA1" w:rsidRDefault="00776FA1">
          <w:pPr>
            <w:pStyle w:val="TOC2"/>
            <w:rPr>
              <w:rFonts w:asciiTheme="minorHAnsi" w:eastAsiaTheme="minorEastAsia" w:hAnsiTheme="minorHAnsi" w:cstheme="minorBidi"/>
              <w:noProof/>
              <w:kern w:val="2"/>
              <w:sz w:val="24"/>
              <w:szCs w:val="24"/>
              <w:lang w:val="en-CH" w:eastAsia="en-CH"/>
              <w14:ligatures w14:val="standardContextual"/>
            </w:rPr>
          </w:pPr>
          <w:hyperlink w:anchor="_Toc188879113" w:history="1">
            <w:r w:rsidRPr="000A69D1">
              <w:rPr>
                <w:rStyle w:val="Hyperlink"/>
                <w:noProof/>
                <w:lang w:val="de-DE"/>
              </w:rPr>
              <w:t>1.4 Abgrenzung</w:t>
            </w:r>
            <w:r>
              <w:rPr>
                <w:noProof/>
                <w:webHidden/>
              </w:rPr>
              <w:tab/>
            </w:r>
            <w:r>
              <w:rPr>
                <w:noProof/>
                <w:webHidden/>
              </w:rPr>
              <w:fldChar w:fldCharType="begin"/>
            </w:r>
            <w:r>
              <w:rPr>
                <w:noProof/>
                <w:webHidden/>
              </w:rPr>
              <w:instrText xml:space="preserve"> PAGEREF _Toc188879113 \h </w:instrText>
            </w:r>
            <w:r>
              <w:rPr>
                <w:noProof/>
                <w:webHidden/>
              </w:rPr>
            </w:r>
            <w:r>
              <w:rPr>
                <w:noProof/>
                <w:webHidden/>
              </w:rPr>
              <w:fldChar w:fldCharType="separate"/>
            </w:r>
            <w:r>
              <w:rPr>
                <w:noProof/>
                <w:webHidden/>
              </w:rPr>
              <w:t>5</w:t>
            </w:r>
            <w:r>
              <w:rPr>
                <w:noProof/>
                <w:webHidden/>
              </w:rPr>
              <w:fldChar w:fldCharType="end"/>
            </w:r>
          </w:hyperlink>
        </w:p>
        <w:p w14:paraId="7BCB3FF9" w14:textId="1621BDFE" w:rsidR="00776FA1" w:rsidRDefault="00776FA1">
          <w:pPr>
            <w:pStyle w:val="TOC2"/>
            <w:rPr>
              <w:rFonts w:asciiTheme="minorHAnsi" w:eastAsiaTheme="minorEastAsia" w:hAnsiTheme="minorHAnsi" w:cstheme="minorBidi"/>
              <w:noProof/>
              <w:kern w:val="2"/>
              <w:sz w:val="24"/>
              <w:szCs w:val="24"/>
              <w:lang w:val="en-CH" w:eastAsia="en-CH"/>
              <w14:ligatures w14:val="standardContextual"/>
            </w:rPr>
          </w:pPr>
          <w:hyperlink w:anchor="_Toc188879114" w:history="1">
            <w:r w:rsidRPr="000A69D1">
              <w:rPr>
                <w:rStyle w:val="Hyperlink"/>
                <w:noProof/>
                <w:lang w:val="de-DE"/>
              </w:rPr>
              <w:t>1.5 Aufbau der Arbeit</w:t>
            </w:r>
            <w:r>
              <w:rPr>
                <w:noProof/>
                <w:webHidden/>
              </w:rPr>
              <w:tab/>
            </w:r>
            <w:r>
              <w:rPr>
                <w:noProof/>
                <w:webHidden/>
              </w:rPr>
              <w:fldChar w:fldCharType="begin"/>
            </w:r>
            <w:r>
              <w:rPr>
                <w:noProof/>
                <w:webHidden/>
              </w:rPr>
              <w:instrText xml:space="preserve"> PAGEREF _Toc188879114 \h </w:instrText>
            </w:r>
            <w:r>
              <w:rPr>
                <w:noProof/>
                <w:webHidden/>
              </w:rPr>
            </w:r>
            <w:r>
              <w:rPr>
                <w:noProof/>
                <w:webHidden/>
              </w:rPr>
              <w:fldChar w:fldCharType="separate"/>
            </w:r>
            <w:r>
              <w:rPr>
                <w:noProof/>
                <w:webHidden/>
              </w:rPr>
              <w:t>5</w:t>
            </w:r>
            <w:r>
              <w:rPr>
                <w:noProof/>
                <w:webHidden/>
              </w:rPr>
              <w:fldChar w:fldCharType="end"/>
            </w:r>
          </w:hyperlink>
        </w:p>
        <w:p w14:paraId="3F62304A" w14:textId="3D56E06B" w:rsidR="00776FA1" w:rsidRDefault="00776FA1">
          <w:pPr>
            <w:pStyle w:val="TOC1"/>
            <w:rPr>
              <w:rFonts w:asciiTheme="minorHAnsi" w:eastAsiaTheme="minorEastAsia" w:hAnsiTheme="minorHAnsi" w:cstheme="minorBidi"/>
              <w:noProof/>
              <w:kern w:val="2"/>
              <w:sz w:val="24"/>
              <w:szCs w:val="24"/>
              <w:lang w:val="en-CH" w:eastAsia="en-CH"/>
              <w14:ligatures w14:val="standardContextual"/>
            </w:rPr>
          </w:pPr>
          <w:hyperlink w:anchor="_Toc188879115" w:history="1">
            <w:r w:rsidRPr="000A69D1">
              <w:rPr>
                <w:rStyle w:val="Hyperlink"/>
                <w:noProof/>
              </w:rPr>
              <w:t>2</w:t>
            </w:r>
            <w:r>
              <w:rPr>
                <w:rFonts w:asciiTheme="minorHAnsi" w:eastAsiaTheme="minorEastAsia" w:hAnsiTheme="minorHAnsi" w:cstheme="minorBidi"/>
                <w:noProof/>
                <w:kern w:val="2"/>
                <w:sz w:val="24"/>
                <w:szCs w:val="24"/>
                <w:lang w:val="en-CH" w:eastAsia="en-CH"/>
                <w14:ligatures w14:val="standardContextual"/>
              </w:rPr>
              <w:tab/>
            </w:r>
            <w:r w:rsidRPr="000A69D1">
              <w:rPr>
                <w:rStyle w:val="Hyperlink"/>
                <w:noProof/>
              </w:rPr>
              <w:t>Literaturreview</w:t>
            </w:r>
            <w:r>
              <w:rPr>
                <w:noProof/>
                <w:webHidden/>
              </w:rPr>
              <w:tab/>
            </w:r>
            <w:r>
              <w:rPr>
                <w:noProof/>
                <w:webHidden/>
              </w:rPr>
              <w:fldChar w:fldCharType="begin"/>
            </w:r>
            <w:r>
              <w:rPr>
                <w:noProof/>
                <w:webHidden/>
              </w:rPr>
              <w:instrText xml:space="preserve"> PAGEREF _Toc188879115 \h </w:instrText>
            </w:r>
            <w:r>
              <w:rPr>
                <w:noProof/>
                <w:webHidden/>
              </w:rPr>
            </w:r>
            <w:r>
              <w:rPr>
                <w:noProof/>
                <w:webHidden/>
              </w:rPr>
              <w:fldChar w:fldCharType="separate"/>
            </w:r>
            <w:r>
              <w:rPr>
                <w:noProof/>
                <w:webHidden/>
              </w:rPr>
              <w:t>5</w:t>
            </w:r>
            <w:r>
              <w:rPr>
                <w:noProof/>
                <w:webHidden/>
              </w:rPr>
              <w:fldChar w:fldCharType="end"/>
            </w:r>
          </w:hyperlink>
        </w:p>
        <w:p w14:paraId="34E35209" w14:textId="7417CAA0" w:rsidR="00776FA1" w:rsidRDefault="00776FA1">
          <w:pPr>
            <w:pStyle w:val="TOC2"/>
            <w:rPr>
              <w:rFonts w:asciiTheme="minorHAnsi" w:eastAsiaTheme="minorEastAsia" w:hAnsiTheme="minorHAnsi" w:cstheme="minorBidi"/>
              <w:noProof/>
              <w:kern w:val="2"/>
              <w:sz w:val="24"/>
              <w:szCs w:val="24"/>
              <w:lang w:val="en-CH" w:eastAsia="en-CH"/>
              <w14:ligatures w14:val="standardContextual"/>
            </w:rPr>
          </w:pPr>
          <w:hyperlink w:anchor="_Toc188879116" w:history="1">
            <w:r w:rsidRPr="000A69D1">
              <w:rPr>
                <w:rStyle w:val="Hyperlink"/>
                <w:noProof/>
              </w:rPr>
              <w:t>2.1 Grundlagen</w:t>
            </w:r>
            <w:r>
              <w:rPr>
                <w:noProof/>
                <w:webHidden/>
              </w:rPr>
              <w:tab/>
            </w:r>
            <w:r>
              <w:rPr>
                <w:noProof/>
                <w:webHidden/>
              </w:rPr>
              <w:fldChar w:fldCharType="begin"/>
            </w:r>
            <w:r>
              <w:rPr>
                <w:noProof/>
                <w:webHidden/>
              </w:rPr>
              <w:instrText xml:space="preserve"> PAGEREF _Toc188879116 \h </w:instrText>
            </w:r>
            <w:r>
              <w:rPr>
                <w:noProof/>
                <w:webHidden/>
              </w:rPr>
            </w:r>
            <w:r>
              <w:rPr>
                <w:noProof/>
                <w:webHidden/>
              </w:rPr>
              <w:fldChar w:fldCharType="separate"/>
            </w:r>
            <w:r>
              <w:rPr>
                <w:noProof/>
                <w:webHidden/>
              </w:rPr>
              <w:t>5</w:t>
            </w:r>
            <w:r>
              <w:rPr>
                <w:noProof/>
                <w:webHidden/>
              </w:rPr>
              <w:fldChar w:fldCharType="end"/>
            </w:r>
          </w:hyperlink>
        </w:p>
        <w:p w14:paraId="0FCF043B" w14:textId="066F13F3" w:rsidR="00776FA1" w:rsidRDefault="00776FA1">
          <w:pPr>
            <w:pStyle w:val="TOC2"/>
            <w:rPr>
              <w:rFonts w:asciiTheme="minorHAnsi" w:eastAsiaTheme="minorEastAsia" w:hAnsiTheme="minorHAnsi" w:cstheme="minorBidi"/>
              <w:noProof/>
              <w:kern w:val="2"/>
              <w:sz w:val="24"/>
              <w:szCs w:val="24"/>
              <w:lang w:val="en-CH" w:eastAsia="en-CH"/>
              <w14:ligatures w14:val="standardContextual"/>
            </w:rPr>
          </w:pPr>
          <w:hyperlink w:anchor="_Toc188879117" w:history="1">
            <w:r w:rsidRPr="000A69D1">
              <w:rPr>
                <w:rStyle w:val="Hyperlink"/>
                <w:noProof/>
              </w:rPr>
              <w:t>2.2 CAP Theorem</w:t>
            </w:r>
            <w:r>
              <w:rPr>
                <w:noProof/>
                <w:webHidden/>
              </w:rPr>
              <w:tab/>
            </w:r>
            <w:r>
              <w:rPr>
                <w:noProof/>
                <w:webHidden/>
              </w:rPr>
              <w:fldChar w:fldCharType="begin"/>
            </w:r>
            <w:r>
              <w:rPr>
                <w:noProof/>
                <w:webHidden/>
              </w:rPr>
              <w:instrText xml:space="preserve"> PAGEREF _Toc188879117 \h </w:instrText>
            </w:r>
            <w:r>
              <w:rPr>
                <w:noProof/>
                <w:webHidden/>
              </w:rPr>
            </w:r>
            <w:r>
              <w:rPr>
                <w:noProof/>
                <w:webHidden/>
              </w:rPr>
              <w:fldChar w:fldCharType="separate"/>
            </w:r>
            <w:r>
              <w:rPr>
                <w:noProof/>
                <w:webHidden/>
              </w:rPr>
              <w:t>6</w:t>
            </w:r>
            <w:r>
              <w:rPr>
                <w:noProof/>
                <w:webHidden/>
              </w:rPr>
              <w:fldChar w:fldCharType="end"/>
            </w:r>
          </w:hyperlink>
        </w:p>
        <w:p w14:paraId="13E20090" w14:textId="2F6C6AA2" w:rsidR="00776FA1" w:rsidRDefault="00776FA1">
          <w:pPr>
            <w:pStyle w:val="TOC3"/>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88879118" w:history="1">
            <w:r w:rsidRPr="000A69D1">
              <w:rPr>
                <w:rStyle w:val="Hyperlink"/>
                <w:noProof/>
              </w:rPr>
              <w:t>2.2.1 Konsistenz</w:t>
            </w:r>
            <w:r>
              <w:rPr>
                <w:noProof/>
                <w:webHidden/>
              </w:rPr>
              <w:tab/>
            </w:r>
            <w:r>
              <w:rPr>
                <w:noProof/>
                <w:webHidden/>
              </w:rPr>
              <w:fldChar w:fldCharType="begin"/>
            </w:r>
            <w:r>
              <w:rPr>
                <w:noProof/>
                <w:webHidden/>
              </w:rPr>
              <w:instrText xml:space="preserve"> PAGEREF _Toc188879118 \h </w:instrText>
            </w:r>
            <w:r>
              <w:rPr>
                <w:noProof/>
                <w:webHidden/>
              </w:rPr>
            </w:r>
            <w:r>
              <w:rPr>
                <w:noProof/>
                <w:webHidden/>
              </w:rPr>
              <w:fldChar w:fldCharType="separate"/>
            </w:r>
            <w:r>
              <w:rPr>
                <w:noProof/>
                <w:webHidden/>
              </w:rPr>
              <w:t>6</w:t>
            </w:r>
            <w:r>
              <w:rPr>
                <w:noProof/>
                <w:webHidden/>
              </w:rPr>
              <w:fldChar w:fldCharType="end"/>
            </w:r>
          </w:hyperlink>
        </w:p>
        <w:p w14:paraId="603C3F78" w14:textId="215BC42E" w:rsidR="00776FA1" w:rsidRDefault="00776FA1">
          <w:pPr>
            <w:pStyle w:val="TOC3"/>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88879119" w:history="1">
            <w:r w:rsidRPr="000A69D1">
              <w:rPr>
                <w:rStyle w:val="Hyperlink"/>
                <w:noProof/>
              </w:rPr>
              <w:t>2.2.2 Verfügbarkeit</w:t>
            </w:r>
            <w:r>
              <w:rPr>
                <w:noProof/>
                <w:webHidden/>
              </w:rPr>
              <w:tab/>
            </w:r>
            <w:r>
              <w:rPr>
                <w:noProof/>
                <w:webHidden/>
              </w:rPr>
              <w:fldChar w:fldCharType="begin"/>
            </w:r>
            <w:r>
              <w:rPr>
                <w:noProof/>
                <w:webHidden/>
              </w:rPr>
              <w:instrText xml:space="preserve"> PAGEREF _Toc188879119 \h </w:instrText>
            </w:r>
            <w:r>
              <w:rPr>
                <w:noProof/>
                <w:webHidden/>
              </w:rPr>
            </w:r>
            <w:r>
              <w:rPr>
                <w:noProof/>
                <w:webHidden/>
              </w:rPr>
              <w:fldChar w:fldCharType="separate"/>
            </w:r>
            <w:r>
              <w:rPr>
                <w:noProof/>
                <w:webHidden/>
              </w:rPr>
              <w:t>6</w:t>
            </w:r>
            <w:r>
              <w:rPr>
                <w:noProof/>
                <w:webHidden/>
              </w:rPr>
              <w:fldChar w:fldCharType="end"/>
            </w:r>
          </w:hyperlink>
        </w:p>
        <w:p w14:paraId="025BD06A" w14:textId="3208878D" w:rsidR="00776FA1" w:rsidRDefault="00776FA1">
          <w:pPr>
            <w:pStyle w:val="TOC3"/>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88879120" w:history="1">
            <w:r w:rsidRPr="000A69D1">
              <w:rPr>
                <w:rStyle w:val="Hyperlink"/>
                <w:noProof/>
              </w:rPr>
              <w:t>2.2.3 Partitionstoleranz</w:t>
            </w:r>
            <w:r>
              <w:rPr>
                <w:noProof/>
                <w:webHidden/>
              </w:rPr>
              <w:tab/>
            </w:r>
            <w:r>
              <w:rPr>
                <w:noProof/>
                <w:webHidden/>
              </w:rPr>
              <w:fldChar w:fldCharType="begin"/>
            </w:r>
            <w:r>
              <w:rPr>
                <w:noProof/>
                <w:webHidden/>
              </w:rPr>
              <w:instrText xml:space="preserve"> PAGEREF _Toc188879120 \h </w:instrText>
            </w:r>
            <w:r>
              <w:rPr>
                <w:noProof/>
                <w:webHidden/>
              </w:rPr>
            </w:r>
            <w:r>
              <w:rPr>
                <w:noProof/>
                <w:webHidden/>
              </w:rPr>
              <w:fldChar w:fldCharType="separate"/>
            </w:r>
            <w:r>
              <w:rPr>
                <w:noProof/>
                <w:webHidden/>
              </w:rPr>
              <w:t>6</w:t>
            </w:r>
            <w:r>
              <w:rPr>
                <w:noProof/>
                <w:webHidden/>
              </w:rPr>
              <w:fldChar w:fldCharType="end"/>
            </w:r>
          </w:hyperlink>
        </w:p>
        <w:p w14:paraId="1757229D" w14:textId="3FA2574F" w:rsidR="00776FA1" w:rsidRDefault="00776FA1">
          <w:pPr>
            <w:pStyle w:val="TOC2"/>
            <w:rPr>
              <w:rFonts w:asciiTheme="minorHAnsi" w:eastAsiaTheme="minorEastAsia" w:hAnsiTheme="minorHAnsi" w:cstheme="minorBidi"/>
              <w:noProof/>
              <w:kern w:val="2"/>
              <w:sz w:val="24"/>
              <w:szCs w:val="24"/>
              <w:lang w:val="en-CH" w:eastAsia="en-CH"/>
              <w14:ligatures w14:val="standardContextual"/>
            </w:rPr>
          </w:pPr>
          <w:hyperlink w:anchor="_Toc188879121" w:history="1">
            <w:r w:rsidRPr="000A69D1">
              <w:rPr>
                <w:rStyle w:val="Hyperlink"/>
                <w:noProof/>
                <w:lang w:val="de-DE"/>
              </w:rPr>
              <w:t>2.3 Entwurfsmuster für die Datensynchronisation</w:t>
            </w:r>
            <w:r>
              <w:rPr>
                <w:noProof/>
                <w:webHidden/>
              </w:rPr>
              <w:tab/>
            </w:r>
            <w:r>
              <w:rPr>
                <w:noProof/>
                <w:webHidden/>
              </w:rPr>
              <w:fldChar w:fldCharType="begin"/>
            </w:r>
            <w:r>
              <w:rPr>
                <w:noProof/>
                <w:webHidden/>
              </w:rPr>
              <w:instrText xml:space="preserve"> PAGEREF _Toc188879121 \h </w:instrText>
            </w:r>
            <w:r>
              <w:rPr>
                <w:noProof/>
                <w:webHidden/>
              </w:rPr>
            </w:r>
            <w:r>
              <w:rPr>
                <w:noProof/>
                <w:webHidden/>
              </w:rPr>
              <w:fldChar w:fldCharType="separate"/>
            </w:r>
            <w:r>
              <w:rPr>
                <w:noProof/>
                <w:webHidden/>
              </w:rPr>
              <w:t>7</w:t>
            </w:r>
            <w:r>
              <w:rPr>
                <w:noProof/>
                <w:webHidden/>
              </w:rPr>
              <w:fldChar w:fldCharType="end"/>
            </w:r>
          </w:hyperlink>
        </w:p>
        <w:p w14:paraId="04D7AC0B" w14:textId="3BD3808E" w:rsidR="00776FA1" w:rsidRDefault="00776FA1">
          <w:pPr>
            <w:pStyle w:val="TOC3"/>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88879122" w:history="1">
            <w:r w:rsidRPr="000A69D1">
              <w:rPr>
                <w:rStyle w:val="Hyperlink"/>
                <w:noProof/>
                <w:lang w:val="de-DE"/>
              </w:rPr>
              <w:t>2.3.1 Datensynchronisation</w:t>
            </w:r>
            <w:r>
              <w:rPr>
                <w:noProof/>
                <w:webHidden/>
              </w:rPr>
              <w:tab/>
            </w:r>
            <w:r>
              <w:rPr>
                <w:noProof/>
                <w:webHidden/>
              </w:rPr>
              <w:fldChar w:fldCharType="begin"/>
            </w:r>
            <w:r>
              <w:rPr>
                <w:noProof/>
                <w:webHidden/>
              </w:rPr>
              <w:instrText xml:space="preserve"> PAGEREF _Toc188879122 \h </w:instrText>
            </w:r>
            <w:r>
              <w:rPr>
                <w:noProof/>
                <w:webHidden/>
              </w:rPr>
            </w:r>
            <w:r>
              <w:rPr>
                <w:noProof/>
                <w:webHidden/>
              </w:rPr>
              <w:fldChar w:fldCharType="separate"/>
            </w:r>
            <w:r>
              <w:rPr>
                <w:noProof/>
                <w:webHidden/>
              </w:rPr>
              <w:t>7</w:t>
            </w:r>
            <w:r>
              <w:rPr>
                <w:noProof/>
                <w:webHidden/>
              </w:rPr>
              <w:fldChar w:fldCharType="end"/>
            </w:r>
          </w:hyperlink>
        </w:p>
        <w:p w14:paraId="60EFE5A8" w14:textId="1400730C" w:rsidR="00776FA1" w:rsidRDefault="00776FA1">
          <w:pPr>
            <w:pStyle w:val="TOC3"/>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88879123" w:history="1">
            <w:r w:rsidRPr="000A69D1">
              <w:rPr>
                <w:rStyle w:val="Hyperlink"/>
                <w:noProof/>
                <w:lang w:val="de-DE"/>
              </w:rPr>
              <w:t>2.3.2 Datenspeicher und Verfügbarkeit</w:t>
            </w:r>
            <w:r>
              <w:rPr>
                <w:noProof/>
                <w:webHidden/>
              </w:rPr>
              <w:tab/>
            </w:r>
            <w:r>
              <w:rPr>
                <w:noProof/>
                <w:webHidden/>
              </w:rPr>
              <w:fldChar w:fldCharType="begin"/>
            </w:r>
            <w:r>
              <w:rPr>
                <w:noProof/>
                <w:webHidden/>
              </w:rPr>
              <w:instrText xml:space="preserve"> PAGEREF _Toc188879123 \h </w:instrText>
            </w:r>
            <w:r>
              <w:rPr>
                <w:noProof/>
                <w:webHidden/>
              </w:rPr>
            </w:r>
            <w:r>
              <w:rPr>
                <w:noProof/>
                <w:webHidden/>
              </w:rPr>
              <w:fldChar w:fldCharType="separate"/>
            </w:r>
            <w:r>
              <w:rPr>
                <w:noProof/>
                <w:webHidden/>
              </w:rPr>
              <w:t>8</w:t>
            </w:r>
            <w:r>
              <w:rPr>
                <w:noProof/>
                <w:webHidden/>
              </w:rPr>
              <w:fldChar w:fldCharType="end"/>
            </w:r>
          </w:hyperlink>
        </w:p>
        <w:p w14:paraId="6E4A38B1" w14:textId="0D5604E6" w:rsidR="00776FA1" w:rsidRDefault="00776FA1">
          <w:pPr>
            <w:pStyle w:val="TOC3"/>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88879124" w:history="1">
            <w:r w:rsidRPr="000A69D1">
              <w:rPr>
                <w:rStyle w:val="Hyperlink"/>
                <w:noProof/>
                <w:lang w:val="de-DE"/>
              </w:rPr>
              <w:t>2.3.3 Datenübertragung</w:t>
            </w:r>
            <w:r>
              <w:rPr>
                <w:noProof/>
                <w:webHidden/>
              </w:rPr>
              <w:tab/>
            </w:r>
            <w:r>
              <w:rPr>
                <w:noProof/>
                <w:webHidden/>
              </w:rPr>
              <w:fldChar w:fldCharType="begin"/>
            </w:r>
            <w:r>
              <w:rPr>
                <w:noProof/>
                <w:webHidden/>
              </w:rPr>
              <w:instrText xml:space="preserve"> PAGEREF _Toc188879124 \h </w:instrText>
            </w:r>
            <w:r>
              <w:rPr>
                <w:noProof/>
                <w:webHidden/>
              </w:rPr>
            </w:r>
            <w:r>
              <w:rPr>
                <w:noProof/>
                <w:webHidden/>
              </w:rPr>
              <w:fldChar w:fldCharType="separate"/>
            </w:r>
            <w:r>
              <w:rPr>
                <w:noProof/>
                <w:webHidden/>
              </w:rPr>
              <w:t>8</w:t>
            </w:r>
            <w:r>
              <w:rPr>
                <w:noProof/>
                <w:webHidden/>
              </w:rPr>
              <w:fldChar w:fldCharType="end"/>
            </w:r>
          </w:hyperlink>
        </w:p>
        <w:p w14:paraId="306DD643" w14:textId="2AC26270" w:rsidR="00776FA1" w:rsidRDefault="00776FA1">
          <w:pPr>
            <w:pStyle w:val="TOC1"/>
            <w:rPr>
              <w:rFonts w:asciiTheme="minorHAnsi" w:eastAsiaTheme="minorEastAsia" w:hAnsiTheme="minorHAnsi" w:cstheme="minorBidi"/>
              <w:noProof/>
              <w:kern w:val="2"/>
              <w:sz w:val="24"/>
              <w:szCs w:val="24"/>
              <w:lang w:val="en-CH" w:eastAsia="en-CH"/>
              <w14:ligatures w14:val="standardContextual"/>
            </w:rPr>
          </w:pPr>
          <w:hyperlink w:anchor="_Toc188879125" w:history="1">
            <w:r w:rsidRPr="000A69D1">
              <w:rPr>
                <w:rStyle w:val="Hyperlink"/>
                <w:noProof/>
              </w:rPr>
              <w:t>3</w:t>
            </w:r>
            <w:r>
              <w:rPr>
                <w:rFonts w:asciiTheme="minorHAnsi" w:eastAsiaTheme="minorEastAsia" w:hAnsiTheme="minorHAnsi" w:cstheme="minorBidi"/>
                <w:noProof/>
                <w:kern w:val="2"/>
                <w:sz w:val="24"/>
                <w:szCs w:val="24"/>
                <w:lang w:val="en-CH" w:eastAsia="en-CH"/>
                <w14:ligatures w14:val="standardContextual"/>
              </w:rPr>
              <w:tab/>
            </w:r>
            <w:r w:rsidRPr="000A69D1">
              <w:rPr>
                <w:rStyle w:val="Hyperlink"/>
                <w:noProof/>
              </w:rPr>
              <w:t>Methodik</w:t>
            </w:r>
            <w:r>
              <w:rPr>
                <w:noProof/>
                <w:webHidden/>
              </w:rPr>
              <w:tab/>
            </w:r>
            <w:r>
              <w:rPr>
                <w:noProof/>
                <w:webHidden/>
              </w:rPr>
              <w:fldChar w:fldCharType="begin"/>
            </w:r>
            <w:r>
              <w:rPr>
                <w:noProof/>
                <w:webHidden/>
              </w:rPr>
              <w:instrText xml:space="preserve"> PAGEREF _Toc188879125 \h </w:instrText>
            </w:r>
            <w:r>
              <w:rPr>
                <w:noProof/>
                <w:webHidden/>
              </w:rPr>
            </w:r>
            <w:r>
              <w:rPr>
                <w:noProof/>
                <w:webHidden/>
              </w:rPr>
              <w:fldChar w:fldCharType="separate"/>
            </w:r>
            <w:r>
              <w:rPr>
                <w:noProof/>
                <w:webHidden/>
              </w:rPr>
              <w:t>8</w:t>
            </w:r>
            <w:r>
              <w:rPr>
                <w:noProof/>
                <w:webHidden/>
              </w:rPr>
              <w:fldChar w:fldCharType="end"/>
            </w:r>
          </w:hyperlink>
        </w:p>
        <w:p w14:paraId="00C19AD7" w14:textId="43925C45" w:rsidR="00776FA1" w:rsidRDefault="00776FA1">
          <w:pPr>
            <w:pStyle w:val="TOC2"/>
            <w:rPr>
              <w:rFonts w:asciiTheme="minorHAnsi" w:eastAsiaTheme="minorEastAsia" w:hAnsiTheme="minorHAnsi" w:cstheme="minorBidi"/>
              <w:noProof/>
              <w:kern w:val="2"/>
              <w:sz w:val="24"/>
              <w:szCs w:val="24"/>
              <w:lang w:val="en-CH" w:eastAsia="en-CH"/>
              <w14:ligatures w14:val="standardContextual"/>
            </w:rPr>
          </w:pPr>
          <w:hyperlink w:anchor="_Toc188879126" w:history="1">
            <w:r w:rsidRPr="000A69D1">
              <w:rPr>
                <w:rStyle w:val="Hyperlink"/>
                <w:noProof/>
              </w:rPr>
              <w:t>3.1 Überschrift</w:t>
            </w:r>
            <w:r>
              <w:rPr>
                <w:noProof/>
                <w:webHidden/>
              </w:rPr>
              <w:tab/>
            </w:r>
            <w:r>
              <w:rPr>
                <w:noProof/>
                <w:webHidden/>
              </w:rPr>
              <w:fldChar w:fldCharType="begin"/>
            </w:r>
            <w:r>
              <w:rPr>
                <w:noProof/>
                <w:webHidden/>
              </w:rPr>
              <w:instrText xml:space="preserve"> PAGEREF _Toc188879126 \h </w:instrText>
            </w:r>
            <w:r>
              <w:rPr>
                <w:noProof/>
                <w:webHidden/>
              </w:rPr>
            </w:r>
            <w:r>
              <w:rPr>
                <w:noProof/>
                <w:webHidden/>
              </w:rPr>
              <w:fldChar w:fldCharType="separate"/>
            </w:r>
            <w:r>
              <w:rPr>
                <w:noProof/>
                <w:webHidden/>
              </w:rPr>
              <w:t>9</w:t>
            </w:r>
            <w:r>
              <w:rPr>
                <w:noProof/>
                <w:webHidden/>
              </w:rPr>
              <w:fldChar w:fldCharType="end"/>
            </w:r>
          </w:hyperlink>
        </w:p>
        <w:p w14:paraId="1E5DDD0F" w14:textId="0D80F0E6" w:rsidR="00776FA1" w:rsidRDefault="00776FA1">
          <w:pPr>
            <w:pStyle w:val="TOC3"/>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88879127" w:history="1">
            <w:r w:rsidRPr="000A69D1">
              <w:rPr>
                <w:rStyle w:val="Hyperlink"/>
                <w:noProof/>
              </w:rPr>
              <w:t>3.1.1 Überschrift</w:t>
            </w:r>
            <w:r>
              <w:rPr>
                <w:noProof/>
                <w:webHidden/>
              </w:rPr>
              <w:tab/>
            </w:r>
            <w:r>
              <w:rPr>
                <w:noProof/>
                <w:webHidden/>
              </w:rPr>
              <w:fldChar w:fldCharType="begin"/>
            </w:r>
            <w:r>
              <w:rPr>
                <w:noProof/>
                <w:webHidden/>
              </w:rPr>
              <w:instrText xml:space="preserve"> PAGEREF _Toc188879127 \h </w:instrText>
            </w:r>
            <w:r>
              <w:rPr>
                <w:noProof/>
                <w:webHidden/>
              </w:rPr>
            </w:r>
            <w:r>
              <w:rPr>
                <w:noProof/>
                <w:webHidden/>
              </w:rPr>
              <w:fldChar w:fldCharType="separate"/>
            </w:r>
            <w:r>
              <w:rPr>
                <w:noProof/>
                <w:webHidden/>
              </w:rPr>
              <w:t>9</w:t>
            </w:r>
            <w:r>
              <w:rPr>
                <w:noProof/>
                <w:webHidden/>
              </w:rPr>
              <w:fldChar w:fldCharType="end"/>
            </w:r>
          </w:hyperlink>
        </w:p>
        <w:p w14:paraId="11F64FB6" w14:textId="53D09A66" w:rsidR="00776FA1" w:rsidRDefault="00776FA1">
          <w:pPr>
            <w:pStyle w:val="TOC2"/>
            <w:rPr>
              <w:rFonts w:asciiTheme="minorHAnsi" w:eastAsiaTheme="minorEastAsia" w:hAnsiTheme="minorHAnsi" w:cstheme="minorBidi"/>
              <w:noProof/>
              <w:kern w:val="2"/>
              <w:sz w:val="24"/>
              <w:szCs w:val="24"/>
              <w:lang w:val="en-CH" w:eastAsia="en-CH"/>
              <w14:ligatures w14:val="standardContextual"/>
            </w:rPr>
          </w:pPr>
          <w:hyperlink w:anchor="_Toc188879128" w:history="1">
            <w:r w:rsidRPr="000A69D1">
              <w:rPr>
                <w:rStyle w:val="Hyperlink"/>
                <w:noProof/>
              </w:rPr>
              <w:t>3.2 Überschrift</w:t>
            </w:r>
            <w:r>
              <w:rPr>
                <w:noProof/>
                <w:webHidden/>
              </w:rPr>
              <w:tab/>
            </w:r>
            <w:r>
              <w:rPr>
                <w:noProof/>
                <w:webHidden/>
              </w:rPr>
              <w:fldChar w:fldCharType="begin"/>
            </w:r>
            <w:r>
              <w:rPr>
                <w:noProof/>
                <w:webHidden/>
              </w:rPr>
              <w:instrText xml:space="preserve"> PAGEREF _Toc188879128 \h </w:instrText>
            </w:r>
            <w:r>
              <w:rPr>
                <w:noProof/>
                <w:webHidden/>
              </w:rPr>
            </w:r>
            <w:r>
              <w:rPr>
                <w:noProof/>
                <w:webHidden/>
              </w:rPr>
              <w:fldChar w:fldCharType="separate"/>
            </w:r>
            <w:r>
              <w:rPr>
                <w:noProof/>
                <w:webHidden/>
              </w:rPr>
              <w:t>9</w:t>
            </w:r>
            <w:r>
              <w:rPr>
                <w:noProof/>
                <w:webHidden/>
              </w:rPr>
              <w:fldChar w:fldCharType="end"/>
            </w:r>
          </w:hyperlink>
        </w:p>
        <w:p w14:paraId="315CAE21" w14:textId="0AEAD5E5" w:rsidR="00776FA1" w:rsidRDefault="00776FA1">
          <w:pPr>
            <w:pStyle w:val="TOC1"/>
            <w:rPr>
              <w:rFonts w:asciiTheme="minorHAnsi" w:eastAsiaTheme="minorEastAsia" w:hAnsiTheme="minorHAnsi" w:cstheme="minorBidi"/>
              <w:noProof/>
              <w:kern w:val="2"/>
              <w:sz w:val="24"/>
              <w:szCs w:val="24"/>
              <w:lang w:val="en-CH" w:eastAsia="en-CH"/>
              <w14:ligatures w14:val="standardContextual"/>
            </w:rPr>
          </w:pPr>
          <w:hyperlink w:anchor="_Toc188879129" w:history="1">
            <w:r w:rsidRPr="000A69D1">
              <w:rPr>
                <w:rStyle w:val="Hyperlink"/>
                <w:noProof/>
                <w:lang w:val="de-DE"/>
              </w:rPr>
              <w:t>4</w:t>
            </w:r>
            <w:r>
              <w:rPr>
                <w:rFonts w:asciiTheme="minorHAnsi" w:eastAsiaTheme="minorEastAsia" w:hAnsiTheme="minorHAnsi" w:cstheme="minorBidi"/>
                <w:noProof/>
                <w:kern w:val="2"/>
                <w:sz w:val="24"/>
                <w:szCs w:val="24"/>
                <w:lang w:val="en-CH" w:eastAsia="en-CH"/>
                <w14:ligatures w14:val="standardContextual"/>
              </w:rPr>
              <w:tab/>
            </w:r>
            <w:r w:rsidRPr="000A69D1">
              <w:rPr>
                <w:rStyle w:val="Hyperlink"/>
                <w:noProof/>
                <w:lang w:val="de-DE"/>
              </w:rPr>
              <w:t>Ergebnisse</w:t>
            </w:r>
            <w:r>
              <w:rPr>
                <w:noProof/>
                <w:webHidden/>
              </w:rPr>
              <w:tab/>
            </w:r>
            <w:r>
              <w:rPr>
                <w:noProof/>
                <w:webHidden/>
              </w:rPr>
              <w:fldChar w:fldCharType="begin"/>
            </w:r>
            <w:r>
              <w:rPr>
                <w:noProof/>
                <w:webHidden/>
              </w:rPr>
              <w:instrText xml:space="preserve"> PAGEREF _Toc188879129 \h </w:instrText>
            </w:r>
            <w:r>
              <w:rPr>
                <w:noProof/>
                <w:webHidden/>
              </w:rPr>
            </w:r>
            <w:r>
              <w:rPr>
                <w:noProof/>
                <w:webHidden/>
              </w:rPr>
              <w:fldChar w:fldCharType="separate"/>
            </w:r>
            <w:r>
              <w:rPr>
                <w:noProof/>
                <w:webHidden/>
              </w:rPr>
              <w:t>9</w:t>
            </w:r>
            <w:r>
              <w:rPr>
                <w:noProof/>
                <w:webHidden/>
              </w:rPr>
              <w:fldChar w:fldCharType="end"/>
            </w:r>
          </w:hyperlink>
        </w:p>
        <w:p w14:paraId="4B91023D" w14:textId="0E9C3B1A" w:rsidR="00776FA1" w:rsidRDefault="00776FA1">
          <w:pPr>
            <w:pStyle w:val="TOC2"/>
            <w:rPr>
              <w:rFonts w:asciiTheme="minorHAnsi" w:eastAsiaTheme="minorEastAsia" w:hAnsiTheme="minorHAnsi" w:cstheme="minorBidi"/>
              <w:noProof/>
              <w:kern w:val="2"/>
              <w:sz w:val="24"/>
              <w:szCs w:val="24"/>
              <w:lang w:val="en-CH" w:eastAsia="en-CH"/>
              <w14:ligatures w14:val="standardContextual"/>
            </w:rPr>
          </w:pPr>
          <w:hyperlink w:anchor="_Toc188879130" w:history="1">
            <w:r w:rsidRPr="000A69D1">
              <w:rPr>
                <w:rStyle w:val="Hyperlink"/>
                <w:noProof/>
              </w:rPr>
              <w:t>4.1 Pflichtenheft</w:t>
            </w:r>
            <w:r>
              <w:rPr>
                <w:noProof/>
                <w:webHidden/>
              </w:rPr>
              <w:tab/>
            </w:r>
            <w:r>
              <w:rPr>
                <w:noProof/>
                <w:webHidden/>
              </w:rPr>
              <w:fldChar w:fldCharType="begin"/>
            </w:r>
            <w:r>
              <w:rPr>
                <w:noProof/>
                <w:webHidden/>
              </w:rPr>
              <w:instrText xml:space="preserve"> PAGEREF _Toc188879130 \h </w:instrText>
            </w:r>
            <w:r>
              <w:rPr>
                <w:noProof/>
                <w:webHidden/>
              </w:rPr>
            </w:r>
            <w:r>
              <w:rPr>
                <w:noProof/>
                <w:webHidden/>
              </w:rPr>
              <w:fldChar w:fldCharType="separate"/>
            </w:r>
            <w:r>
              <w:rPr>
                <w:noProof/>
                <w:webHidden/>
              </w:rPr>
              <w:t>9</w:t>
            </w:r>
            <w:r>
              <w:rPr>
                <w:noProof/>
                <w:webHidden/>
              </w:rPr>
              <w:fldChar w:fldCharType="end"/>
            </w:r>
          </w:hyperlink>
        </w:p>
        <w:p w14:paraId="150FC2FB" w14:textId="63377FF9" w:rsidR="00776FA1" w:rsidRDefault="00776FA1">
          <w:pPr>
            <w:pStyle w:val="TOC3"/>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88879131" w:history="1">
            <w:r w:rsidRPr="000A69D1">
              <w:rPr>
                <w:rStyle w:val="Hyperlink"/>
                <w:noProof/>
              </w:rPr>
              <w:t>4.1.1 Authentifizierung</w:t>
            </w:r>
            <w:r>
              <w:rPr>
                <w:noProof/>
                <w:webHidden/>
              </w:rPr>
              <w:tab/>
            </w:r>
            <w:r>
              <w:rPr>
                <w:noProof/>
                <w:webHidden/>
              </w:rPr>
              <w:fldChar w:fldCharType="begin"/>
            </w:r>
            <w:r>
              <w:rPr>
                <w:noProof/>
                <w:webHidden/>
              </w:rPr>
              <w:instrText xml:space="preserve"> PAGEREF _Toc188879131 \h </w:instrText>
            </w:r>
            <w:r>
              <w:rPr>
                <w:noProof/>
                <w:webHidden/>
              </w:rPr>
            </w:r>
            <w:r>
              <w:rPr>
                <w:noProof/>
                <w:webHidden/>
              </w:rPr>
              <w:fldChar w:fldCharType="separate"/>
            </w:r>
            <w:r>
              <w:rPr>
                <w:noProof/>
                <w:webHidden/>
              </w:rPr>
              <w:t>9</w:t>
            </w:r>
            <w:r>
              <w:rPr>
                <w:noProof/>
                <w:webHidden/>
              </w:rPr>
              <w:fldChar w:fldCharType="end"/>
            </w:r>
          </w:hyperlink>
        </w:p>
        <w:p w14:paraId="18B7C6B1" w14:textId="4C26EE7C" w:rsidR="00776FA1" w:rsidRDefault="00776FA1">
          <w:pPr>
            <w:pStyle w:val="TOC3"/>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88879132" w:history="1">
            <w:r w:rsidRPr="000A69D1">
              <w:rPr>
                <w:rStyle w:val="Hyperlink"/>
                <w:noProof/>
              </w:rPr>
              <w:t>4.1.2 Projektübersicht</w:t>
            </w:r>
            <w:r>
              <w:rPr>
                <w:noProof/>
                <w:webHidden/>
              </w:rPr>
              <w:tab/>
            </w:r>
            <w:r>
              <w:rPr>
                <w:noProof/>
                <w:webHidden/>
              </w:rPr>
              <w:fldChar w:fldCharType="begin"/>
            </w:r>
            <w:r>
              <w:rPr>
                <w:noProof/>
                <w:webHidden/>
              </w:rPr>
              <w:instrText xml:space="preserve"> PAGEREF _Toc188879132 \h </w:instrText>
            </w:r>
            <w:r>
              <w:rPr>
                <w:noProof/>
                <w:webHidden/>
              </w:rPr>
            </w:r>
            <w:r>
              <w:rPr>
                <w:noProof/>
                <w:webHidden/>
              </w:rPr>
              <w:fldChar w:fldCharType="separate"/>
            </w:r>
            <w:r>
              <w:rPr>
                <w:noProof/>
                <w:webHidden/>
              </w:rPr>
              <w:t>10</w:t>
            </w:r>
            <w:r>
              <w:rPr>
                <w:noProof/>
                <w:webHidden/>
              </w:rPr>
              <w:fldChar w:fldCharType="end"/>
            </w:r>
          </w:hyperlink>
        </w:p>
        <w:p w14:paraId="5D4E2DEB" w14:textId="1B4FA5BF" w:rsidR="00776FA1" w:rsidRDefault="00776FA1">
          <w:pPr>
            <w:pStyle w:val="TOC3"/>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88879133" w:history="1">
            <w:r w:rsidRPr="000A69D1">
              <w:rPr>
                <w:rStyle w:val="Hyperlink"/>
                <w:noProof/>
              </w:rPr>
              <w:t>4.1.3 Projektdetails</w:t>
            </w:r>
            <w:r>
              <w:rPr>
                <w:noProof/>
                <w:webHidden/>
              </w:rPr>
              <w:tab/>
            </w:r>
            <w:r>
              <w:rPr>
                <w:noProof/>
                <w:webHidden/>
              </w:rPr>
              <w:fldChar w:fldCharType="begin"/>
            </w:r>
            <w:r>
              <w:rPr>
                <w:noProof/>
                <w:webHidden/>
              </w:rPr>
              <w:instrText xml:space="preserve"> PAGEREF _Toc188879133 \h </w:instrText>
            </w:r>
            <w:r>
              <w:rPr>
                <w:noProof/>
                <w:webHidden/>
              </w:rPr>
            </w:r>
            <w:r>
              <w:rPr>
                <w:noProof/>
                <w:webHidden/>
              </w:rPr>
              <w:fldChar w:fldCharType="separate"/>
            </w:r>
            <w:r>
              <w:rPr>
                <w:noProof/>
                <w:webHidden/>
              </w:rPr>
              <w:t>10</w:t>
            </w:r>
            <w:r>
              <w:rPr>
                <w:noProof/>
                <w:webHidden/>
              </w:rPr>
              <w:fldChar w:fldCharType="end"/>
            </w:r>
          </w:hyperlink>
        </w:p>
        <w:p w14:paraId="1B44845D" w14:textId="095DA390" w:rsidR="00776FA1" w:rsidRDefault="00776FA1">
          <w:pPr>
            <w:pStyle w:val="TOC3"/>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88879134" w:history="1">
            <w:r w:rsidRPr="000A69D1">
              <w:rPr>
                <w:rStyle w:val="Hyperlink"/>
                <w:noProof/>
              </w:rPr>
              <w:t>4.1.4 Notizen zum Auftrag</w:t>
            </w:r>
            <w:r>
              <w:rPr>
                <w:noProof/>
                <w:webHidden/>
              </w:rPr>
              <w:tab/>
            </w:r>
            <w:r>
              <w:rPr>
                <w:noProof/>
                <w:webHidden/>
              </w:rPr>
              <w:fldChar w:fldCharType="begin"/>
            </w:r>
            <w:r>
              <w:rPr>
                <w:noProof/>
                <w:webHidden/>
              </w:rPr>
              <w:instrText xml:space="preserve"> PAGEREF _Toc188879134 \h </w:instrText>
            </w:r>
            <w:r>
              <w:rPr>
                <w:noProof/>
                <w:webHidden/>
              </w:rPr>
            </w:r>
            <w:r>
              <w:rPr>
                <w:noProof/>
                <w:webHidden/>
              </w:rPr>
              <w:fldChar w:fldCharType="separate"/>
            </w:r>
            <w:r>
              <w:rPr>
                <w:noProof/>
                <w:webHidden/>
              </w:rPr>
              <w:t>10</w:t>
            </w:r>
            <w:r>
              <w:rPr>
                <w:noProof/>
                <w:webHidden/>
              </w:rPr>
              <w:fldChar w:fldCharType="end"/>
            </w:r>
          </w:hyperlink>
        </w:p>
        <w:p w14:paraId="2E969E28" w14:textId="1371321D" w:rsidR="00776FA1" w:rsidRDefault="00776FA1">
          <w:pPr>
            <w:pStyle w:val="TOC3"/>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88879135" w:history="1">
            <w:r w:rsidRPr="000A69D1">
              <w:rPr>
                <w:rStyle w:val="Hyperlink"/>
                <w:noProof/>
              </w:rPr>
              <w:t>4.1.5 Mockups zur Benutzeroberfläche der mobilen Applikation</w:t>
            </w:r>
            <w:r>
              <w:rPr>
                <w:noProof/>
                <w:webHidden/>
              </w:rPr>
              <w:tab/>
            </w:r>
            <w:r>
              <w:rPr>
                <w:noProof/>
                <w:webHidden/>
              </w:rPr>
              <w:fldChar w:fldCharType="begin"/>
            </w:r>
            <w:r>
              <w:rPr>
                <w:noProof/>
                <w:webHidden/>
              </w:rPr>
              <w:instrText xml:space="preserve"> PAGEREF _Toc188879135 \h </w:instrText>
            </w:r>
            <w:r>
              <w:rPr>
                <w:noProof/>
                <w:webHidden/>
              </w:rPr>
            </w:r>
            <w:r>
              <w:rPr>
                <w:noProof/>
                <w:webHidden/>
              </w:rPr>
              <w:fldChar w:fldCharType="separate"/>
            </w:r>
            <w:r>
              <w:rPr>
                <w:noProof/>
                <w:webHidden/>
              </w:rPr>
              <w:t>11</w:t>
            </w:r>
            <w:r>
              <w:rPr>
                <w:noProof/>
                <w:webHidden/>
              </w:rPr>
              <w:fldChar w:fldCharType="end"/>
            </w:r>
          </w:hyperlink>
        </w:p>
        <w:p w14:paraId="633E2B1D" w14:textId="085E5063" w:rsidR="00776FA1" w:rsidRDefault="00776FA1">
          <w:pPr>
            <w:pStyle w:val="TOC2"/>
            <w:rPr>
              <w:rFonts w:asciiTheme="minorHAnsi" w:eastAsiaTheme="minorEastAsia" w:hAnsiTheme="minorHAnsi" w:cstheme="minorBidi"/>
              <w:noProof/>
              <w:kern w:val="2"/>
              <w:sz w:val="24"/>
              <w:szCs w:val="24"/>
              <w:lang w:val="en-CH" w:eastAsia="en-CH"/>
              <w14:ligatures w14:val="standardContextual"/>
            </w:rPr>
          </w:pPr>
          <w:hyperlink w:anchor="_Toc188879136" w:history="1">
            <w:r w:rsidRPr="000A69D1">
              <w:rPr>
                <w:rStyle w:val="Hyperlink"/>
                <w:noProof/>
              </w:rPr>
              <w:t>4.2 Anwendungsfälle Baustellen App</w:t>
            </w:r>
            <w:r>
              <w:rPr>
                <w:noProof/>
                <w:webHidden/>
              </w:rPr>
              <w:tab/>
            </w:r>
            <w:r>
              <w:rPr>
                <w:noProof/>
                <w:webHidden/>
              </w:rPr>
              <w:fldChar w:fldCharType="begin"/>
            </w:r>
            <w:r>
              <w:rPr>
                <w:noProof/>
                <w:webHidden/>
              </w:rPr>
              <w:instrText xml:space="preserve"> PAGEREF _Toc188879136 \h </w:instrText>
            </w:r>
            <w:r>
              <w:rPr>
                <w:noProof/>
                <w:webHidden/>
              </w:rPr>
            </w:r>
            <w:r>
              <w:rPr>
                <w:noProof/>
                <w:webHidden/>
              </w:rPr>
              <w:fldChar w:fldCharType="separate"/>
            </w:r>
            <w:r>
              <w:rPr>
                <w:noProof/>
                <w:webHidden/>
              </w:rPr>
              <w:t>15</w:t>
            </w:r>
            <w:r>
              <w:rPr>
                <w:noProof/>
                <w:webHidden/>
              </w:rPr>
              <w:fldChar w:fldCharType="end"/>
            </w:r>
          </w:hyperlink>
        </w:p>
        <w:p w14:paraId="6308D56B" w14:textId="5A6382C3" w:rsidR="00776FA1" w:rsidRDefault="00776FA1">
          <w:pPr>
            <w:pStyle w:val="TOC2"/>
            <w:rPr>
              <w:rFonts w:asciiTheme="minorHAnsi" w:eastAsiaTheme="minorEastAsia" w:hAnsiTheme="minorHAnsi" w:cstheme="minorBidi"/>
              <w:noProof/>
              <w:kern w:val="2"/>
              <w:sz w:val="24"/>
              <w:szCs w:val="24"/>
              <w:lang w:val="en-CH" w:eastAsia="en-CH"/>
              <w14:ligatures w14:val="standardContextual"/>
            </w:rPr>
          </w:pPr>
          <w:hyperlink w:anchor="_Toc188879137" w:history="1">
            <w:r w:rsidRPr="000A69D1">
              <w:rPr>
                <w:rStyle w:val="Hyperlink"/>
                <w:noProof/>
              </w:rPr>
              <w:t>4.3 Lösungsarchitektur</w:t>
            </w:r>
            <w:r>
              <w:rPr>
                <w:noProof/>
                <w:webHidden/>
              </w:rPr>
              <w:tab/>
            </w:r>
            <w:r>
              <w:rPr>
                <w:noProof/>
                <w:webHidden/>
              </w:rPr>
              <w:fldChar w:fldCharType="begin"/>
            </w:r>
            <w:r>
              <w:rPr>
                <w:noProof/>
                <w:webHidden/>
              </w:rPr>
              <w:instrText xml:space="preserve"> PAGEREF _Toc188879137 \h </w:instrText>
            </w:r>
            <w:r>
              <w:rPr>
                <w:noProof/>
                <w:webHidden/>
              </w:rPr>
            </w:r>
            <w:r>
              <w:rPr>
                <w:noProof/>
                <w:webHidden/>
              </w:rPr>
              <w:fldChar w:fldCharType="separate"/>
            </w:r>
            <w:r>
              <w:rPr>
                <w:noProof/>
                <w:webHidden/>
              </w:rPr>
              <w:t>16</w:t>
            </w:r>
            <w:r>
              <w:rPr>
                <w:noProof/>
                <w:webHidden/>
              </w:rPr>
              <w:fldChar w:fldCharType="end"/>
            </w:r>
          </w:hyperlink>
        </w:p>
        <w:p w14:paraId="64F05A90" w14:textId="6615F64E" w:rsidR="00776FA1" w:rsidRDefault="00776FA1">
          <w:pPr>
            <w:pStyle w:val="TOC1"/>
            <w:rPr>
              <w:rFonts w:asciiTheme="minorHAnsi" w:eastAsiaTheme="minorEastAsia" w:hAnsiTheme="minorHAnsi" w:cstheme="minorBidi"/>
              <w:noProof/>
              <w:kern w:val="2"/>
              <w:sz w:val="24"/>
              <w:szCs w:val="24"/>
              <w:lang w:val="en-CH" w:eastAsia="en-CH"/>
              <w14:ligatures w14:val="standardContextual"/>
            </w:rPr>
          </w:pPr>
          <w:hyperlink w:anchor="_Toc188879138" w:history="1">
            <w:r w:rsidRPr="000A69D1">
              <w:rPr>
                <w:rStyle w:val="Hyperlink"/>
                <w:noProof/>
              </w:rPr>
              <w:t>5</w:t>
            </w:r>
            <w:r>
              <w:rPr>
                <w:rFonts w:asciiTheme="minorHAnsi" w:eastAsiaTheme="minorEastAsia" w:hAnsiTheme="minorHAnsi" w:cstheme="minorBidi"/>
                <w:noProof/>
                <w:kern w:val="2"/>
                <w:sz w:val="24"/>
                <w:szCs w:val="24"/>
                <w:lang w:val="en-CH" w:eastAsia="en-CH"/>
                <w14:ligatures w14:val="standardContextual"/>
              </w:rPr>
              <w:tab/>
            </w:r>
            <w:r w:rsidRPr="000A69D1">
              <w:rPr>
                <w:rStyle w:val="Hyperlink"/>
                <w:noProof/>
              </w:rPr>
              <w:t>Diskussion / Zusammenfassung</w:t>
            </w:r>
            <w:r>
              <w:rPr>
                <w:noProof/>
                <w:webHidden/>
              </w:rPr>
              <w:tab/>
            </w:r>
            <w:r>
              <w:rPr>
                <w:noProof/>
                <w:webHidden/>
              </w:rPr>
              <w:fldChar w:fldCharType="begin"/>
            </w:r>
            <w:r>
              <w:rPr>
                <w:noProof/>
                <w:webHidden/>
              </w:rPr>
              <w:instrText xml:space="preserve"> PAGEREF _Toc188879138 \h </w:instrText>
            </w:r>
            <w:r>
              <w:rPr>
                <w:noProof/>
                <w:webHidden/>
              </w:rPr>
            </w:r>
            <w:r>
              <w:rPr>
                <w:noProof/>
                <w:webHidden/>
              </w:rPr>
              <w:fldChar w:fldCharType="separate"/>
            </w:r>
            <w:r>
              <w:rPr>
                <w:noProof/>
                <w:webHidden/>
              </w:rPr>
              <w:t>16</w:t>
            </w:r>
            <w:r>
              <w:rPr>
                <w:noProof/>
                <w:webHidden/>
              </w:rPr>
              <w:fldChar w:fldCharType="end"/>
            </w:r>
          </w:hyperlink>
        </w:p>
        <w:p w14:paraId="73CF2758" w14:textId="4230AE4F" w:rsidR="00776FA1" w:rsidRDefault="00776FA1">
          <w:pPr>
            <w:pStyle w:val="TOC2"/>
            <w:rPr>
              <w:rFonts w:asciiTheme="minorHAnsi" w:eastAsiaTheme="minorEastAsia" w:hAnsiTheme="minorHAnsi" w:cstheme="minorBidi"/>
              <w:noProof/>
              <w:kern w:val="2"/>
              <w:sz w:val="24"/>
              <w:szCs w:val="24"/>
              <w:lang w:val="en-CH" w:eastAsia="en-CH"/>
              <w14:ligatures w14:val="standardContextual"/>
            </w:rPr>
          </w:pPr>
          <w:hyperlink w:anchor="_Toc188879139" w:history="1">
            <w:r w:rsidRPr="000A69D1">
              <w:rPr>
                <w:rStyle w:val="Hyperlink"/>
                <w:noProof/>
              </w:rPr>
              <w:t>5.1 Überschrift</w:t>
            </w:r>
            <w:r>
              <w:rPr>
                <w:noProof/>
                <w:webHidden/>
              </w:rPr>
              <w:tab/>
            </w:r>
            <w:r>
              <w:rPr>
                <w:noProof/>
                <w:webHidden/>
              </w:rPr>
              <w:fldChar w:fldCharType="begin"/>
            </w:r>
            <w:r>
              <w:rPr>
                <w:noProof/>
                <w:webHidden/>
              </w:rPr>
              <w:instrText xml:space="preserve"> PAGEREF _Toc188879139 \h </w:instrText>
            </w:r>
            <w:r>
              <w:rPr>
                <w:noProof/>
                <w:webHidden/>
              </w:rPr>
            </w:r>
            <w:r>
              <w:rPr>
                <w:noProof/>
                <w:webHidden/>
              </w:rPr>
              <w:fldChar w:fldCharType="separate"/>
            </w:r>
            <w:r>
              <w:rPr>
                <w:noProof/>
                <w:webHidden/>
              </w:rPr>
              <w:t>16</w:t>
            </w:r>
            <w:r>
              <w:rPr>
                <w:noProof/>
                <w:webHidden/>
              </w:rPr>
              <w:fldChar w:fldCharType="end"/>
            </w:r>
          </w:hyperlink>
        </w:p>
        <w:p w14:paraId="6D253D6C" w14:textId="66C1FD5F" w:rsidR="00776FA1" w:rsidRDefault="00776FA1">
          <w:pPr>
            <w:pStyle w:val="TOC2"/>
            <w:rPr>
              <w:rFonts w:asciiTheme="minorHAnsi" w:eastAsiaTheme="minorEastAsia" w:hAnsiTheme="minorHAnsi" w:cstheme="minorBidi"/>
              <w:noProof/>
              <w:kern w:val="2"/>
              <w:sz w:val="24"/>
              <w:szCs w:val="24"/>
              <w:lang w:val="en-CH" w:eastAsia="en-CH"/>
              <w14:ligatures w14:val="standardContextual"/>
            </w:rPr>
          </w:pPr>
          <w:hyperlink w:anchor="_Toc188879140" w:history="1">
            <w:r w:rsidRPr="000A69D1">
              <w:rPr>
                <w:rStyle w:val="Hyperlink"/>
                <w:noProof/>
              </w:rPr>
              <w:t>5.2 Überschrift</w:t>
            </w:r>
            <w:r>
              <w:rPr>
                <w:noProof/>
                <w:webHidden/>
              </w:rPr>
              <w:tab/>
            </w:r>
            <w:r>
              <w:rPr>
                <w:noProof/>
                <w:webHidden/>
              </w:rPr>
              <w:fldChar w:fldCharType="begin"/>
            </w:r>
            <w:r>
              <w:rPr>
                <w:noProof/>
                <w:webHidden/>
              </w:rPr>
              <w:instrText xml:space="preserve"> PAGEREF _Toc188879140 \h </w:instrText>
            </w:r>
            <w:r>
              <w:rPr>
                <w:noProof/>
                <w:webHidden/>
              </w:rPr>
            </w:r>
            <w:r>
              <w:rPr>
                <w:noProof/>
                <w:webHidden/>
              </w:rPr>
              <w:fldChar w:fldCharType="separate"/>
            </w:r>
            <w:r>
              <w:rPr>
                <w:noProof/>
                <w:webHidden/>
              </w:rPr>
              <w:t>16</w:t>
            </w:r>
            <w:r>
              <w:rPr>
                <w:noProof/>
                <w:webHidden/>
              </w:rPr>
              <w:fldChar w:fldCharType="end"/>
            </w:r>
          </w:hyperlink>
        </w:p>
        <w:p w14:paraId="48B24C26" w14:textId="449EA796" w:rsidR="00776FA1" w:rsidRDefault="00776FA1">
          <w:pPr>
            <w:pStyle w:val="TOC1"/>
            <w:rPr>
              <w:rFonts w:asciiTheme="minorHAnsi" w:eastAsiaTheme="minorEastAsia" w:hAnsiTheme="minorHAnsi" w:cstheme="minorBidi"/>
              <w:noProof/>
              <w:kern w:val="2"/>
              <w:sz w:val="24"/>
              <w:szCs w:val="24"/>
              <w:lang w:val="en-CH" w:eastAsia="en-CH"/>
              <w14:ligatures w14:val="standardContextual"/>
            </w:rPr>
          </w:pPr>
          <w:hyperlink w:anchor="_Toc188879141" w:history="1">
            <w:r w:rsidRPr="000A69D1">
              <w:rPr>
                <w:rStyle w:val="Hyperlink"/>
                <w:noProof/>
              </w:rPr>
              <w:t>Abbildungsverzeichnis</w:t>
            </w:r>
            <w:r>
              <w:rPr>
                <w:noProof/>
                <w:webHidden/>
              </w:rPr>
              <w:tab/>
            </w:r>
            <w:r>
              <w:rPr>
                <w:noProof/>
                <w:webHidden/>
              </w:rPr>
              <w:fldChar w:fldCharType="begin"/>
            </w:r>
            <w:r>
              <w:rPr>
                <w:noProof/>
                <w:webHidden/>
              </w:rPr>
              <w:instrText xml:space="preserve"> PAGEREF _Toc188879141 \h </w:instrText>
            </w:r>
            <w:r>
              <w:rPr>
                <w:noProof/>
                <w:webHidden/>
              </w:rPr>
            </w:r>
            <w:r>
              <w:rPr>
                <w:noProof/>
                <w:webHidden/>
              </w:rPr>
              <w:fldChar w:fldCharType="separate"/>
            </w:r>
            <w:r>
              <w:rPr>
                <w:noProof/>
                <w:webHidden/>
              </w:rPr>
              <w:t>17</w:t>
            </w:r>
            <w:r>
              <w:rPr>
                <w:noProof/>
                <w:webHidden/>
              </w:rPr>
              <w:fldChar w:fldCharType="end"/>
            </w:r>
          </w:hyperlink>
        </w:p>
        <w:p w14:paraId="7B2027A4" w14:textId="1F5081CD" w:rsidR="00776FA1" w:rsidRDefault="00776FA1">
          <w:pPr>
            <w:pStyle w:val="TOC1"/>
            <w:rPr>
              <w:rFonts w:asciiTheme="minorHAnsi" w:eastAsiaTheme="minorEastAsia" w:hAnsiTheme="minorHAnsi" w:cstheme="minorBidi"/>
              <w:noProof/>
              <w:kern w:val="2"/>
              <w:sz w:val="24"/>
              <w:szCs w:val="24"/>
              <w:lang w:val="en-CH" w:eastAsia="en-CH"/>
              <w14:ligatures w14:val="standardContextual"/>
            </w:rPr>
          </w:pPr>
          <w:hyperlink w:anchor="_Toc188879142" w:history="1">
            <w:r w:rsidRPr="000A69D1">
              <w:rPr>
                <w:rStyle w:val="Hyperlink"/>
                <w:noProof/>
              </w:rPr>
              <w:t>Tabellenverzeichnis</w:t>
            </w:r>
            <w:r>
              <w:rPr>
                <w:noProof/>
                <w:webHidden/>
              </w:rPr>
              <w:tab/>
            </w:r>
            <w:r>
              <w:rPr>
                <w:noProof/>
                <w:webHidden/>
              </w:rPr>
              <w:fldChar w:fldCharType="begin"/>
            </w:r>
            <w:r>
              <w:rPr>
                <w:noProof/>
                <w:webHidden/>
              </w:rPr>
              <w:instrText xml:space="preserve"> PAGEREF _Toc188879142 \h </w:instrText>
            </w:r>
            <w:r>
              <w:rPr>
                <w:noProof/>
                <w:webHidden/>
              </w:rPr>
            </w:r>
            <w:r>
              <w:rPr>
                <w:noProof/>
                <w:webHidden/>
              </w:rPr>
              <w:fldChar w:fldCharType="separate"/>
            </w:r>
            <w:r>
              <w:rPr>
                <w:noProof/>
                <w:webHidden/>
              </w:rPr>
              <w:t>17</w:t>
            </w:r>
            <w:r>
              <w:rPr>
                <w:noProof/>
                <w:webHidden/>
              </w:rPr>
              <w:fldChar w:fldCharType="end"/>
            </w:r>
          </w:hyperlink>
        </w:p>
        <w:p w14:paraId="1B9DB69E" w14:textId="0BF688A5" w:rsidR="00776FA1" w:rsidRDefault="00776FA1">
          <w:pPr>
            <w:pStyle w:val="TOC1"/>
            <w:rPr>
              <w:rFonts w:asciiTheme="minorHAnsi" w:eastAsiaTheme="minorEastAsia" w:hAnsiTheme="minorHAnsi" w:cstheme="minorBidi"/>
              <w:noProof/>
              <w:kern w:val="2"/>
              <w:sz w:val="24"/>
              <w:szCs w:val="24"/>
              <w:lang w:val="en-CH" w:eastAsia="en-CH"/>
              <w14:ligatures w14:val="standardContextual"/>
            </w:rPr>
          </w:pPr>
          <w:hyperlink w:anchor="_Toc188879143" w:history="1">
            <w:r w:rsidRPr="000A69D1">
              <w:rPr>
                <w:rStyle w:val="Hyperlink"/>
                <w:noProof/>
              </w:rPr>
              <w:t>Glossar</w:t>
            </w:r>
            <w:r>
              <w:rPr>
                <w:noProof/>
                <w:webHidden/>
              </w:rPr>
              <w:tab/>
            </w:r>
            <w:r>
              <w:rPr>
                <w:noProof/>
                <w:webHidden/>
              </w:rPr>
              <w:fldChar w:fldCharType="begin"/>
            </w:r>
            <w:r>
              <w:rPr>
                <w:noProof/>
                <w:webHidden/>
              </w:rPr>
              <w:instrText xml:space="preserve"> PAGEREF _Toc188879143 \h </w:instrText>
            </w:r>
            <w:r>
              <w:rPr>
                <w:noProof/>
                <w:webHidden/>
              </w:rPr>
            </w:r>
            <w:r>
              <w:rPr>
                <w:noProof/>
                <w:webHidden/>
              </w:rPr>
              <w:fldChar w:fldCharType="separate"/>
            </w:r>
            <w:r>
              <w:rPr>
                <w:noProof/>
                <w:webHidden/>
              </w:rPr>
              <w:t>17</w:t>
            </w:r>
            <w:r>
              <w:rPr>
                <w:noProof/>
                <w:webHidden/>
              </w:rPr>
              <w:fldChar w:fldCharType="end"/>
            </w:r>
          </w:hyperlink>
        </w:p>
        <w:p w14:paraId="0C737E94" w14:textId="28A16D21" w:rsidR="00776FA1" w:rsidRDefault="00776FA1">
          <w:pPr>
            <w:pStyle w:val="TOC1"/>
            <w:rPr>
              <w:rFonts w:asciiTheme="minorHAnsi" w:eastAsiaTheme="minorEastAsia" w:hAnsiTheme="minorHAnsi" w:cstheme="minorBidi"/>
              <w:noProof/>
              <w:kern w:val="2"/>
              <w:sz w:val="24"/>
              <w:szCs w:val="24"/>
              <w:lang w:val="en-CH" w:eastAsia="en-CH"/>
              <w14:ligatures w14:val="standardContextual"/>
            </w:rPr>
          </w:pPr>
          <w:hyperlink w:anchor="_Toc188879144" w:history="1">
            <w:r w:rsidRPr="000A69D1">
              <w:rPr>
                <w:rStyle w:val="Hyperlink"/>
                <w:noProof/>
              </w:rPr>
              <w:t>Literaturverzeichnis</w:t>
            </w:r>
            <w:r>
              <w:rPr>
                <w:noProof/>
                <w:webHidden/>
              </w:rPr>
              <w:tab/>
            </w:r>
            <w:r>
              <w:rPr>
                <w:noProof/>
                <w:webHidden/>
              </w:rPr>
              <w:fldChar w:fldCharType="begin"/>
            </w:r>
            <w:r>
              <w:rPr>
                <w:noProof/>
                <w:webHidden/>
              </w:rPr>
              <w:instrText xml:space="preserve"> PAGEREF _Toc188879144 \h </w:instrText>
            </w:r>
            <w:r>
              <w:rPr>
                <w:noProof/>
                <w:webHidden/>
              </w:rPr>
            </w:r>
            <w:r>
              <w:rPr>
                <w:noProof/>
                <w:webHidden/>
              </w:rPr>
              <w:fldChar w:fldCharType="separate"/>
            </w:r>
            <w:r>
              <w:rPr>
                <w:noProof/>
                <w:webHidden/>
              </w:rPr>
              <w:t>18</w:t>
            </w:r>
            <w:r>
              <w:rPr>
                <w:noProof/>
                <w:webHidden/>
              </w:rPr>
              <w:fldChar w:fldCharType="end"/>
            </w:r>
          </w:hyperlink>
        </w:p>
        <w:p w14:paraId="45CBA990" w14:textId="6E281F71" w:rsidR="00776FA1" w:rsidRDefault="00776FA1">
          <w:pPr>
            <w:pStyle w:val="TOC1"/>
            <w:rPr>
              <w:rFonts w:asciiTheme="minorHAnsi" w:eastAsiaTheme="minorEastAsia" w:hAnsiTheme="minorHAnsi" w:cstheme="minorBidi"/>
              <w:noProof/>
              <w:kern w:val="2"/>
              <w:sz w:val="24"/>
              <w:szCs w:val="24"/>
              <w:lang w:val="en-CH" w:eastAsia="en-CH"/>
              <w14:ligatures w14:val="standardContextual"/>
            </w:rPr>
          </w:pPr>
          <w:hyperlink w:anchor="_Toc188879145" w:history="1">
            <w:r w:rsidRPr="000A69D1">
              <w:rPr>
                <w:rStyle w:val="Hyperlink"/>
                <w:noProof/>
              </w:rPr>
              <w:t>Anhang</w:t>
            </w:r>
            <w:r>
              <w:rPr>
                <w:noProof/>
                <w:webHidden/>
              </w:rPr>
              <w:tab/>
            </w:r>
            <w:r>
              <w:rPr>
                <w:noProof/>
                <w:webHidden/>
              </w:rPr>
              <w:fldChar w:fldCharType="begin"/>
            </w:r>
            <w:r>
              <w:rPr>
                <w:noProof/>
                <w:webHidden/>
              </w:rPr>
              <w:instrText xml:space="preserve"> PAGEREF _Toc188879145 \h </w:instrText>
            </w:r>
            <w:r>
              <w:rPr>
                <w:noProof/>
                <w:webHidden/>
              </w:rPr>
            </w:r>
            <w:r>
              <w:rPr>
                <w:noProof/>
                <w:webHidden/>
              </w:rPr>
              <w:fldChar w:fldCharType="separate"/>
            </w:r>
            <w:r>
              <w:rPr>
                <w:noProof/>
                <w:webHidden/>
              </w:rPr>
              <w:t>19</w:t>
            </w:r>
            <w:r>
              <w:rPr>
                <w:noProof/>
                <w:webHidden/>
              </w:rPr>
              <w:fldChar w:fldCharType="end"/>
            </w:r>
          </w:hyperlink>
        </w:p>
        <w:p w14:paraId="3134E330" w14:textId="02BA3040" w:rsidR="00776FA1" w:rsidRDefault="00776FA1">
          <w:pPr>
            <w:pStyle w:val="TOC1"/>
            <w:rPr>
              <w:rFonts w:asciiTheme="minorHAnsi" w:eastAsiaTheme="minorEastAsia" w:hAnsiTheme="minorHAnsi" w:cstheme="minorBidi"/>
              <w:noProof/>
              <w:kern w:val="2"/>
              <w:sz w:val="24"/>
              <w:szCs w:val="24"/>
              <w:lang w:val="en-CH" w:eastAsia="en-CH"/>
              <w14:ligatures w14:val="standardContextual"/>
            </w:rPr>
          </w:pPr>
          <w:hyperlink w:anchor="_Toc188879146" w:history="1">
            <w:r w:rsidRPr="000A69D1">
              <w:rPr>
                <w:rStyle w:val="Hyperlink"/>
                <w:noProof/>
              </w:rPr>
              <w:t>Selbständigkeitserklärung</w:t>
            </w:r>
            <w:r>
              <w:rPr>
                <w:noProof/>
                <w:webHidden/>
              </w:rPr>
              <w:tab/>
            </w:r>
            <w:r>
              <w:rPr>
                <w:noProof/>
                <w:webHidden/>
              </w:rPr>
              <w:fldChar w:fldCharType="begin"/>
            </w:r>
            <w:r>
              <w:rPr>
                <w:noProof/>
                <w:webHidden/>
              </w:rPr>
              <w:instrText xml:space="preserve"> PAGEREF _Toc188879146 \h </w:instrText>
            </w:r>
            <w:r>
              <w:rPr>
                <w:noProof/>
                <w:webHidden/>
              </w:rPr>
            </w:r>
            <w:r>
              <w:rPr>
                <w:noProof/>
                <w:webHidden/>
              </w:rPr>
              <w:fldChar w:fldCharType="separate"/>
            </w:r>
            <w:r>
              <w:rPr>
                <w:noProof/>
                <w:webHidden/>
              </w:rPr>
              <w:t>20</w:t>
            </w:r>
            <w:r>
              <w:rPr>
                <w:noProof/>
                <w:webHidden/>
              </w:rPr>
              <w:fldChar w:fldCharType="end"/>
            </w:r>
          </w:hyperlink>
        </w:p>
        <w:p w14:paraId="083F2344" w14:textId="3BD9BE9F" w:rsidR="00776FA1" w:rsidRDefault="00776FA1">
          <w:r>
            <w:rPr>
              <w:b/>
              <w:bCs/>
              <w:noProof/>
            </w:rPr>
            <w:fldChar w:fldCharType="end"/>
          </w:r>
        </w:p>
      </w:sdtContent>
    </w:sdt>
    <w:p w14:paraId="690CB1FB" w14:textId="62932145" w:rsidR="006312CC" w:rsidRDefault="006312CC" w:rsidP="007D2E51">
      <w:pPr>
        <w:pStyle w:val="Heading1"/>
      </w:pPr>
      <w:r w:rsidRPr="007D2E51">
        <w:br w:type="page"/>
      </w:r>
      <w:bookmarkStart w:id="2" w:name="_Toc188879059"/>
      <w:bookmarkStart w:id="3" w:name="_Toc188879109"/>
      <w:r w:rsidR="008D0BD6" w:rsidRPr="007D2E51">
        <w:lastRenderedPageBreak/>
        <w:t>Einleitung</w:t>
      </w:r>
      <w:bookmarkEnd w:id="2"/>
      <w:bookmarkEnd w:id="3"/>
    </w:p>
    <w:p w14:paraId="0ABC5F94" w14:textId="0FB25249" w:rsidR="00311FA7" w:rsidRPr="00311FA7" w:rsidRDefault="00311FA7" w:rsidP="00311FA7">
      <w:pPr>
        <w:pStyle w:val="Heading2"/>
      </w:pPr>
      <w:bookmarkStart w:id="4" w:name="_Toc188879110"/>
      <w:r>
        <w:t>Ausganslage und Motivation</w:t>
      </w:r>
      <w:bookmarkEnd w:id="4"/>
    </w:p>
    <w:p w14:paraId="377095A2" w14:textId="35BF7BEA" w:rsidR="00311FA7" w:rsidRDefault="007D2E51" w:rsidP="008D0BD6">
      <w:r w:rsidRPr="007D2E51">
        <w:t xml:space="preserve">Für die Versorgung ihrer Mitarbeitenden mit projektrelevanten Informationen, hat die Helion AG die </w:t>
      </w:r>
      <w:proofErr w:type="spellStart"/>
      <w:r w:rsidRPr="007D2E51">
        <w:t>Isolutions</w:t>
      </w:r>
      <w:proofErr w:type="spellEnd"/>
      <w:r w:rsidRPr="007D2E51">
        <w:t xml:space="preserve"> AG angefragt, eine Offerte für eine Mobile Applikation</w:t>
      </w:r>
      <w:r>
        <w:t xml:space="preserve"> namens «THEIA Baustellen App»</w:t>
      </w:r>
      <w:r w:rsidRPr="007D2E51">
        <w:t xml:space="preserve"> zu erstellen. Diese Applikation sollte mit einer API </w:t>
      </w:r>
      <w:proofErr w:type="gramStart"/>
      <w:r w:rsidRPr="007D2E51">
        <w:t>eines bestehende Systems</w:t>
      </w:r>
      <w:proofErr w:type="gramEnd"/>
      <w:r w:rsidRPr="007D2E51">
        <w:t xml:space="preserve"> kommunizieren. Eine erwähnenswerte Anforderung an die Applikation ist die erwartete offline Fähigkeit.</w:t>
      </w:r>
    </w:p>
    <w:p w14:paraId="3A74C00D" w14:textId="77777777" w:rsidR="00311FA7" w:rsidRDefault="00311FA7" w:rsidP="008D0BD6"/>
    <w:p w14:paraId="7743F85B" w14:textId="39FB3E7A" w:rsidR="00311FA7" w:rsidRDefault="00311FA7" w:rsidP="008D0BD6">
      <w:r>
        <w:t xml:space="preserve">Die Helion AG ist eine Expertin für Energielösungen in der Schweiz und hat sich </w:t>
      </w:r>
      <w:r w:rsidR="008231B2">
        <w:t xml:space="preserve">zum Ziel gesetzt die Energiewelt voranzutreiben. Helion AG bietet Lösungen im Bereich Photovoltaik, Stromspeicher, Smart Energy, Wärmepumpen und </w:t>
      </w:r>
      <w:proofErr w:type="spellStart"/>
      <w:r w:rsidR="008231B2">
        <w:t>Ladesationen</w:t>
      </w:r>
      <w:proofErr w:type="spellEnd"/>
      <w:r w:rsidR="008231B2">
        <w:t xml:space="preserve"> für Elektrofahrzeuge. Die Dienstleistungen umfassen die Beratung, Verkauf, Montage und Wartung und wird von einem Team von über 500 Mitarbeitenden ausgeführt.</w:t>
      </w:r>
    </w:p>
    <w:p w14:paraId="7020C6E0" w14:textId="77777777" w:rsidR="00311FA7" w:rsidRDefault="00311FA7" w:rsidP="008D0BD6"/>
    <w:p w14:paraId="6CDFBDDE" w14:textId="4ED0CD98" w:rsidR="00311FA7" w:rsidRDefault="00311FA7" w:rsidP="008D0BD6">
      <w:r>
        <w:t>Heute ist es</w:t>
      </w:r>
      <w:r w:rsidR="008231B2">
        <w:t xml:space="preserve"> besonders</w:t>
      </w:r>
      <w:r>
        <w:t xml:space="preserve"> für die Mitarbeitenden auf der Baustelle schwierig auf die benötigten Informationen zum Projekt zu zugreifen. Ausserdem gibt es im Projektablauf Prozesse, welche die Interaktion der Mitarbeitenden erfordern. </w:t>
      </w:r>
      <w:proofErr w:type="gramStart"/>
      <w:r>
        <w:t>Zum Beispiel,</w:t>
      </w:r>
      <w:proofErr w:type="gramEnd"/>
      <w:r>
        <w:t xml:space="preserve"> wird für den Abschluss des Projekts ein </w:t>
      </w:r>
      <w:proofErr w:type="spellStart"/>
      <w:r>
        <w:t>Inbetribenahmeprotokoll</w:t>
      </w:r>
      <w:proofErr w:type="spellEnd"/>
      <w:r>
        <w:t xml:space="preserve"> mit einer vorgegebenen Checkliste verlangt. Weitere Prozesse sind Materialbestellungen, Informationsaustausch mit dem Projektmanagement oder Backoffice, usw. Heute werden diese Prozesse zum grossen Teil auf Papier durchgeführt.</w:t>
      </w:r>
    </w:p>
    <w:p w14:paraId="3D9ADE56" w14:textId="77777777" w:rsidR="008231B2" w:rsidRDefault="008231B2" w:rsidP="008D0BD6"/>
    <w:p w14:paraId="1C0A0D66" w14:textId="1BBBC39A" w:rsidR="008231B2" w:rsidRDefault="008231B2" w:rsidP="008D0BD6">
      <w:r>
        <w:t xml:space="preserve">Da die Anzahl der Mitarbeitenden und das Auftragsvolumen in den letzten Jahren gewachsen ist, stellt sich der Helion AG auch die Herausforderung ihre Prozesse in der Projektumsetzung zu überarbeiten. Deshalb hat sich die Helion AG dazu entschieden </w:t>
      </w:r>
      <w:proofErr w:type="gramStart"/>
      <w:r>
        <w:t>einen mobile Applikation</w:t>
      </w:r>
      <w:proofErr w:type="gramEnd"/>
      <w:r>
        <w:t xml:space="preserve"> für Ihre Mitarbeitenden umzusetzen.</w:t>
      </w:r>
    </w:p>
    <w:p w14:paraId="562A7460" w14:textId="77777777" w:rsidR="00311FA7" w:rsidRDefault="00311FA7" w:rsidP="008D0BD6"/>
    <w:p w14:paraId="7E8AA0BD" w14:textId="08A50103" w:rsidR="007D2E51" w:rsidRDefault="007D2E51" w:rsidP="008D0BD6">
      <w:r>
        <w:t xml:space="preserve">Im Verlauf der Antragstellung dieser Master Thesis, hat sich die Helion AG dazu </w:t>
      </w:r>
      <w:proofErr w:type="gramStart"/>
      <w:r>
        <w:t>entschieden ,</w:t>
      </w:r>
      <w:proofErr w:type="gramEnd"/>
      <w:r>
        <w:t xml:space="preserve"> die «THEIA Baustellen App» nicht in </w:t>
      </w:r>
      <w:proofErr w:type="spellStart"/>
      <w:r>
        <w:t>zusammenarbeit</w:t>
      </w:r>
      <w:proofErr w:type="spellEnd"/>
      <w:r>
        <w:t xml:space="preserve"> mit </w:t>
      </w:r>
      <w:proofErr w:type="spellStart"/>
      <w:r>
        <w:t>Isolutions</w:t>
      </w:r>
      <w:proofErr w:type="spellEnd"/>
      <w:r>
        <w:t xml:space="preserve"> zu erstellen. In Absprache mit den Experten und der Studienleitenden der </w:t>
      </w:r>
      <w:proofErr w:type="gramStart"/>
      <w:r>
        <w:t>Master Thesis</w:t>
      </w:r>
      <w:proofErr w:type="gramEnd"/>
      <w:r>
        <w:t xml:space="preserve">, wurde entschieden, </w:t>
      </w:r>
      <w:r w:rsidR="00B9673E">
        <w:t>die Arbeit trotzdem auf Basis der Anforderungen der Helion AG durchzuführen</w:t>
      </w:r>
      <w:r w:rsidR="00D05DA7">
        <w:t>.</w:t>
      </w:r>
    </w:p>
    <w:p w14:paraId="1B654E5F" w14:textId="125971C7" w:rsidR="00311FA7" w:rsidRDefault="00311FA7" w:rsidP="00311FA7">
      <w:pPr>
        <w:pStyle w:val="Heading2"/>
      </w:pPr>
      <w:bookmarkStart w:id="5" w:name="_Toc188879111"/>
      <w:r>
        <w:t>Problemstellung</w:t>
      </w:r>
      <w:bookmarkEnd w:id="5"/>
    </w:p>
    <w:p w14:paraId="2630A16B" w14:textId="32AD56A5" w:rsidR="00335199" w:rsidRDefault="008231B2" w:rsidP="00311FA7">
      <w:r>
        <w:t xml:space="preserve">Die bestehende Lösung THEIA besteht aus einem Desktop Client und einem Backendsystem. Der Kontext in dem </w:t>
      </w:r>
      <w:proofErr w:type="gramStart"/>
      <w:r>
        <w:t>dieses Client</w:t>
      </w:r>
      <w:proofErr w:type="gramEnd"/>
      <w:r>
        <w:t xml:space="preserve">/Server System arbeitet, zeichnet sich durch </w:t>
      </w:r>
      <w:r w:rsidR="00335199">
        <w:t xml:space="preserve">eine </w:t>
      </w:r>
      <w:r>
        <w:t>stabile Netzwerkverbindung</w:t>
      </w:r>
      <w:r w:rsidR="00335199">
        <w:t xml:space="preserve"> aus und der Speicher im Client ist keine limitierende Ressource. Ausserdem werden Daten höchstens lokal zwischengespeichert aber nicht persistiert, da von einem permanent verfügbaren Backen ausgegangen werden kann.</w:t>
      </w:r>
    </w:p>
    <w:p w14:paraId="77200400" w14:textId="77777777" w:rsidR="00335199" w:rsidRDefault="00335199" w:rsidP="00311FA7"/>
    <w:p w14:paraId="011BE0B7" w14:textId="1D1EE854" w:rsidR="00335199" w:rsidRDefault="00335199" w:rsidP="00311FA7">
      <w:r>
        <w:t xml:space="preserve">Mit der Implementierung einer mobilen Applikation werden diese zwei Vorteile der Desktop Lösung negiert. In einer mobilen Applikation kann nicht von einer </w:t>
      </w:r>
      <w:proofErr w:type="spellStart"/>
      <w:r>
        <w:t>durchgehenenden</w:t>
      </w:r>
      <w:proofErr w:type="spellEnd"/>
      <w:r>
        <w:t xml:space="preserve"> Netzwerkkonnektivität ausgegangen werden und der Speicher auf dem Gerät ist limitiert und meistens nicht erweiterbar. Tatsächlich ist eine spezifische Anforderung an die mobile App, die offline </w:t>
      </w:r>
      <w:proofErr w:type="spellStart"/>
      <w:r>
        <w:t>fähigkeit</w:t>
      </w:r>
      <w:proofErr w:type="spellEnd"/>
      <w:r>
        <w:t>. Da gemäss Helion AG die Verbindung in das Internet auf der Baustelle oft nicht gewährleistet ist.</w:t>
      </w:r>
    </w:p>
    <w:p w14:paraId="7B5A0838" w14:textId="77777777" w:rsidR="00335199" w:rsidRDefault="00335199" w:rsidP="00311FA7"/>
    <w:p w14:paraId="64E7D02E" w14:textId="694273B6" w:rsidR="00335199" w:rsidRDefault="00335199" w:rsidP="00311FA7">
      <w:r>
        <w:t xml:space="preserve">Aufgrund dieser Ausgangslage ist die klar, dass auf die Verfügbarkeit der Projektdaten, Funktionalität der App ohne Internet, und Konsistenz der Daten ein spezielles Augenmerk gelegt werden muss. Es gibt unterschiedliche </w:t>
      </w:r>
      <w:proofErr w:type="spellStart"/>
      <w:r>
        <w:t>Ansatze</w:t>
      </w:r>
      <w:proofErr w:type="spellEnd"/>
      <w:r>
        <w:t xml:space="preserve">, Entwurfsmuster und </w:t>
      </w:r>
      <w:proofErr w:type="spellStart"/>
      <w:r>
        <w:t>Mehtoden</w:t>
      </w:r>
      <w:proofErr w:type="spellEnd"/>
      <w:r>
        <w:t xml:space="preserve"> für die Synchronisierung von Daten, Sicherstellung von Verfügbarkeit und Konsistenz. Es stellt sich die Frage, welches Entwurfsmuster ist am besten geeignet, um die Anforderungen der Helion AG an diese Applikation </w:t>
      </w:r>
      <w:r w:rsidR="00133169">
        <w:t>zu erfüllen.</w:t>
      </w:r>
    </w:p>
    <w:p w14:paraId="763EC134" w14:textId="434ACEAC" w:rsidR="00335199" w:rsidRDefault="00133169" w:rsidP="00133169">
      <w:pPr>
        <w:pStyle w:val="Heading2"/>
      </w:pPr>
      <w:bookmarkStart w:id="6" w:name="_Toc188879112"/>
      <w:r>
        <w:t>Ziel der Arbeit</w:t>
      </w:r>
      <w:bookmarkEnd w:id="6"/>
    </w:p>
    <w:p w14:paraId="7333164E" w14:textId="77777777" w:rsidR="00133169" w:rsidRDefault="00133169" w:rsidP="00133169">
      <w:r>
        <w:t>Das Ziel dieser Arbeit ist es in einem Softwarearchitekturdokument (SAD) eine mögliche Lösungsarchitektur aufzuzeigen. Folgende Lieferobjekte werden erarbeitet, um die Fragen der Problemstellung zu beantworten.</w:t>
      </w:r>
    </w:p>
    <w:p w14:paraId="770EF02C" w14:textId="7C6AE2E9" w:rsidR="00133169" w:rsidRDefault="00133169" w:rsidP="00133169">
      <w:pPr>
        <w:pStyle w:val="ListParagraph"/>
        <w:numPr>
          <w:ilvl w:val="0"/>
          <w:numId w:val="9"/>
        </w:numPr>
      </w:pPr>
      <w:r>
        <w:lastRenderedPageBreak/>
        <w:t>Lösungsarchitektur für die «Baustellen App» nach Arc42.</w:t>
      </w:r>
    </w:p>
    <w:p w14:paraId="2D3C8FFB" w14:textId="7D1B9402" w:rsidR="00133169" w:rsidRDefault="00133169" w:rsidP="00133169">
      <w:pPr>
        <w:pStyle w:val="ListParagraph"/>
        <w:numPr>
          <w:ilvl w:val="0"/>
          <w:numId w:val="9"/>
        </w:numPr>
      </w:pPr>
      <w:r>
        <w:t>Architekturentscheid für die Umsetzung der Datensynchronisation.</w:t>
      </w:r>
    </w:p>
    <w:p w14:paraId="68AEA96F" w14:textId="20EE909B" w:rsidR="00133169" w:rsidRDefault="00C15032" w:rsidP="00133169">
      <w:pPr>
        <w:pStyle w:val="ListParagraph"/>
        <w:numPr>
          <w:ilvl w:val="0"/>
          <w:numId w:val="9"/>
        </w:numPr>
        <w:rPr>
          <w:strike/>
          <w:lang w:val="de-DE"/>
        </w:rPr>
      </w:pPr>
      <w:r w:rsidRPr="000255BB">
        <w:rPr>
          <w:strike/>
          <w:lang w:val="de-DE"/>
        </w:rPr>
        <w:t xml:space="preserve">Minimum Viable </w:t>
      </w:r>
      <w:proofErr w:type="spellStart"/>
      <w:r w:rsidRPr="000255BB">
        <w:rPr>
          <w:strike/>
          <w:lang w:val="de-DE"/>
        </w:rPr>
        <w:t>Product</w:t>
      </w:r>
      <w:proofErr w:type="spellEnd"/>
      <w:r w:rsidRPr="000255BB">
        <w:rPr>
          <w:strike/>
          <w:lang w:val="de-DE"/>
        </w:rPr>
        <w:t xml:space="preserve"> (MVP) der Baustellen App umsetzen</w:t>
      </w:r>
      <w:r w:rsidR="00133169" w:rsidRPr="000255BB">
        <w:rPr>
          <w:strike/>
          <w:lang w:val="de-DE"/>
        </w:rPr>
        <w:t>.</w:t>
      </w:r>
    </w:p>
    <w:p w14:paraId="6F96C13B" w14:textId="77777777" w:rsidR="000255BB" w:rsidRPr="000255BB" w:rsidRDefault="000255BB" w:rsidP="000255BB">
      <w:pPr>
        <w:rPr>
          <w:strike/>
          <w:lang w:val="de-DE"/>
        </w:rPr>
      </w:pPr>
    </w:p>
    <w:p w14:paraId="5DB1D894" w14:textId="62166F48" w:rsidR="000255BB" w:rsidRDefault="007F5B4E" w:rsidP="000255BB">
      <w:pPr>
        <w:rPr>
          <w:lang w:val="de-DE"/>
        </w:rPr>
      </w:pPr>
      <w:r>
        <w:rPr>
          <w:lang w:val="de-DE"/>
        </w:rPr>
        <w:t>I</w:t>
      </w:r>
      <w:r w:rsidR="000255BB">
        <w:rPr>
          <w:lang w:val="de-DE"/>
        </w:rPr>
        <w:t>n Absprache mit dem Expertengremium</w:t>
      </w:r>
      <w:r>
        <w:rPr>
          <w:lang w:val="de-DE"/>
        </w:rPr>
        <w:t xml:space="preserve"> wurde</w:t>
      </w:r>
      <w:r w:rsidR="000255BB">
        <w:rPr>
          <w:lang w:val="de-DE"/>
        </w:rPr>
        <w:t xml:space="preserve"> am 27.01.2025 entschieden, die Zielsetzung „ein MVP der Baustellen App umzusetzen“ angepasst. Neu </w:t>
      </w:r>
      <w:proofErr w:type="gramStart"/>
      <w:r w:rsidR="000255BB">
        <w:rPr>
          <w:lang w:val="de-DE"/>
        </w:rPr>
        <w:t>Lautet</w:t>
      </w:r>
      <w:proofErr w:type="gramEnd"/>
      <w:r w:rsidR="000255BB">
        <w:rPr>
          <w:lang w:val="de-DE"/>
        </w:rPr>
        <w:t xml:space="preserve"> das Ziel:</w:t>
      </w:r>
    </w:p>
    <w:p w14:paraId="18133E23" w14:textId="3E886FFF" w:rsidR="000255BB" w:rsidRDefault="000255BB" w:rsidP="000255BB">
      <w:pPr>
        <w:pStyle w:val="ListParagraph"/>
        <w:numPr>
          <w:ilvl w:val="0"/>
          <w:numId w:val="12"/>
        </w:numPr>
        <w:rPr>
          <w:lang w:val="de-DE"/>
        </w:rPr>
      </w:pPr>
      <w:r>
        <w:rPr>
          <w:lang w:val="de-DE"/>
        </w:rPr>
        <w:t>Ein PoC der Baustellen App umsetzen.</w:t>
      </w:r>
    </w:p>
    <w:p w14:paraId="362F24B5" w14:textId="4E80E40E" w:rsidR="000255BB" w:rsidRDefault="000255BB" w:rsidP="000255BB">
      <w:pPr>
        <w:rPr>
          <w:lang w:val="de-DE"/>
        </w:rPr>
      </w:pPr>
      <w:r>
        <w:rPr>
          <w:lang w:val="de-DE"/>
        </w:rPr>
        <w:t>Der PoC muss folgende Anforderungen erfüllen:</w:t>
      </w:r>
    </w:p>
    <w:p w14:paraId="0F78BF1E" w14:textId="7BB472EC" w:rsidR="000255BB" w:rsidRDefault="000255BB" w:rsidP="000255BB">
      <w:pPr>
        <w:pStyle w:val="ListParagraph"/>
        <w:numPr>
          <w:ilvl w:val="0"/>
          <w:numId w:val="12"/>
        </w:numPr>
        <w:rPr>
          <w:lang w:val="de-DE"/>
        </w:rPr>
      </w:pPr>
      <w:r>
        <w:rPr>
          <w:lang w:val="de-DE"/>
        </w:rPr>
        <w:t>Er zeigt die Funktion des eingesetzten Entwurfsmusters für die Datensynchronisation.</w:t>
      </w:r>
    </w:p>
    <w:p w14:paraId="7B023448" w14:textId="6691F36F" w:rsidR="000255BB" w:rsidRPr="000255BB" w:rsidRDefault="000255BB" w:rsidP="000255BB">
      <w:pPr>
        <w:pStyle w:val="ListParagraph"/>
        <w:numPr>
          <w:ilvl w:val="0"/>
          <w:numId w:val="12"/>
        </w:numPr>
        <w:rPr>
          <w:lang w:val="de-DE"/>
        </w:rPr>
      </w:pPr>
      <w:r>
        <w:rPr>
          <w:lang w:val="de-DE"/>
        </w:rPr>
        <w:t>Er demonstriert den Zugriff eines Benutzers auf Projektdaten.</w:t>
      </w:r>
    </w:p>
    <w:p w14:paraId="1D2EE680" w14:textId="1C0F8C22" w:rsidR="00133169" w:rsidRDefault="00133169" w:rsidP="00133169">
      <w:pPr>
        <w:pStyle w:val="Heading2"/>
        <w:rPr>
          <w:lang w:val="de-DE"/>
        </w:rPr>
      </w:pPr>
      <w:bookmarkStart w:id="7" w:name="_Toc188879113"/>
      <w:r>
        <w:rPr>
          <w:lang w:val="de-DE"/>
        </w:rPr>
        <w:t>Abgrenzung</w:t>
      </w:r>
      <w:bookmarkEnd w:id="7"/>
    </w:p>
    <w:p w14:paraId="0B08A52F" w14:textId="75BD7EE9" w:rsidR="00133169" w:rsidRDefault="00133169" w:rsidP="00133169">
      <w:pPr>
        <w:rPr>
          <w:lang w:val="de-DE"/>
        </w:rPr>
      </w:pPr>
      <w:r>
        <w:rPr>
          <w:lang w:val="de-DE"/>
        </w:rPr>
        <w:t>Folgende Punkte sind nicht Teil der Masterthesis:</w:t>
      </w:r>
    </w:p>
    <w:p w14:paraId="31F04DA1" w14:textId="7F082300" w:rsidR="00133169" w:rsidRDefault="00133169" w:rsidP="00133169">
      <w:pPr>
        <w:pStyle w:val="ListParagraph"/>
        <w:numPr>
          <w:ilvl w:val="0"/>
          <w:numId w:val="10"/>
        </w:numPr>
        <w:rPr>
          <w:lang w:val="de-DE"/>
        </w:rPr>
      </w:pPr>
      <w:r>
        <w:rPr>
          <w:lang w:val="de-DE"/>
        </w:rPr>
        <w:t xml:space="preserve">Die Lösungsarchitektur konzentriert sich auf die Frage der </w:t>
      </w:r>
      <w:proofErr w:type="spellStart"/>
      <w:r>
        <w:rPr>
          <w:lang w:val="de-DE"/>
        </w:rPr>
        <w:t>Datensychnronisation</w:t>
      </w:r>
      <w:proofErr w:type="spellEnd"/>
      <w:r>
        <w:rPr>
          <w:lang w:val="de-DE"/>
        </w:rPr>
        <w:t xml:space="preserve"> und offline Modus. Eine vollständige Implementierung der Funktionalen Anforderungen ist nicht Teil dieser Arbeit.</w:t>
      </w:r>
    </w:p>
    <w:p w14:paraId="38615F24" w14:textId="63BA5544" w:rsidR="00133169" w:rsidRDefault="00133169" w:rsidP="00133169">
      <w:pPr>
        <w:pStyle w:val="ListParagraph"/>
        <w:numPr>
          <w:ilvl w:val="0"/>
          <w:numId w:val="10"/>
        </w:numPr>
        <w:rPr>
          <w:lang w:val="de-DE"/>
        </w:rPr>
      </w:pPr>
      <w:r>
        <w:rPr>
          <w:lang w:val="de-DE"/>
        </w:rPr>
        <w:t xml:space="preserve">Auf Grund der vorhandenen Infrastruktur </w:t>
      </w:r>
      <w:r w:rsidR="00B9673E">
        <w:rPr>
          <w:lang w:val="de-DE"/>
        </w:rPr>
        <w:t>beschränkt sich der PoC auf die Plattform Apple iOS.</w:t>
      </w:r>
    </w:p>
    <w:p w14:paraId="277CFFFF" w14:textId="3ECC2EF8" w:rsidR="00B9673E" w:rsidRDefault="00B9673E" w:rsidP="00133169">
      <w:pPr>
        <w:pStyle w:val="ListParagraph"/>
        <w:numPr>
          <w:ilvl w:val="0"/>
          <w:numId w:val="10"/>
        </w:numPr>
        <w:rPr>
          <w:lang w:val="de-DE"/>
        </w:rPr>
      </w:pPr>
      <w:r>
        <w:rPr>
          <w:lang w:val="de-DE"/>
        </w:rPr>
        <w:t xml:space="preserve">Eine Integration in die IT-Landschaft der Helion AG ist nicht </w:t>
      </w:r>
      <w:proofErr w:type="spellStart"/>
      <w:r>
        <w:rPr>
          <w:lang w:val="de-DE"/>
        </w:rPr>
        <w:t>teil</w:t>
      </w:r>
      <w:proofErr w:type="spellEnd"/>
      <w:r>
        <w:rPr>
          <w:lang w:val="de-DE"/>
        </w:rPr>
        <w:t xml:space="preserve"> dieser Masterthesis.</w:t>
      </w:r>
    </w:p>
    <w:p w14:paraId="48DA0310" w14:textId="34C8DCAB" w:rsidR="00B9673E" w:rsidRDefault="00B9673E" w:rsidP="00B9673E">
      <w:pPr>
        <w:rPr>
          <w:lang w:val="de-DE"/>
        </w:rPr>
      </w:pPr>
      <w:r>
        <w:rPr>
          <w:lang w:val="de-DE"/>
        </w:rPr>
        <w:t>Wie bereits in der Ausgangslage erwähnt, hat sich die Helion AG aus dem Projekt zurückgezogen. Das führt zu einigen Einschränkungen:</w:t>
      </w:r>
    </w:p>
    <w:p w14:paraId="0B206420" w14:textId="46B200C6" w:rsidR="00B9673E" w:rsidRDefault="00B9673E" w:rsidP="00B9673E">
      <w:pPr>
        <w:pStyle w:val="ListParagraph"/>
        <w:numPr>
          <w:ilvl w:val="0"/>
          <w:numId w:val="11"/>
        </w:numPr>
        <w:rPr>
          <w:lang w:val="de-DE"/>
        </w:rPr>
      </w:pPr>
      <w:r>
        <w:rPr>
          <w:lang w:val="de-DE"/>
        </w:rPr>
        <w:t xml:space="preserve">Es steht kein Backend mehr zur Verfügung. Deshalb muss für den </w:t>
      </w:r>
      <w:r w:rsidR="00A27498">
        <w:rPr>
          <w:lang w:val="de-DE"/>
        </w:rPr>
        <w:t>MVP</w:t>
      </w:r>
      <w:r>
        <w:rPr>
          <w:lang w:val="de-DE"/>
        </w:rPr>
        <w:t xml:space="preserve"> ein </w:t>
      </w:r>
      <w:r w:rsidR="00A27498">
        <w:rPr>
          <w:lang w:val="de-DE"/>
        </w:rPr>
        <w:t xml:space="preserve">eigenes </w:t>
      </w:r>
      <w:r>
        <w:rPr>
          <w:lang w:val="de-DE"/>
        </w:rPr>
        <w:t>Backend erstellt werden.</w:t>
      </w:r>
    </w:p>
    <w:p w14:paraId="1EC0BEC6" w14:textId="70907E88" w:rsidR="00B9673E" w:rsidRDefault="00B9673E" w:rsidP="00B9673E">
      <w:pPr>
        <w:pStyle w:val="ListParagraph"/>
        <w:numPr>
          <w:ilvl w:val="0"/>
          <w:numId w:val="11"/>
        </w:numPr>
        <w:rPr>
          <w:lang w:val="de-DE"/>
        </w:rPr>
      </w:pPr>
      <w:r w:rsidRPr="00B9673E">
        <w:rPr>
          <w:lang w:val="de-DE"/>
        </w:rPr>
        <w:t>Auf Grund der zeitlichen Einschränkung ist Sicherheit kein Bestandteil dieser Arbeit</w:t>
      </w:r>
      <w:r w:rsidR="007F5B4E">
        <w:rPr>
          <w:lang w:val="de-DE"/>
        </w:rPr>
        <w:t>.</w:t>
      </w:r>
    </w:p>
    <w:p w14:paraId="2963BBAD" w14:textId="502D38C6" w:rsidR="00D05DA7" w:rsidRDefault="00B9673E" w:rsidP="00DC1F50">
      <w:pPr>
        <w:pStyle w:val="ListParagraph"/>
        <w:numPr>
          <w:ilvl w:val="0"/>
          <w:numId w:val="11"/>
        </w:numPr>
        <w:rPr>
          <w:lang w:val="de-DE"/>
        </w:rPr>
      </w:pPr>
      <w:r>
        <w:rPr>
          <w:lang w:val="de-DE"/>
        </w:rPr>
        <w:t xml:space="preserve">Die Lösungsarchitektur beschreibt den MVP entsprechend </w:t>
      </w:r>
      <w:proofErr w:type="gramStart"/>
      <w:r>
        <w:rPr>
          <w:lang w:val="de-DE"/>
        </w:rPr>
        <w:t>der Anforderungen</w:t>
      </w:r>
      <w:proofErr w:type="gramEnd"/>
      <w:r>
        <w:rPr>
          <w:lang w:val="de-DE"/>
        </w:rPr>
        <w:t xml:space="preserve"> der Helion AG</w:t>
      </w:r>
      <w:r w:rsidR="00D05DA7">
        <w:rPr>
          <w:lang w:val="de-DE"/>
        </w:rPr>
        <w:t>.</w:t>
      </w:r>
    </w:p>
    <w:p w14:paraId="0B1DCBF3" w14:textId="77777777" w:rsidR="007F5B4E" w:rsidRDefault="007F5B4E" w:rsidP="007F5B4E">
      <w:pPr>
        <w:rPr>
          <w:lang w:val="de-DE"/>
        </w:rPr>
      </w:pPr>
    </w:p>
    <w:p w14:paraId="1C87A72D" w14:textId="32240C80" w:rsidR="007F5B4E" w:rsidRDefault="007F5B4E" w:rsidP="007F5B4E">
      <w:pPr>
        <w:rPr>
          <w:lang w:val="de-DE"/>
        </w:rPr>
      </w:pPr>
      <w:r>
        <w:rPr>
          <w:lang w:val="de-DE"/>
        </w:rPr>
        <w:t>In Absprache mit dem Expertengremium wurde am 27.01.2025 die Zielsetzung für die „Umsetzung eines MVP der Baustellen App“ angepasst. Deshalb ergeben sich zusätzliche Abgrenzungen:</w:t>
      </w:r>
    </w:p>
    <w:p w14:paraId="262A4E60" w14:textId="725315D9" w:rsidR="007F5B4E" w:rsidRDefault="007F5B4E" w:rsidP="007F5B4E">
      <w:pPr>
        <w:pStyle w:val="ListParagraph"/>
        <w:numPr>
          <w:ilvl w:val="0"/>
          <w:numId w:val="13"/>
        </w:numPr>
        <w:rPr>
          <w:lang w:val="de-DE"/>
        </w:rPr>
      </w:pPr>
      <w:r>
        <w:rPr>
          <w:lang w:val="de-DE"/>
        </w:rPr>
        <w:t>Der PoC hat keine Benutzerverwaltung. Es wird ein statischer Benutzer hinterlegt.</w:t>
      </w:r>
    </w:p>
    <w:p w14:paraId="65B09287" w14:textId="064B7065" w:rsidR="007F5B4E" w:rsidRPr="007F5B4E" w:rsidRDefault="007F5B4E" w:rsidP="007F5B4E">
      <w:pPr>
        <w:pStyle w:val="ListParagraph"/>
        <w:numPr>
          <w:ilvl w:val="0"/>
          <w:numId w:val="13"/>
        </w:numPr>
        <w:rPr>
          <w:lang w:val="de-DE"/>
        </w:rPr>
      </w:pPr>
      <w:r>
        <w:rPr>
          <w:lang w:val="de-DE"/>
        </w:rPr>
        <w:t>Der PoC wird nicht den Funktionsumfang enthalten, wie er in der Lösungsarchitektur beschrieben wird.</w:t>
      </w:r>
    </w:p>
    <w:p w14:paraId="511AF817" w14:textId="7AFD0CCD" w:rsidR="00D05DA7" w:rsidRDefault="00D05DA7" w:rsidP="00D05DA7">
      <w:pPr>
        <w:pStyle w:val="Heading2"/>
        <w:rPr>
          <w:lang w:val="de-DE"/>
        </w:rPr>
      </w:pPr>
      <w:bookmarkStart w:id="8" w:name="_Toc188879114"/>
      <w:r>
        <w:rPr>
          <w:lang w:val="de-DE"/>
        </w:rPr>
        <w:t>Aufbau der Arbeit</w:t>
      </w:r>
      <w:bookmarkEnd w:id="8"/>
    </w:p>
    <w:p w14:paraId="3723BFA1" w14:textId="0CBE2A92" w:rsidR="0011235C" w:rsidRDefault="0011235C" w:rsidP="0011235C">
      <w:pPr>
        <w:rPr>
          <w:lang w:val="de-DE"/>
        </w:rPr>
      </w:pPr>
      <w:r>
        <w:rPr>
          <w:lang w:val="de-DE"/>
        </w:rPr>
        <w:t xml:space="preserve">Die Masterarbeit ist </w:t>
      </w:r>
      <w:proofErr w:type="spellStart"/>
      <w:r>
        <w:rPr>
          <w:lang w:val="de-DE"/>
        </w:rPr>
        <w:t>folgendermassen</w:t>
      </w:r>
      <w:proofErr w:type="spellEnd"/>
      <w:r>
        <w:rPr>
          <w:lang w:val="de-DE"/>
        </w:rPr>
        <w:t xml:space="preserve"> aufgebaut. Zuerst wird in einer Einführung die Ausgangslage, Motivation, Problemstellung und die Zielsetzung erläutert. </w:t>
      </w:r>
    </w:p>
    <w:p w14:paraId="56CB02AC" w14:textId="77777777" w:rsidR="0011235C" w:rsidRDefault="0011235C" w:rsidP="0011235C">
      <w:pPr>
        <w:rPr>
          <w:lang w:val="de-DE"/>
        </w:rPr>
      </w:pPr>
    </w:p>
    <w:p w14:paraId="3B1E4D07" w14:textId="71D04D36" w:rsidR="0011235C" w:rsidRDefault="0011235C" w:rsidP="0011235C">
      <w:pPr>
        <w:rPr>
          <w:lang w:val="de-DE"/>
        </w:rPr>
      </w:pPr>
      <w:r>
        <w:rPr>
          <w:lang w:val="de-DE"/>
        </w:rPr>
        <w:t xml:space="preserve">Das zweite Kapitel beschäftigt sich mit dem Literaturreview rund um das Thema Datensynchronisation. Der Autor setzt sich mit der Beziehung und Problematik von Partitionstoleranz, Konsistenz und Verfügbarkeit in einem Verteilten System </w:t>
      </w:r>
      <w:proofErr w:type="spellStart"/>
      <w:r>
        <w:rPr>
          <w:lang w:val="de-DE"/>
        </w:rPr>
        <w:t>ausseinander</w:t>
      </w:r>
      <w:proofErr w:type="spellEnd"/>
      <w:r>
        <w:rPr>
          <w:lang w:val="de-DE"/>
        </w:rPr>
        <w:t xml:space="preserve"> und beleuchtet Datenübertragung, -synchronisation und -speicherung für mobile Applikationen.</w:t>
      </w:r>
    </w:p>
    <w:p w14:paraId="28ED7956" w14:textId="77777777" w:rsidR="0011235C" w:rsidRDefault="0011235C" w:rsidP="0011235C">
      <w:pPr>
        <w:rPr>
          <w:lang w:val="de-DE"/>
        </w:rPr>
      </w:pPr>
    </w:p>
    <w:p w14:paraId="7C753885" w14:textId="734F82E7" w:rsidR="0011235C" w:rsidRDefault="0011235C" w:rsidP="0011235C">
      <w:pPr>
        <w:rPr>
          <w:lang w:val="de-DE"/>
        </w:rPr>
      </w:pPr>
      <w:r>
        <w:rPr>
          <w:lang w:val="de-DE"/>
        </w:rPr>
        <w:t>Im dritten Kapitel geht der Autor auf die Methodik ein. Durch Transparenz in der Methodik soll die Reproduzierbarkeit gewährleistet werden und die Grundlage für eine kritische Bewertung legen.</w:t>
      </w:r>
    </w:p>
    <w:p w14:paraId="44FA08E0" w14:textId="77777777" w:rsidR="0011235C" w:rsidRDefault="0011235C" w:rsidP="0011235C">
      <w:pPr>
        <w:rPr>
          <w:lang w:val="de-DE"/>
        </w:rPr>
      </w:pPr>
    </w:p>
    <w:p w14:paraId="150F6D8C" w14:textId="7C19EF6A" w:rsidR="0011235C" w:rsidRDefault="0011235C" w:rsidP="0011235C">
      <w:pPr>
        <w:rPr>
          <w:lang w:val="de-DE"/>
        </w:rPr>
      </w:pPr>
      <w:r>
        <w:rPr>
          <w:lang w:val="de-DE"/>
        </w:rPr>
        <w:t xml:space="preserve">Im vierten Kapitel ist das Pflichtenheft aus der Anfrage der Helion AG an die </w:t>
      </w:r>
      <w:proofErr w:type="spellStart"/>
      <w:r>
        <w:rPr>
          <w:lang w:val="de-DE"/>
        </w:rPr>
        <w:t>Isolutions</w:t>
      </w:r>
      <w:proofErr w:type="spellEnd"/>
      <w:r>
        <w:rPr>
          <w:lang w:val="de-DE"/>
        </w:rPr>
        <w:t xml:space="preserve"> AG aufgeführt. Dieses Pflichtenheft ist die Grundlage für die Lösungsarchitektur.</w:t>
      </w:r>
    </w:p>
    <w:p w14:paraId="2283B594" w14:textId="77777777" w:rsidR="0011235C" w:rsidRDefault="0011235C" w:rsidP="0011235C">
      <w:pPr>
        <w:rPr>
          <w:lang w:val="de-DE"/>
        </w:rPr>
      </w:pPr>
    </w:p>
    <w:p w14:paraId="31E8B3E1" w14:textId="0B80A974" w:rsidR="00CB4DB0" w:rsidRDefault="0011235C" w:rsidP="0011235C">
      <w:pPr>
        <w:rPr>
          <w:lang w:val="de-DE"/>
        </w:rPr>
      </w:pPr>
      <w:r>
        <w:rPr>
          <w:lang w:val="de-DE"/>
        </w:rPr>
        <w:t xml:space="preserve">Im fünften Kapitel werden die Lieferobjekte beschrieben. Im ersten Teil wird die Lösungsarchitektur aufgezeigt. </w:t>
      </w:r>
      <w:r w:rsidR="00CB4DB0">
        <w:rPr>
          <w:lang w:val="de-DE"/>
        </w:rPr>
        <w:t xml:space="preserve">Der zweite Teil befasst sich </w:t>
      </w:r>
      <w:proofErr w:type="spellStart"/>
      <w:r w:rsidR="00CB4DB0">
        <w:rPr>
          <w:lang w:val="de-DE"/>
        </w:rPr>
        <w:t>bessonders</w:t>
      </w:r>
      <w:proofErr w:type="spellEnd"/>
      <w:r w:rsidR="00CB4DB0">
        <w:rPr>
          <w:lang w:val="de-DE"/>
        </w:rPr>
        <w:t xml:space="preserve"> mit der Datensynchronisation und des gewählten Entwurfsmusters. Die Validierung de</w:t>
      </w:r>
      <w:r w:rsidR="00101B32">
        <w:rPr>
          <w:lang w:val="de-DE"/>
        </w:rPr>
        <w:t xml:space="preserve">r Umsetzung des MVPs </w:t>
      </w:r>
      <w:proofErr w:type="spellStart"/>
      <w:r w:rsidR="00CB4DB0">
        <w:rPr>
          <w:lang w:val="de-DE"/>
        </w:rPr>
        <w:t>schliesst</w:t>
      </w:r>
      <w:proofErr w:type="spellEnd"/>
      <w:r w:rsidR="00CB4DB0">
        <w:rPr>
          <w:lang w:val="de-DE"/>
        </w:rPr>
        <w:t xml:space="preserve"> dieses Kapitel ab.</w:t>
      </w:r>
    </w:p>
    <w:p w14:paraId="54C5D40F" w14:textId="329C84EC" w:rsidR="00432DB1" w:rsidRDefault="00432DB1">
      <w:pPr>
        <w:spacing w:line="240" w:lineRule="auto"/>
        <w:rPr>
          <w:lang w:val="de-DE"/>
        </w:rPr>
      </w:pPr>
      <w:r>
        <w:rPr>
          <w:lang w:val="de-DE"/>
        </w:rPr>
        <w:br w:type="page"/>
      </w:r>
    </w:p>
    <w:p w14:paraId="2CF24AAF" w14:textId="5B8E42F4" w:rsidR="007872DC" w:rsidRDefault="0095577C" w:rsidP="007872DC">
      <w:pPr>
        <w:pStyle w:val="Heading1"/>
      </w:pPr>
      <w:bookmarkStart w:id="9" w:name="_Toc188879060"/>
      <w:bookmarkStart w:id="10" w:name="_Toc188879115"/>
      <w:r>
        <w:lastRenderedPageBreak/>
        <w:t>Literaturreview</w:t>
      </w:r>
      <w:bookmarkEnd w:id="9"/>
      <w:bookmarkEnd w:id="10"/>
    </w:p>
    <w:p w14:paraId="6627F69C" w14:textId="78113CBE" w:rsidR="007872DC" w:rsidRDefault="0095577C" w:rsidP="007872DC">
      <w:r>
        <w:t>Dieses Kapitel beinhaltet die Grundlagen zur Datensynchronisation und Datenkonsistenz.</w:t>
      </w:r>
    </w:p>
    <w:p w14:paraId="262CB31D" w14:textId="69FC8EA1" w:rsidR="007872DC" w:rsidRDefault="00EF6F67" w:rsidP="007872DC">
      <w:pPr>
        <w:pStyle w:val="Heading2"/>
      </w:pPr>
      <w:bookmarkStart w:id="11" w:name="_Toc188879116"/>
      <w:r>
        <w:t>Grundlagen</w:t>
      </w:r>
      <w:bookmarkEnd w:id="11"/>
    </w:p>
    <w:p w14:paraId="0535A86B" w14:textId="5DC4B5C6" w:rsidR="009F745A" w:rsidRDefault="00EF6F67" w:rsidP="00EF6F67">
      <w:r>
        <w:t xml:space="preserve">In einem Multiusersystem mit verteilten Komponenten, wie beispielsweise einer Webapplikation mit einer Frontendkomponente als Client und dem Backend als Server, gibt es zum einen den Aspekt der Synchronisation von Daten zwischen den Komponenten und zum anderen den simultanen Zugriff von </w:t>
      </w:r>
      <w:proofErr w:type="spellStart"/>
      <w:r>
        <w:t>meheren</w:t>
      </w:r>
      <w:proofErr w:type="spellEnd"/>
      <w:r>
        <w:t xml:space="preserve"> Clients auf die möglicherweise gleichen Datensätze. Der Aspekt der Datensynchronisation hat vor allem Einfluss auf die Verfügbarkeit der Anwendung und </w:t>
      </w:r>
      <w:r w:rsidR="009F745A">
        <w:t xml:space="preserve">damit auf </w:t>
      </w:r>
      <w:r>
        <w:t xml:space="preserve">das Benutzererlebnis. Der zweite Aspekt beeinflusst primär die </w:t>
      </w:r>
      <w:r w:rsidR="009F745A">
        <w:t>Konsistenz der Daten, welche für eine Geschäftsapplikation wie in diesem Fall, von grosser Bedeutung ist.</w:t>
      </w:r>
    </w:p>
    <w:p w14:paraId="7FE9C70C" w14:textId="522D992A" w:rsidR="0040451C" w:rsidRDefault="0040451C" w:rsidP="0040451C">
      <w:pPr>
        <w:pStyle w:val="Heading3"/>
      </w:pPr>
      <w:r>
        <w:t>Set Reconciliation Problem</w:t>
      </w:r>
    </w:p>
    <w:p w14:paraId="5E53DC0C" w14:textId="2547D206" w:rsidR="0040451C" w:rsidRPr="0040451C" w:rsidRDefault="0040451C" w:rsidP="0040451C">
      <w:pPr>
        <w:rPr>
          <w:lang w:val="de-DE"/>
        </w:rPr>
      </w:pPr>
      <w:r w:rsidRPr="0040451C">
        <w:rPr>
          <w:lang w:val="de-DE"/>
        </w:rPr>
        <w:t>Das «Set Reconciliation Problem» beschreibt</w:t>
      </w:r>
      <w:r>
        <w:rPr>
          <w:lang w:val="de-DE"/>
        </w:rPr>
        <w:t xml:space="preserve"> den Umstand, dass in einem System mit verteilten Knoten, ein Datenset sich auf einem Knoten über die Zeit verändert und die Änderungen an einem bestimmten Punkt wieder zusammengeführt werden sollen </w:t>
      </w:r>
      <w:r>
        <w:rPr>
          <w:lang w:val="de-DE"/>
        </w:rPr>
        <w:fldChar w:fldCharType="begin"/>
      </w:r>
      <w:r>
        <w:rPr>
          <w:lang w:val="de-DE"/>
        </w:rPr>
        <w:instrText xml:space="preserve"> ADDIN ZOTERO_ITEM CSL_CITATION {"citationID":"sXqBRFd6","properties":{"formattedCitation":"[1]","plainCitation":"[1]","noteIndex":0},"citationItems":[{"id":46,"uris":["http://zotero.org/users/15041600/items/2CVJ2M9J"],"itemData":{"id":46,"type":"post-weblog","language":"en-US","title":"Data Syncing in Core Data Based iOS Apps | DENIVIP Media","URL":"http://blog.denivip.ru/index.php/2014/04/data-syncing-in-core-data-based-ios-apps/?lang=en","accessed":{"date-parts":[["2024",10,19]]},"issued":{"date-parts":[["2014",4,3]]},"citation-key":"DataSyncingCore2014"}}],"schema":"https://github.com/citation-style-language/schema/raw/master/csl-citation.json"} </w:instrText>
      </w:r>
      <w:r>
        <w:rPr>
          <w:lang w:val="de-DE"/>
        </w:rPr>
        <w:fldChar w:fldCharType="separate"/>
      </w:r>
      <w:r w:rsidRPr="0040451C">
        <w:t>[1]</w:t>
      </w:r>
      <w:r>
        <w:rPr>
          <w:lang w:val="de-DE"/>
        </w:rPr>
        <w:fldChar w:fldCharType="end"/>
      </w:r>
      <w:r>
        <w:rPr>
          <w:lang w:val="de-DE"/>
        </w:rPr>
        <w:t xml:space="preserve">. </w:t>
      </w:r>
      <w:proofErr w:type="gramStart"/>
      <w:r w:rsidR="001F13D3">
        <w:rPr>
          <w:lang w:val="de-DE"/>
        </w:rPr>
        <w:t>Jedes Client</w:t>
      </w:r>
      <w:proofErr w:type="gramEnd"/>
      <w:r w:rsidR="001F13D3">
        <w:rPr>
          <w:lang w:val="de-DE"/>
        </w:rPr>
        <w:t xml:space="preserve">/Server System oder ein System bestehend aus Backend/Server und mobilen Clients wird mit diesem Problem konfrontiert. Eine einfache Lösung wäre ein </w:t>
      </w:r>
      <w:proofErr w:type="spellStart"/>
      <w:r w:rsidR="001F13D3">
        <w:rPr>
          <w:lang w:val="de-DE"/>
        </w:rPr>
        <w:t>Reset</w:t>
      </w:r>
      <w:proofErr w:type="spellEnd"/>
      <w:r w:rsidR="001F13D3">
        <w:rPr>
          <w:lang w:val="de-DE"/>
        </w:rPr>
        <w:t xml:space="preserve"> der Datensets von einem Masterset aus </w:t>
      </w:r>
      <w:r w:rsidR="001F13D3">
        <w:rPr>
          <w:lang w:val="de-DE"/>
        </w:rPr>
        <w:fldChar w:fldCharType="begin"/>
      </w:r>
      <w:r w:rsidR="001F13D3">
        <w:rPr>
          <w:lang w:val="de-DE"/>
        </w:rPr>
        <w:instrText xml:space="preserve"> ADDIN ZOTERO_ITEM CSL_CITATION {"citationID":"K51OzVW5","properties":{"formattedCitation":"[1]","plainCitation":"[1]","noteIndex":0},"citationItems":[{"id":46,"uris":["http://zotero.org/users/15041600/items/2CVJ2M9J"],"itemData":{"id":46,"type":"post-weblog","language":"en-US","title":"Data Syncing in Core Data Based iOS Apps | DENIVIP Media","URL":"http://blog.denivip.ru/index.php/2014/04/data-syncing-in-core-data-based-ios-apps/?lang=en","accessed":{"date-parts":[["2024",10,19]]},"issued":{"date-parts":[["2014",4,3]]},"citation-key":"DataSyncingCore2014"}}],"schema":"https://github.com/citation-style-language/schema/raw/master/csl-citation.json"} </w:instrText>
      </w:r>
      <w:r w:rsidR="001F13D3">
        <w:rPr>
          <w:lang w:val="de-DE"/>
        </w:rPr>
        <w:fldChar w:fldCharType="separate"/>
      </w:r>
      <w:r w:rsidR="001F13D3" w:rsidRPr="001F13D3">
        <w:t>[1]</w:t>
      </w:r>
      <w:r w:rsidR="001F13D3">
        <w:rPr>
          <w:lang w:val="de-DE"/>
        </w:rPr>
        <w:fldChar w:fldCharType="end"/>
      </w:r>
      <w:r w:rsidR="001F13D3">
        <w:rPr>
          <w:lang w:val="de-DE"/>
        </w:rPr>
        <w:t xml:space="preserve">. Komplexere Lösungen verwenden Algorithmen um die Differenz der Datensets zu bestimmen und zusammenzuführen </w:t>
      </w:r>
      <w:r w:rsidR="001F13D3">
        <w:rPr>
          <w:lang w:val="de-DE"/>
        </w:rPr>
        <w:fldChar w:fldCharType="begin"/>
      </w:r>
      <w:r w:rsidR="001F13D3">
        <w:rPr>
          <w:lang w:val="de-DE"/>
        </w:rPr>
        <w:instrText xml:space="preserve"> ADDIN ZOTERO_ITEM CSL_CITATION {"citationID":"MJGpHGgP","properties":{"formattedCitation":"[2]","plainCitation":"[2]","noteIndex":0},"citationItems":[{"id":88,"uris":["http://zotero.org/users/15041600/items/8LZBNVBR"],"itemData":{"id":88,"type":"paper-conference","abstract":"Set reconciliation between nodes without prior context is an interesting problem that has numerous applications. Finding the set difference between two sets forms the basis of set reconciliation and de-duplication problems. As the number of devices spread across diverse networks required to be kept in sync is increasing, the cost of communication is increasingly proportionately. In this paper, I propose an effective scheme in terms of communication cost to reconcile the distributed data on all the nodes that don't have any prior context of the other nodes.","container-title":"2013 Fourth International Conference on Computing, Communications and Networking Technologies (ICCCNT)","DOI":"10.1109/ICCCNT.2013.6726730","event-title":"2013 Fourth International Conference on Computing, Communications and Networking Technologies (ICCCNT)","page":"1-4","source":"IEEE Xplore","title":"Set reconciliation in multi-node environment","URL":"https://ieeexplore.ieee.org/document/6726730/?arnumber=6726730","author":[{"family":"Selvan","given":"Aravind"}],"accessed":{"date-parts":[["2025",1,29]]},"issued":{"date-parts":[["2013",7]]},"citation-key":"selvanSetReconciliationMultinode2013"}}],"schema":"https://github.com/citation-style-language/schema/raw/master/csl-citation.json"} </w:instrText>
      </w:r>
      <w:r w:rsidR="001F13D3">
        <w:rPr>
          <w:lang w:val="de-DE"/>
        </w:rPr>
        <w:fldChar w:fldCharType="separate"/>
      </w:r>
      <w:r w:rsidR="001F13D3" w:rsidRPr="001F13D3">
        <w:t>[2]</w:t>
      </w:r>
      <w:r w:rsidR="001F13D3">
        <w:rPr>
          <w:lang w:val="de-DE"/>
        </w:rPr>
        <w:fldChar w:fldCharType="end"/>
      </w:r>
      <w:r w:rsidR="001F13D3">
        <w:rPr>
          <w:lang w:val="de-DE"/>
        </w:rPr>
        <w:t xml:space="preserve">. Primär hängt die Wahl der verwendeten Lösung ab von den Anforderungen an das System, die für die Umsetzung verfügbare Zeit und Budget und der verfügbaren Infrastruktur (Speicher, Netzwerkbandbreite, Rechenleistung) ab </w:t>
      </w:r>
      <w:r w:rsidR="001F13D3">
        <w:rPr>
          <w:lang w:val="de-DE"/>
        </w:rPr>
        <w:fldChar w:fldCharType="begin"/>
      </w:r>
      <w:r w:rsidR="001F13D3">
        <w:rPr>
          <w:lang w:val="de-DE"/>
        </w:rPr>
        <w:instrText xml:space="preserve"> ADDIN ZOTERO_ITEM CSL_CITATION {"citationID":"Pk6flDJv","properties":{"formattedCitation":"[1]","plainCitation":"[1]","noteIndex":0},"citationItems":[{"id":46,"uris":["http://zotero.org/users/15041600/items/2CVJ2M9J"],"itemData":{"id":46,"type":"post-weblog","language":"en-US","title":"Data Syncing in Core Data Based iOS Apps | DENIVIP Media","URL":"http://blog.denivip.ru/index.php/2014/04/data-syncing-in-core-data-based-ios-apps/?lang=en","accessed":{"date-parts":[["2024",10,19]]},"issued":{"date-parts":[["2014",4,3]]},"citation-key":"DataSyncingCore2014"}}],"schema":"https://github.com/citation-style-language/schema/raw/master/csl-citation.json"} </w:instrText>
      </w:r>
      <w:r w:rsidR="001F13D3">
        <w:rPr>
          <w:lang w:val="de-DE"/>
        </w:rPr>
        <w:fldChar w:fldCharType="separate"/>
      </w:r>
      <w:r w:rsidR="001F13D3" w:rsidRPr="001F13D3">
        <w:t>[1]</w:t>
      </w:r>
      <w:r w:rsidR="001F13D3">
        <w:rPr>
          <w:lang w:val="de-DE"/>
        </w:rPr>
        <w:fldChar w:fldCharType="end"/>
      </w:r>
      <w:r w:rsidR="001F13D3">
        <w:rPr>
          <w:lang w:val="de-DE"/>
        </w:rPr>
        <w:t>.</w:t>
      </w:r>
    </w:p>
    <w:p w14:paraId="458FB103" w14:textId="39763E9C" w:rsidR="009F745A" w:rsidRDefault="009F745A" w:rsidP="0040451C">
      <w:pPr>
        <w:pStyle w:val="Heading3"/>
      </w:pPr>
      <w:bookmarkStart w:id="12" w:name="_Toc188879117"/>
      <w:proofErr w:type="gramStart"/>
      <w:r>
        <w:t>CAP Theorem</w:t>
      </w:r>
      <w:bookmarkEnd w:id="12"/>
      <w:proofErr w:type="gramEnd"/>
    </w:p>
    <w:p w14:paraId="1BE01D5B" w14:textId="02CD752B" w:rsidR="00DA60F9" w:rsidRDefault="006B3B18" w:rsidP="00DA60F9">
      <w:r>
        <w:t xml:space="preserve">Gemäss </w:t>
      </w:r>
      <w:r>
        <w:fldChar w:fldCharType="begin"/>
      </w:r>
      <w:r w:rsidR="001F13D3">
        <w:instrText xml:space="preserve"> ADDIN ZOTERO_ITEM CSL_CITATION {"citationID":"ZgU2avxZ","properties":{"formattedCitation":"[3]","plainCitation":"[3]","noteIndex":0},"citationItems":[{"id":64,"uris":["http://zotero.org/users/15041600/items/I2KZ3N3E"],"itemData":{"id":64,"type":"article-journal","abstract":"The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schema":"https://github.com/citation-style-language/schema/raw/master/csl-citation.json"} </w:instrText>
      </w:r>
      <w:r>
        <w:fldChar w:fldCharType="separate"/>
      </w:r>
      <w:r w:rsidR="001F13D3" w:rsidRPr="001F13D3">
        <w:t>[3]</w:t>
      </w:r>
      <w:r>
        <w:fldChar w:fldCharType="end"/>
      </w:r>
      <w:r>
        <w:t xml:space="preserve"> </w:t>
      </w:r>
      <w:r w:rsidR="009822B8">
        <w:t>spielt in einem verteilten System das CAP Theorem eine Rolle</w:t>
      </w:r>
      <w:r w:rsidR="0073130A">
        <w:t xml:space="preserve">. Das CAP Theorem wurde als erstes von Eric Brewer im Kontext eines Webservices implementiert von einem Set an Servern, in geografisch verteilten Datencentren </w:t>
      </w:r>
      <w:r w:rsidR="0073130A">
        <w:fldChar w:fldCharType="begin"/>
      </w:r>
      <w:r w:rsidR="0073130A">
        <w:instrText xml:space="preserve"> ADDIN ZOTERO_ITEM CSL_CITATION {"citationID":"6sn4sicP","properties":{"formattedCitation":"[3]","plainCitation":"[3]","noteIndex":0},"citationItems":[{"id":64,"uris":["http://zotero.org/users/15041600/items/I2KZ3N3E"],"itemData":{"id":64,"type":"article-journal","abstract":"The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schema":"https://github.com/citation-style-language/schema/raw/master/csl-citation.json"} </w:instrText>
      </w:r>
      <w:r w:rsidR="0073130A">
        <w:fldChar w:fldCharType="separate"/>
      </w:r>
      <w:r w:rsidR="0073130A" w:rsidRPr="0073130A">
        <w:t>[3]</w:t>
      </w:r>
      <w:r w:rsidR="0073130A">
        <w:fldChar w:fldCharType="end"/>
      </w:r>
      <w:r w:rsidR="009822B8">
        <w:t xml:space="preserve">. </w:t>
      </w:r>
      <w:r w:rsidR="0073130A">
        <w:t xml:space="preserve">Der Einflussbereich des CAP Theorems ist anwendbar auf jedes System welches gemeinsame Datensets in verteilten Konten verwendet </w:t>
      </w:r>
      <w:r w:rsidR="0073130A">
        <w:fldChar w:fldCharType="begin"/>
      </w:r>
      <w:r w:rsidR="0073130A">
        <w:instrText xml:space="preserve"> ADDIN ZOTERO_ITEM CSL_CITATION {"citationID":"avlhIES0","properties":{"formattedCitation":"[3]","plainCitation":"[3]","noteIndex":0},"citationItems":[{"id":64,"uris":["http://zotero.org/users/15041600/items/I2KZ3N3E"],"itemData":{"id":64,"type":"article-journal","abstract":"The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schema":"https://github.com/citation-style-language/schema/raw/master/csl-citation.json"} </w:instrText>
      </w:r>
      <w:r w:rsidR="0073130A">
        <w:fldChar w:fldCharType="separate"/>
      </w:r>
      <w:r w:rsidR="0073130A" w:rsidRPr="0073130A">
        <w:t>[3]</w:t>
      </w:r>
      <w:r w:rsidR="0073130A">
        <w:fldChar w:fldCharType="end"/>
      </w:r>
      <w:r w:rsidR="0073130A">
        <w:t xml:space="preserve">. In den nächsten </w:t>
      </w:r>
      <w:proofErr w:type="spellStart"/>
      <w:r w:rsidR="0073130A">
        <w:t>Abnschitten</w:t>
      </w:r>
      <w:proofErr w:type="spellEnd"/>
      <w:r w:rsidR="0073130A">
        <w:t xml:space="preserve"> werden die drei Komponenten des Cap Theorems erläutert.</w:t>
      </w:r>
    </w:p>
    <w:p w14:paraId="31D72205" w14:textId="22C99AE9" w:rsidR="00DA60F9" w:rsidRDefault="00DA60F9" w:rsidP="0040451C">
      <w:pPr>
        <w:pStyle w:val="Heading4"/>
      </w:pPr>
      <w:bookmarkStart w:id="13" w:name="_Toc188879118"/>
      <w:r>
        <w:t>Konsistenz</w:t>
      </w:r>
      <w:bookmarkEnd w:id="13"/>
    </w:p>
    <w:p w14:paraId="1ED58CFF" w14:textId="0B23FA7C" w:rsidR="00DA60F9" w:rsidRDefault="00DA60F9" w:rsidP="00DA60F9">
      <w:r>
        <w:t xml:space="preserve">Consistency bzw. Konsistenz beschreibt die Eigenschaft, dass der Informationsgehalt von Daten für alle Komponenten oder Teilnehmer in einem System zu jedem Zeitpunkt gleich ist </w:t>
      </w:r>
      <w:r>
        <w:fldChar w:fldCharType="begin"/>
      </w:r>
      <w:r w:rsidR="008A4F20">
        <w:instrText xml:space="preserve"> ADDIN ZOTERO_ITEM CSL_CITATION {"citationID":"7VUKpjuV","properties":{"formattedCitation":"[2], [3]","plainCitation":"[2], [3]","dontUpdate":true,"noteIndex":0},"citationItems":[{"id":64,"uris":["http://zotero.org/users/15041600/items/I2KZ3N3E"],"itemData":{"id":64,"type":"article-journal","abstract":"The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id":67,"uris":["http://zotero.org/users/15041600/items/ZU6R8LCS"],"itemData":{"id":67,"type":"webpage","abstract":"Das CAP-Theorem besagt, dass ein verteiltes System nur zwei von drei gewünschten Eigenschaften erfüllen kann: Konsistenz, Verfügbarkeit und Partitionstoleranz.","language":"de","title":"Was ist das CAP-Theorem? | IBM","title-short":"Was ist das CAP-Theorem?","URL":"https://www.ibm.com/de-de/topics/cap-theorem","accessed":{"date-parts":[["2025",1,25]]},"issued":{"date-parts":[["2021",9,28]]},"citation-key":"WasIstCAPTheorem2021"}}],"schema":"https://github.com/citation-style-language/schema/raw/master/csl-citation.json"} </w:instrText>
      </w:r>
      <w:r>
        <w:fldChar w:fldCharType="separate"/>
      </w:r>
      <w:r w:rsidRPr="00DA60F9">
        <w:t>[3]</w:t>
      </w:r>
      <w:r>
        <w:fldChar w:fldCharType="end"/>
      </w:r>
      <w:r>
        <w:t>.</w:t>
      </w:r>
    </w:p>
    <w:p w14:paraId="1386C9E3" w14:textId="77777777" w:rsidR="00F57B58" w:rsidRDefault="00F57B58" w:rsidP="00F57B58">
      <w:pPr>
        <w:keepNext/>
        <w:jc w:val="center"/>
      </w:pPr>
      <w:r>
        <w:rPr>
          <w:noProof/>
        </w:rPr>
        <w:drawing>
          <wp:inline distT="0" distB="0" distL="0" distR="0" wp14:anchorId="165109C9" wp14:editId="6FEEA6B8">
            <wp:extent cx="1525713" cy="1525713"/>
            <wp:effectExtent l="0" t="0" r="0" b="0"/>
            <wp:docPr id="962703313" name="Picture 4"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03313" name="Picture 4" descr="A diagram of a serv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531131" cy="1531131"/>
                    </a:xfrm>
                    <a:prstGeom prst="rect">
                      <a:avLst/>
                    </a:prstGeom>
                  </pic:spPr>
                </pic:pic>
              </a:graphicData>
            </a:graphic>
          </wp:inline>
        </w:drawing>
      </w:r>
    </w:p>
    <w:p w14:paraId="7C944C9F" w14:textId="207A0F92" w:rsidR="00F57B58" w:rsidRDefault="00F57B58" w:rsidP="00F57B58">
      <w:pPr>
        <w:pStyle w:val="Caption"/>
        <w:jc w:val="center"/>
      </w:pPr>
      <w:bookmarkStart w:id="14" w:name="_Ref188710911"/>
      <w:bookmarkStart w:id="15" w:name="_Ref188710903"/>
      <w:bookmarkStart w:id="16" w:name="_Toc188879473"/>
      <w:r>
        <w:t xml:space="preserve">Abbildung </w:t>
      </w:r>
      <w:fldSimple w:instr=" SEQ Abbildung \* ARABIC ">
        <w:r w:rsidR="00534E68">
          <w:rPr>
            <w:noProof/>
          </w:rPr>
          <w:t>1</w:t>
        </w:r>
      </w:fldSimple>
      <w:bookmarkEnd w:id="14"/>
      <w:r>
        <w:t xml:space="preserve"> Konsistentes System</w:t>
      </w:r>
      <w:bookmarkEnd w:id="15"/>
      <w:bookmarkEnd w:id="16"/>
    </w:p>
    <w:p w14:paraId="7552648F" w14:textId="77777777" w:rsidR="00F57B58" w:rsidRDefault="00F57B58" w:rsidP="00F57B58">
      <w:pPr>
        <w:keepNext/>
        <w:jc w:val="center"/>
      </w:pPr>
      <w:r>
        <w:rPr>
          <w:noProof/>
        </w:rPr>
        <w:lastRenderedPageBreak/>
        <w:drawing>
          <wp:inline distT="0" distB="0" distL="0" distR="0" wp14:anchorId="363330C1" wp14:editId="30ADB9C1">
            <wp:extent cx="1525270" cy="1525270"/>
            <wp:effectExtent l="0" t="0" r="0" b="0"/>
            <wp:docPr id="1737194950" name="Picture 5"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94950" name="Picture 5" descr="A diagram of a serv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539311" cy="1539311"/>
                    </a:xfrm>
                    <a:prstGeom prst="rect">
                      <a:avLst/>
                    </a:prstGeom>
                  </pic:spPr>
                </pic:pic>
              </a:graphicData>
            </a:graphic>
          </wp:inline>
        </w:drawing>
      </w:r>
    </w:p>
    <w:p w14:paraId="789A4A46" w14:textId="4294F463" w:rsidR="00B5002F" w:rsidRDefault="00F57B58" w:rsidP="00F57B58">
      <w:pPr>
        <w:pStyle w:val="Caption"/>
        <w:jc w:val="center"/>
      </w:pPr>
      <w:bookmarkStart w:id="17" w:name="_Ref188711079"/>
      <w:bookmarkStart w:id="18" w:name="_Toc188879474"/>
      <w:r>
        <w:t xml:space="preserve">Abbildung </w:t>
      </w:r>
      <w:fldSimple w:instr=" SEQ Abbildung \* ARABIC ">
        <w:r w:rsidR="00534E68">
          <w:rPr>
            <w:noProof/>
          </w:rPr>
          <w:t>2</w:t>
        </w:r>
      </w:fldSimple>
      <w:bookmarkEnd w:id="17"/>
      <w:r>
        <w:t xml:space="preserve"> Inkonsistentes System</w:t>
      </w:r>
      <w:bookmarkEnd w:id="18"/>
    </w:p>
    <w:p w14:paraId="41BA883F" w14:textId="135B3C02" w:rsidR="00F57B58" w:rsidRDefault="00F57B58" w:rsidP="00DA60F9">
      <w:r>
        <w:fldChar w:fldCharType="begin"/>
      </w:r>
      <w:r>
        <w:instrText xml:space="preserve"> REF _Ref188710911 \h </w:instrText>
      </w:r>
      <w:r>
        <w:fldChar w:fldCharType="separate"/>
      </w:r>
      <w:r>
        <w:t xml:space="preserve">Abbildung </w:t>
      </w:r>
      <w:r>
        <w:rPr>
          <w:noProof/>
        </w:rPr>
        <w:t>7</w:t>
      </w:r>
      <w:r>
        <w:fldChar w:fldCharType="end"/>
      </w:r>
      <w:r>
        <w:t xml:space="preserve"> zeigt ein verteiltes System von drei Clients, welche den Datensatz {p} vom Server abfragen. {p} ist in diesem Fall konsistent, da alle Komponenten im System mit {p1} den gleichen Informationsgehalt von {p} haben.</w:t>
      </w:r>
    </w:p>
    <w:p w14:paraId="0CFA65A6" w14:textId="3FA17ACB" w:rsidR="00F57B58" w:rsidRDefault="00F57B58" w:rsidP="00DA60F9">
      <w:r>
        <w:fldChar w:fldCharType="begin"/>
      </w:r>
      <w:r>
        <w:instrText xml:space="preserve"> REF _Ref188711079 \h </w:instrText>
      </w:r>
      <w:r>
        <w:fldChar w:fldCharType="separate"/>
      </w:r>
      <w:r>
        <w:t xml:space="preserve">Abbildung </w:t>
      </w:r>
      <w:r>
        <w:rPr>
          <w:noProof/>
        </w:rPr>
        <w:t>8</w:t>
      </w:r>
      <w:r>
        <w:fldChar w:fldCharType="end"/>
      </w:r>
      <w:r>
        <w:t xml:space="preserve"> zeigt ein inkonsistentes System. Dies ist beispielsweise in dem Moment der Fall, wenn der Client A den Datensatz {p} </w:t>
      </w:r>
      <w:r w:rsidR="00850397">
        <w:t xml:space="preserve">bearbeitet und an den Server sendet, mit der Anweisung den Datensatz {p} anzupassen zu {p2}. Der Datensatz {p} ist nicht mehr </w:t>
      </w:r>
      <w:proofErr w:type="gramStart"/>
      <w:r w:rsidR="00850397">
        <w:t>Konsistent</w:t>
      </w:r>
      <w:proofErr w:type="gramEnd"/>
      <w:r w:rsidR="00850397">
        <w:t xml:space="preserve"> da der Client B und C den Datensatz {p1} haben, </w:t>
      </w:r>
      <w:proofErr w:type="spellStart"/>
      <w:r w:rsidR="00850397">
        <w:t>wärend</w:t>
      </w:r>
      <w:proofErr w:type="spellEnd"/>
      <w:r w:rsidR="00850397">
        <w:t xml:space="preserve"> Client A und der Server den Datensatz {p2} haben. </w:t>
      </w:r>
    </w:p>
    <w:p w14:paraId="18EE676D" w14:textId="11387597" w:rsidR="00850397" w:rsidRDefault="00850397" w:rsidP="00DA60F9">
      <w:r>
        <w:t>Um die Konsistenz wieder herzustellen, muss Client B und C den Datensatz {p} abfragen, um die Version {p2} zu erhalten.</w:t>
      </w:r>
    </w:p>
    <w:p w14:paraId="35A2DDF7" w14:textId="62C90EDB" w:rsidR="00850397" w:rsidRDefault="00850397" w:rsidP="0040451C">
      <w:pPr>
        <w:pStyle w:val="Heading4"/>
      </w:pPr>
      <w:bookmarkStart w:id="19" w:name="_Toc188879119"/>
      <w:r>
        <w:t>Verfügbarkeit</w:t>
      </w:r>
      <w:bookmarkEnd w:id="19"/>
    </w:p>
    <w:p w14:paraId="388E3AF2" w14:textId="2AF23452" w:rsidR="00850397" w:rsidRDefault="008A4F20" w:rsidP="00850397">
      <w:r>
        <w:t xml:space="preserve">Als </w:t>
      </w:r>
      <w:proofErr w:type="gramStart"/>
      <w:r>
        <w:t>Verfügbar</w:t>
      </w:r>
      <w:proofErr w:type="gramEnd"/>
      <w:r>
        <w:t xml:space="preserve"> bzw. </w:t>
      </w:r>
      <w:proofErr w:type="spellStart"/>
      <w:r>
        <w:t>Available</w:t>
      </w:r>
      <w:proofErr w:type="spellEnd"/>
      <w:r>
        <w:t xml:space="preserve"> gilt ein Service, wenn der Service auf eine Anfrage eine Antwort zurücksendet. Je nach Art des Systems ist die Zeitspanne von der Anfrage bis zu der Antwort auch von Bedeutung. In einem Echtzeit-System oder einer Benutzeranwendung ist eine Antwort welche zu lange braucht genau so schlecht wie keine Antwort </w:t>
      </w:r>
      <w:r>
        <w:fldChar w:fldCharType="begin"/>
      </w:r>
      <w:r w:rsidR="001F13D3">
        <w:instrText xml:space="preserve"> ADDIN ZOTERO_ITEM CSL_CITATION {"citationID":"rnTLSIbl","properties":{"formattedCitation":"[3]","plainCitation":"[3]","noteIndex":0},"citationItems":[{"id":64,"uris":["http://zotero.org/users/15041600/items/I2KZ3N3E"],"itemData":{"id":64,"type":"article-journal","abstract":"The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schema":"https://github.com/citation-style-language/schema/raw/master/csl-citation.json"} </w:instrText>
      </w:r>
      <w:r>
        <w:fldChar w:fldCharType="separate"/>
      </w:r>
      <w:r w:rsidR="001F13D3" w:rsidRPr="001F13D3">
        <w:t>[3]</w:t>
      </w:r>
      <w:r>
        <w:fldChar w:fldCharType="end"/>
      </w:r>
      <w:r>
        <w:t>.</w:t>
      </w:r>
    </w:p>
    <w:p w14:paraId="6CD4914F" w14:textId="4CA9AD0C" w:rsidR="008A4F20" w:rsidRDefault="008A4F20" w:rsidP="0040451C">
      <w:pPr>
        <w:pStyle w:val="Heading4"/>
      </w:pPr>
      <w:bookmarkStart w:id="20" w:name="_Toc188879120"/>
      <w:r>
        <w:t>Partitionstoleranz</w:t>
      </w:r>
      <w:bookmarkEnd w:id="20"/>
    </w:p>
    <w:p w14:paraId="6230ACAE" w14:textId="551D961E" w:rsidR="00D76B8F" w:rsidRDefault="00D76B8F" w:rsidP="00D76B8F">
      <w:pPr>
        <w:rPr>
          <w:lang w:val="de-DE"/>
        </w:rPr>
      </w:pPr>
      <w:r w:rsidRPr="00D76B8F">
        <w:rPr>
          <w:lang w:val="de-DE"/>
        </w:rPr>
        <w:t xml:space="preserve">Die </w:t>
      </w:r>
      <w:proofErr w:type="spellStart"/>
      <w:r w:rsidRPr="00D76B8F">
        <w:rPr>
          <w:lang w:val="de-DE"/>
        </w:rPr>
        <w:t>Partionstoleranz</w:t>
      </w:r>
      <w:proofErr w:type="spellEnd"/>
      <w:r w:rsidRPr="00D76B8F">
        <w:rPr>
          <w:lang w:val="de-DE"/>
        </w:rPr>
        <w:t xml:space="preserve"> bzw. Partition </w:t>
      </w:r>
      <w:proofErr w:type="spellStart"/>
      <w:r w:rsidRPr="00D76B8F">
        <w:rPr>
          <w:lang w:val="de-DE"/>
        </w:rPr>
        <w:t>Tolerance</w:t>
      </w:r>
      <w:proofErr w:type="spellEnd"/>
      <w:r w:rsidRPr="00D76B8F">
        <w:rPr>
          <w:lang w:val="de-DE"/>
        </w:rPr>
        <w:t xml:space="preserve"> besch</w:t>
      </w:r>
      <w:r>
        <w:rPr>
          <w:lang w:val="de-DE"/>
        </w:rPr>
        <w:t xml:space="preserve">reibt </w:t>
      </w:r>
      <w:r w:rsidR="00D210D2">
        <w:rPr>
          <w:lang w:val="de-DE"/>
        </w:rPr>
        <w:t xml:space="preserve">die Fähigkeit eines verteilten Systems, mit Kommunikationsausfällen oder -verzögerungen umzugehen. Ein System ist partitionstolerant, wenn es trotz Kommunikationsausfall zwischen Knoten im System weiter arbeiten kann </w:t>
      </w:r>
      <w:r w:rsidR="00D210D2">
        <w:rPr>
          <w:lang w:val="de-DE"/>
        </w:rPr>
        <w:fldChar w:fldCharType="begin"/>
      </w:r>
      <w:r w:rsidR="001F13D3">
        <w:rPr>
          <w:lang w:val="de-DE"/>
        </w:rPr>
        <w:instrText xml:space="preserve"> ADDIN ZOTERO_ITEM CSL_CITATION {"citationID":"D91NXmyF","properties":{"formattedCitation":"[4]","plainCitation":"[4]","noteIndex":0},"citationItems":[{"id":67,"uris":["http://zotero.org/users/15041600/items/ZU6R8LCS"],"itemData":{"id":67,"type":"webpage","abstract":"Das CAP-Theorem besagt, dass ein verteiltes System nur zwei von drei gewünschten Eigenschaften erfüllen kann: Konsistenz, Verfügbarkeit und Partitionstoleranz.","language":"de","title":"Was ist das CAP-Theorem? | IBM","title-short":"Was ist das CAP-Theorem?","URL":"https://www.ibm.com/de-de/topics/cap-theorem","accessed":{"date-parts":[["2025",1,25]]},"issued":{"date-parts":[["2021",9,28]]},"citation-key":"WasIstCAPTheorem2021"}}],"schema":"https://github.com/citation-style-language/schema/raw/master/csl-citation.json"} </w:instrText>
      </w:r>
      <w:r w:rsidR="00D210D2">
        <w:rPr>
          <w:lang w:val="de-DE"/>
        </w:rPr>
        <w:fldChar w:fldCharType="separate"/>
      </w:r>
      <w:r w:rsidR="001F13D3" w:rsidRPr="001F13D3">
        <w:t>[4]</w:t>
      </w:r>
      <w:r w:rsidR="00D210D2">
        <w:rPr>
          <w:lang w:val="de-DE"/>
        </w:rPr>
        <w:fldChar w:fldCharType="end"/>
      </w:r>
      <w:r w:rsidR="00D210D2">
        <w:rPr>
          <w:lang w:val="de-DE"/>
        </w:rPr>
        <w:t>.</w:t>
      </w:r>
    </w:p>
    <w:p w14:paraId="2C4E26CB" w14:textId="1DCEC794" w:rsidR="004F7FA6" w:rsidRDefault="004F7FA6" w:rsidP="004F7FA6">
      <w:pPr>
        <w:pStyle w:val="Heading2"/>
        <w:rPr>
          <w:lang w:val="de-DE"/>
        </w:rPr>
      </w:pPr>
      <w:bookmarkStart w:id="21" w:name="_Toc188879121"/>
      <w:r>
        <w:rPr>
          <w:lang w:val="de-DE"/>
        </w:rPr>
        <w:t>Entwurfsmuster für die Datensynchronisation</w:t>
      </w:r>
      <w:bookmarkEnd w:id="21"/>
      <w:r w:rsidR="00C222F0">
        <w:rPr>
          <w:lang w:val="de-DE"/>
        </w:rPr>
        <w:t xml:space="preserve"> in mobilen Anwendungen</w:t>
      </w:r>
    </w:p>
    <w:p w14:paraId="7F8EDD3B" w14:textId="373AEDD8" w:rsidR="004F7FA6" w:rsidRDefault="004F7FA6" w:rsidP="004F7FA6">
      <w:pPr>
        <w:rPr>
          <w:lang w:val="de-DE"/>
        </w:rPr>
      </w:pPr>
      <w:proofErr w:type="spellStart"/>
      <w:r>
        <w:rPr>
          <w:lang w:val="de-DE"/>
        </w:rPr>
        <w:t>Gemäss</w:t>
      </w:r>
      <w:proofErr w:type="spellEnd"/>
      <w:r>
        <w:rPr>
          <w:lang w:val="de-DE"/>
        </w:rPr>
        <w:t xml:space="preserve"> </w:t>
      </w:r>
      <w:r>
        <w:rPr>
          <w:lang w:val="de-DE"/>
        </w:rPr>
        <w:fldChar w:fldCharType="begin"/>
      </w:r>
      <w:r w:rsidR="001F13D3">
        <w:rPr>
          <w:lang w:val="de-DE"/>
        </w:rPr>
        <w:instrText xml:space="preserve"> ADDIN ZOTERO_ITEM CSL_CITATION {"citationID":"4AwqIrxf","properties":{"formattedCitation":"[5]","plainCitation":"[5]","noteIndex":0},"citationItems":[{"id":63,"uris":["http://zotero.org/users/15041600/items/V84L3Z8K"],"itemData":{"id":63,"type":"article-journal","language":"en","source":"Zotero","title":"Data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Pr>
          <w:lang w:val="de-DE"/>
        </w:rPr>
        <w:fldChar w:fldCharType="separate"/>
      </w:r>
      <w:r w:rsidR="001F13D3" w:rsidRPr="001F13D3">
        <w:t>[5]</w:t>
      </w:r>
      <w:r>
        <w:rPr>
          <w:lang w:val="de-DE"/>
        </w:rPr>
        <w:fldChar w:fldCharType="end"/>
      </w:r>
      <w:r>
        <w:rPr>
          <w:lang w:val="de-DE"/>
        </w:rPr>
        <w:t xml:space="preserve"> gibt es einige Design Pattern für die </w:t>
      </w:r>
      <w:proofErr w:type="spellStart"/>
      <w:r>
        <w:rPr>
          <w:lang w:val="de-DE"/>
        </w:rPr>
        <w:t>synchronisation</w:t>
      </w:r>
      <w:proofErr w:type="spellEnd"/>
      <w:r>
        <w:rPr>
          <w:lang w:val="de-DE"/>
        </w:rPr>
        <w:t xml:space="preserve"> von Daten im mobilen Applikationsdesign. Diese Entwurfsmuster werden in diesem Abschnitt beschrieben. Sie lassen sich grob in 3 Bereiche aufteilen, „Datensynchronisation“, „Datenspeicher und Verfügbarkeit“ und „Datenübertragung“ </w:t>
      </w:r>
      <w:r>
        <w:rPr>
          <w:lang w:val="de-DE"/>
        </w:rPr>
        <w:fldChar w:fldCharType="begin"/>
      </w:r>
      <w:r w:rsidR="001F13D3">
        <w:rPr>
          <w:lang w:val="de-DE"/>
        </w:rPr>
        <w:instrText xml:space="preserve"> ADDIN ZOTERO_ITEM CSL_CITATION {"citationID":"MZ9i9oiK","properties":{"formattedCitation":"[6]","plainCitation":"[6]","noteIndex":0},"citationItems":[{"id":12,"uris":["http://zotero.org/users/15041600/items/FUV96IPV"],"itemData":{"id":12,"type":"post-weblog","abstract":"A software design pattern is a general, reusable solution to a commonly occurring problem within a given context in software design. A…","container-title":"Medium","language":"en","title":"Data Synchronization Patterns","URL":"https://hasanenko.medium.com/data-synchronization-patterns-c222bd749f99","author":[{"family":"Hasanenko","given":"Denis"}],"accessed":{"date-parts":[["2024",7,1]]},"issued":{"date-parts":[["2023",8,4]]},"citation-key":"hasanenkoDataSynchronizationPatterns2023"}}],"schema":"https://github.com/citation-style-language/schema/raw/master/csl-citation.json"} </w:instrText>
      </w:r>
      <w:r>
        <w:rPr>
          <w:lang w:val="de-DE"/>
        </w:rPr>
        <w:fldChar w:fldCharType="separate"/>
      </w:r>
      <w:r w:rsidR="001F13D3" w:rsidRPr="001F13D3">
        <w:t>[6]</w:t>
      </w:r>
      <w:r>
        <w:rPr>
          <w:lang w:val="de-DE"/>
        </w:rPr>
        <w:fldChar w:fldCharType="end"/>
      </w:r>
      <w:r>
        <w:rPr>
          <w:lang w:val="de-DE"/>
        </w:rPr>
        <w:t>.</w:t>
      </w:r>
    </w:p>
    <w:p w14:paraId="4AA0B0A5" w14:textId="77EA5A96" w:rsidR="004F7FA6" w:rsidRDefault="004F7FA6" w:rsidP="004F7FA6">
      <w:pPr>
        <w:pStyle w:val="Heading3"/>
        <w:rPr>
          <w:lang w:val="de-DE"/>
        </w:rPr>
      </w:pPr>
      <w:bookmarkStart w:id="22" w:name="_Toc188879122"/>
      <w:bookmarkStart w:id="23" w:name="_Ref189041130"/>
      <w:r>
        <w:rPr>
          <w:lang w:val="de-DE"/>
        </w:rPr>
        <w:t>Datensynchronisation</w:t>
      </w:r>
      <w:bookmarkEnd w:id="22"/>
      <w:bookmarkEnd w:id="23"/>
    </w:p>
    <w:p w14:paraId="08BCA6E7" w14:textId="793D5BF4" w:rsidR="00905EEC" w:rsidRDefault="00905EEC" w:rsidP="00905EEC">
      <w:pPr>
        <w:rPr>
          <w:lang w:val="de-DE"/>
        </w:rPr>
      </w:pPr>
      <w:r>
        <w:rPr>
          <w:lang w:val="de-DE"/>
        </w:rPr>
        <w:t xml:space="preserve">Dieser Bereich lässt sich in zwei Entwurfsmuster einteilen. Synchrone und Asynchrone Datensynchronisation. </w:t>
      </w:r>
      <w:r w:rsidR="007E61EA">
        <w:rPr>
          <w:lang w:val="de-DE"/>
        </w:rPr>
        <w:t>Beide Varianten haben Vor- und Nachteile und eignen sich für spezifische Einsatzgebiete.</w:t>
      </w:r>
    </w:p>
    <w:p w14:paraId="01BD3CD5" w14:textId="1147368D" w:rsidR="00372702" w:rsidRPr="00372702" w:rsidRDefault="00372702" w:rsidP="00372702">
      <w:pPr>
        <w:pStyle w:val="Heading4"/>
        <w:rPr>
          <w:lang w:val="de-DE"/>
        </w:rPr>
      </w:pPr>
      <w:bookmarkStart w:id="24" w:name="_Ref189042108"/>
      <w:r>
        <w:rPr>
          <w:lang w:val="de-DE"/>
        </w:rPr>
        <w:lastRenderedPageBreak/>
        <w:t>Synchrone Datenübertragung</w:t>
      </w:r>
      <w:bookmarkEnd w:id="24"/>
    </w:p>
    <w:p w14:paraId="09ADBE0F" w14:textId="77777777" w:rsidR="007378AE" w:rsidRDefault="007378AE" w:rsidP="007378AE">
      <w:pPr>
        <w:keepNext/>
        <w:jc w:val="center"/>
      </w:pPr>
      <w:r>
        <w:rPr>
          <w:noProof/>
          <w:lang w:val="de-DE"/>
        </w:rPr>
        <w:drawing>
          <wp:inline distT="0" distB="0" distL="0" distR="0" wp14:anchorId="685D3FA8" wp14:editId="4FA2A830">
            <wp:extent cx="1875926" cy="1861155"/>
            <wp:effectExtent l="0" t="0" r="0" b="6350"/>
            <wp:docPr id="757792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92870"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1875926" cy="1861155"/>
                    </a:xfrm>
                    <a:prstGeom prst="rect">
                      <a:avLst/>
                    </a:prstGeom>
                  </pic:spPr>
                </pic:pic>
              </a:graphicData>
            </a:graphic>
          </wp:inline>
        </w:drawing>
      </w:r>
    </w:p>
    <w:p w14:paraId="3B963FDF" w14:textId="03C25114" w:rsidR="007E61EA" w:rsidRDefault="007378AE" w:rsidP="007378AE">
      <w:pPr>
        <w:pStyle w:val="Caption"/>
        <w:jc w:val="center"/>
      </w:pPr>
      <w:bookmarkStart w:id="25" w:name="_Ref188784958"/>
      <w:bookmarkStart w:id="26" w:name="_Toc188879475"/>
      <w:r>
        <w:t xml:space="preserve">Abbildung </w:t>
      </w:r>
      <w:fldSimple w:instr=" SEQ Abbildung \* ARABIC ">
        <w:r w:rsidR="00534E68">
          <w:rPr>
            <w:noProof/>
          </w:rPr>
          <w:t>3</w:t>
        </w:r>
      </w:fldSimple>
      <w:bookmarkEnd w:id="25"/>
      <w:r>
        <w:t xml:space="preserve"> Datensynchronisation als synchroner Fluss</w:t>
      </w:r>
      <w:bookmarkEnd w:id="26"/>
      <w:r w:rsidR="00C222F0">
        <w:t xml:space="preserve"> </w:t>
      </w:r>
      <w:r w:rsidR="00C222F0">
        <w:fldChar w:fldCharType="begin"/>
      </w:r>
      <w:r w:rsidR="001F13D3">
        <w:instrText xml:space="preserve"> ADDIN ZOTERO_ITEM CSL_CITATION {"citationID":"7gPodZC3","properties":{"formattedCitation":"[5]","plainCitation":"[5]","noteIndex":0},"citationItems":[{"id":63,"uris":["http://zotero.org/users/15041600/items/V84L3Z8K"],"itemData":{"id":63,"type":"article-journal","language":"en","source":"Zotero","title":"Data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C222F0">
        <w:fldChar w:fldCharType="separate"/>
      </w:r>
      <w:r w:rsidR="001F13D3" w:rsidRPr="001F13D3">
        <w:t>[5]</w:t>
      </w:r>
      <w:r w:rsidR="00C222F0">
        <w:fldChar w:fldCharType="end"/>
      </w:r>
    </w:p>
    <w:p w14:paraId="6BCD7662" w14:textId="37F27488" w:rsidR="00372702" w:rsidRDefault="007378AE" w:rsidP="007378AE">
      <w:pPr>
        <w:rPr>
          <w:lang w:val="de-DE"/>
        </w:rPr>
      </w:pPr>
      <w:r>
        <w:rPr>
          <w:lang w:val="de-DE"/>
        </w:rPr>
        <w:t xml:space="preserve">In </w:t>
      </w:r>
      <w:r>
        <w:rPr>
          <w:lang w:val="de-DE"/>
        </w:rPr>
        <w:fldChar w:fldCharType="begin"/>
      </w:r>
      <w:r>
        <w:rPr>
          <w:lang w:val="de-DE"/>
        </w:rPr>
        <w:instrText xml:space="preserve"> REF _Ref188784958 \h </w:instrText>
      </w:r>
      <w:r>
        <w:rPr>
          <w:lang w:val="de-DE"/>
        </w:rPr>
      </w:r>
      <w:r>
        <w:rPr>
          <w:lang w:val="de-DE"/>
        </w:rPr>
        <w:fldChar w:fldCharType="separate"/>
      </w:r>
      <w:r w:rsidR="00EE0335">
        <w:t xml:space="preserve">Abbildung </w:t>
      </w:r>
      <w:r w:rsidR="00EE0335">
        <w:rPr>
          <w:noProof/>
        </w:rPr>
        <w:t>3</w:t>
      </w:r>
      <w:r>
        <w:rPr>
          <w:lang w:val="de-DE"/>
        </w:rPr>
        <w:fldChar w:fldCharType="end"/>
      </w:r>
      <w:r>
        <w:rPr>
          <w:lang w:val="de-DE"/>
        </w:rPr>
        <w:t xml:space="preserve"> wird ein synchroner Datenfluss in</w:t>
      </w:r>
      <w:r w:rsidR="00372702">
        <w:rPr>
          <w:lang w:val="de-DE"/>
        </w:rPr>
        <w:t xml:space="preserve"> </w:t>
      </w:r>
      <w:r>
        <w:rPr>
          <w:lang w:val="de-DE"/>
        </w:rPr>
        <w:t>einer mobilen App dargestellt.</w:t>
      </w:r>
      <w:r w:rsidR="00372702">
        <w:rPr>
          <w:lang w:val="de-DE"/>
        </w:rPr>
        <w:t xml:space="preserve"> Eine Synchrone Datenübertragung führt in jedem Softwaresystem dazu, dass der Prozess der Anfragenden Komponente auf die Antwort wartet.</w:t>
      </w:r>
      <w:r>
        <w:rPr>
          <w:lang w:val="de-DE"/>
        </w:rPr>
        <w:t xml:space="preserve"> </w:t>
      </w:r>
      <w:r w:rsidR="00372702">
        <w:rPr>
          <w:lang w:val="de-DE"/>
        </w:rPr>
        <w:t xml:space="preserve">Im Kontext einer Mobilen Applikation </w:t>
      </w:r>
      <w:r w:rsidR="00B0209A">
        <w:rPr>
          <w:lang w:val="de-DE"/>
        </w:rPr>
        <w:t xml:space="preserve">bedeutet dies, dass die Benutzeroberfläche blockiert wird. </w:t>
      </w:r>
      <w:r w:rsidR="00864716">
        <w:rPr>
          <w:lang w:val="de-DE"/>
        </w:rPr>
        <w:t>Erst wenn die Synchronisation der Daten abgeschlossen ist, kehrt die Applikation wieder in einen benutzbaren Zustand zurück</w:t>
      </w:r>
      <w:r w:rsidR="00B0209A">
        <w:rPr>
          <w:lang w:val="de-DE"/>
        </w:rPr>
        <w:t>. Die synchrone Datenübertragung kommt in folgenden Fällen zur Anwendung:</w:t>
      </w:r>
    </w:p>
    <w:p w14:paraId="415CB5EB" w14:textId="600FB720" w:rsidR="00B0209A" w:rsidRDefault="00B0209A" w:rsidP="00B0209A">
      <w:pPr>
        <w:pStyle w:val="ListParagraph"/>
        <w:numPr>
          <w:ilvl w:val="0"/>
          <w:numId w:val="20"/>
        </w:numPr>
        <w:rPr>
          <w:lang w:val="de-DE"/>
        </w:rPr>
      </w:pPr>
      <w:r>
        <w:rPr>
          <w:lang w:val="de-DE"/>
        </w:rPr>
        <w:t xml:space="preserve">Ein komplettes Datenset ist für die Funktion der Applikation dringend nötig </w:t>
      </w:r>
      <w:r>
        <w:rPr>
          <w:lang w:val="de-DE"/>
        </w:rPr>
        <w:fldChar w:fldCharType="begin"/>
      </w:r>
      <w:r w:rsidR="001F13D3">
        <w:rPr>
          <w:lang w:val="de-DE"/>
        </w:rPr>
        <w:instrText xml:space="preserve"> ADDIN ZOTERO_ITEM CSL_CITATION {"citationID":"TzBfJi11","properties":{"formattedCitation":"[5]","plainCitation":"[5]","noteIndex":0},"citationItems":[{"id":63,"uris":["http://zotero.org/users/15041600/items/V84L3Z8K"],"itemData":{"id":63,"type":"article-journal","language":"en","source":"Zotero","title":"Data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Pr>
          <w:lang w:val="de-DE"/>
        </w:rPr>
        <w:fldChar w:fldCharType="separate"/>
      </w:r>
      <w:r w:rsidR="001F13D3" w:rsidRPr="001F13D3">
        <w:t>[5]</w:t>
      </w:r>
      <w:r>
        <w:rPr>
          <w:lang w:val="de-DE"/>
        </w:rPr>
        <w:fldChar w:fldCharType="end"/>
      </w:r>
      <w:r>
        <w:rPr>
          <w:lang w:val="de-DE"/>
        </w:rPr>
        <w:t>.</w:t>
      </w:r>
    </w:p>
    <w:p w14:paraId="46917DF3" w14:textId="014D1BA3" w:rsidR="00B0209A" w:rsidRDefault="00B0209A" w:rsidP="00B0209A">
      <w:pPr>
        <w:pStyle w:val="ListParagraph"/>
        <w:numPr>
          <w:ilvl w:val="0"/>
          <w:numId w:val="20"/>
        </w:numPr>
        <w:rPr>
          <w:lang w:val="de-DE"/>
        </w:rPr>
      </w:pPr>
      <w:r>
        <w:rPr>
          <w:lang w:val="de-DE"/>
        </w:rPr>
        <w:t xml:space="preserve">Wenn die Antwort nötig ist um zu bestimmen in welchen Status die Applikation vorrücken soll </w:t>
      </w:r>
      <w:r>
        <w:rPr>
          <w:lang w:val="de-DE"/>
        </w:rPr>
        <w:fldChar w:fldCharType="begin"/>
      </w:r>
      <w:r w:rsidR="001F13D3">
        <w:rPr>
          <w:lang w:val="de-DE"/>
        </w:rPr>
        <w:instrText xml:space="preserve"> ADDIN ZOTERO_ITEM CSL_CITATION {"citationID":"xsHKqfq0","properties":{"formattedCitation":"[5]","plainCitation":"[5]","noteIndex":0},"citationItems":[{"id":63,"uris":["http://zotero.org/users/15041600/items/V84L3Z8K"],"itemData":{"id":63,"type":"article-journal","language":"en","source":"Zotero","title":"Data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Pr>
          <w:lang w:val="de-DE"/>
        </w:rPr>
        <w:fldChar w:fldCharType="separate"/>
      </w:r>
      <w:r w:rsidR="001F13D3" w:rsidRPr="001F13D3">
        <w:t>[5]</w:t>
      </w:r>
      <w:r>
        <w:rPr>
          <w:lang w:val="de-DE"/>
        </w:rPr>
        <w:fldChar w:fldCharType="end"/>
      </w:r>
      <w:r>
        <w:rPr>
          <w:lang w:val="de-DE"/>
        </w:rPr>
        <w:t>.</w:t>
      </w:r>
    </w:p>
    <w:p w14:paraId="3EC4D148" w14:textId="77777777" w:rsidR="00B2123D" w:rsidRPr="00B1614A" w:rsidRDefault="00B2123D" w:rsidP="00B1614A">
      <w:pPr>
        <w:rPr>
          <w:lang w:val="de-DE"/>
        </w:rPr>
      </w:pPr>
    </w:p>
    <w:p w14:paraId="3D0A0103" w14:textId="665065D1" w:rsidR="00C222F0" w:rsidRDefault="00C222F0" w:rsidP="007378AE">
      <w:pPr>
        <w:rPr>
          <w:b/>
          <w:lang w:val="de-DE"/>
        </w:rPr>
      </w:pPr>
      <w:r w:rsidRPr="00C222F0">
        <w:rPr>
          <w:b/>
          <w:lang w:val="de-DE"/>
        </w:rPr>
        <w:t>Vorteil</w:t>
      </w:r>
      <w:r>
        <w:rPr>
          <w:b/>
          <w:lang w:val="de-DE"/>
        </w:rPr>
        <w:t>e</w:t>
      </w:r>
      <w:r w:rsidRPr="00C222F0">
        <w:rPr>
          <w:b/>
          <w:lang w:val="de-DE"/>
        </w:rPr>
        <w:t>:</w:t>
      </w:r>
    </w:p>
    <w:p w14:paraId="0FDDEF99" w14:textId="0713E38D" w:rsidR="007378AE" w:rsidRPr="00095E66" w:rsidRDefault="00C222F0" w:rsidP="00095E66">
      <w:pPr>
        <w:pStyle w:val="ListParagraph"/>
        <w:numPr>
          <w:ilvl w:val="0"/>
          <w:numId w:val="31"/>
        </w:numPr>
        <w:rPr>
          <w:lang w:val="de-DE"/>
        </w:rPr>
      </w:pPr>
      <w:r w:rsidRPr="00095E66">
        <w:rPr>
          <w:lang w:val="de-DE"/>
        </w:rPr>
        <w:t xml:space="preserve">Das Statusmanagement der Anwendung ist simpel. Da der Statuswechsel strikt </w:t>
      </w:r>
      <w:proofErr w:type="spellStart"/>
      <w:r w:rsidRPr="00095E66">
        <w:rPr>
          <w:lang w:val="de-DE"/>
        </w:rPr>
        <w:t>seqeunziell</w:t>
      </w:r>
      <w:proofErr w:type="spellEnd"/>
      <w:r w:rsidRPr="00095E66">
        <w:rPr>
          <w:lang w:val="de-DE"/>
        </w:rPr>
        <w:t xml:space="preserve"> ist, werden zusätzliche </w:t>
      </w:r>
      <w:r w:rsidR="00D84FF2" w:rsidRPr="00095E66">
        <w:rPr>
          <w:lang w:val="de-DE"/>
        </w:rPr>
        <w:t>Zustände</w:t>
      </w:r>
      <w:r w:rsidRPr="00095E66">
        <w:rPr>
          <w:lang w:val="de-DE"/>
        </w:rPr>
        <w:t xml:space="preserve">, wie sie in der asynchronen Datenübertragung verwendet werden, nicht benötigt </w:t>
      </w:r>
      <w:r w:rsidR="005346F4" w:rsidRPr="00095E66">
        <w:rPr>
          <w:lang w:val="de-DE"/>
        </w:rPr>
        <w:fldChar w:fldCharType="begin"/>
      </w:r>
      <w:r w:rsidR="001F13D3" w:rsidRPr="00095E66">
        <w:rPr>
          <w:lang w:val="de-DE"/>
        </w:rPr>
        <w:instrText xml:space="preserve"> ADDIN ZOTERO_ITEM CSL_CITATION {"citationID":"68WsxxlB","properties":{"formattedCitation":"[5]","plainCitation":"[5]","noteIndex":0},"citationItems":[{"id":63,"uris":["http://zotero.org/users/15041600/items/V84L3Z8K"],"itemData":{"id":63,"type":"article-journal","language":"en","source":"Zotero","title":"Data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346F4" w:rsidRPr="00095E66">
        <w:rPr>
          <w:lang w:val="de-DE"/>
        </w:rPr>
        <w:fldChar w:fldCharType="separate"/>
      </w:r>
      <w:r w:rsidR="001F13D3" w:rsidRPr="001F13D3">
        <w:t>[5]</w:t>
      </w:r>
      <w:r w:rsidR="005346F4" w:rsidRPr="00095E66">
        <w:rPr>
          <w:lang w:val="de-DE"/>
        </w:rPr>
        <w:fldChar w:fldCharType="end"/>
      </w:r>
      <w:r w:rsidR="00864716" w:rsidRPr="00095E66">
        <w:rPr>
          <w:lang w:val="de-DE"/>
        </w:rPr>
        <w:t>.</w:t>
      </w:r>
    </w:p>
    <w:p w14:paraId="2BD148BB" w14:textId="77777777" w:rsidR="00C222F0" w:rsidRDefault="00C222F0" w:rsidP="00C222F0">
      <w:pPr>
        <w:rPr>
          <w:lang w:val="de-DE"/>
        </w:rPr>
      </w:pPr>
    </w:p>
    <w:p w14:paraId="27D1340F" w14:textId="1A157ADB" w:rsidR="00C222F0" w:rsidRPr="00C222F0" w:rsidRDefault="00C222F0" w:rsidP="00C222F0">
      <w:pPr>
        <w:rPr>
          <w:b/>
          <w:lang w:val="de-DE"/>
        </w:rPr>
      </w:pPr>
      <w:r w:rsidRPr="00C222F0">
        <w:rPr>
          <w:b/>
          <w:lang w:val="de-DE"/>
        </w:rPr>
        <w:t>Nachteil:</w:t>
      </w:r>
    </w:p>
    <w:p w14:paraId="4E1C14C7" w14:textId="7D465288" w:rsidR="00C222F0" w:rsidRPr="00095E66" w:rsidRDefault="00C222F0" w:rsidP="00095E66">
      <w:pPr>
        <w:pStyle w:val="ListParagraph"/>
        <w:numPr>
          <w:ilvl w:val="0"/>
          <w:numId w:val="31"/>
        </w:numPr>
        <w:rPr>
          <w:lang w:val="de-DE"/>
        </w:rPr>
      </w:pPr>
      <w:r w:rsidRPr="00095E66">
        <w:rPr>
          <w:lang w:val="de-DE"/>
        </w:rPr>
        <w:t xml:space="preserve">Wie bereits in der Erklärung beschreiben, ist die Benutzeroberfläche für den Benutzer </w:t>
      </w:r>
      <w:r w:rsidR="00EE0335" w:rsidRPr="00095E66">
        <w:rPr>
          <w:lang w:val="de-DE"/>
        </w:rPr>
        <w:t xml:space="preserve">gesperrt, weil der darunterliegen Prozess auf die </w:t>
      </w:r>
      <w:proofErr w:type="spellStart"/>
      <w:r w:rsidR="00EE0335" w:rsidRPr="00095E66">
        <w:rPr>
          <w:lang w:val="de-DE"/>
        </w:rPr>
        <w:t>Anwtort</w:t>
      </w:r>
      <w:proofErr w:type="spellEnd"/>
      <w:r w:rsidR="00EE0335" w:rsidRPr="00095E66">
        <w:rPr>
          <w:lang w:val="de-DE"/>
        </w:rPr>
        <w:t xml:space="preserve"> der Datensynchronisation wartet. Entsprechend leidet die Benutzererfahrung </w:t>
      </w:r>
      <w:r w:rsidR="00EE0335" w:rsidRPr="00095E66">
        <w:rPr>
          <w:lang w:val="de-DE"/>
        </w:rPr>
        <w:fldChar w:fldCharType="begin"/>
      </w:r>
      <w:r w:rsidR="001F13D3" w:rsidRPr="00095E66">
        <w:rPr>
          <w:lang w:val="de-DE"/>
        </w:rPr>
        <w:instrText xml:space="preserve"> ADDIN ZOTERO_ITEM CSL_CITATION {"citationID":"ZpycbZOX","properties":{"formattedCitation":"[5]","plainCitation":"[5]","noteIndex":0},"citationItems":[{"id":63,"uris":["http://zotero.org/users/15041600/items/V84L3Z8K"],"itemData":{"id":63,"type":"article-journal","language":"en","source":"Zotero","title":"Data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EE0335" w:rsidRPr="00095E66">
        <w:rPr>
          <w:lang w:val="de-DE"/>
        </w:rPr>
        <w:fldChar w:fldCharType="separate"/>
      </w:r>
      <w:r w:rsidR="001F13D3" w:rsidRPr="001F13D3">
        <w:t>[5]</w:t>
      </w:r>
      <w:r w:rsidR="00EE0335" w:rsidRPr="00095E66">
        <w:rPr>
          <w:lang w:val="de-DE"/>
        </w:rPr>
        <w:fldChar w:fldCharType="end"/>
      </w:r>
      <w:r w:rsidR="00EE0335" w:rsidRPr="00095E66">
        <w:rPr>
          <w:lang w:val="de-DE"/>
        </w:rPr>
        <w:t>.</w:t>
      </w:r>
    </w:p>
    <w:p w14:paraId="7E81DDCF" w14:textId="26773B8D" w:rsidR="00B2123D" w:rsidRDefault="00B2123D" w:rsidP="00B2123D">
      <w:pPr>
        <w:pStyle w:val="Heading4"/>
      </w:pPr>
      <w:bookmarkStart w:id="27" w:name="_Ref189042257"/>
      <w:r>
        <w:t>Asynchrone Datenübertragung</w:t>
      </w:r>
      <w:bookmarkEnd w:id="27"/>
    </w:p>
    <w:p w14:paraId="67F37BAB" w14:textId="66A90DC3" w:rsidR="00864716" w:rsidRDefault="00864716" w:rsidP="00864716">
      <w:pPr>
        <w:keepNext/>
        <w:jc w:val="center"/>
      </w:pPr>
      <w:r>
        <w:rPr>
          <w:noProof/>
          <w:lang w:val="de-DE"/>
        </w:rPr>
        <w:drawing>
          <wp:inline distT="0" distB="0" distL="0" distR="0" wp14:anchorId="1AF8BDC9" wp14:editId="64412577">
            <wp:extent cx="1973484" cy="2113612"/>
            <wp:effectExtent l="0" t="0" r="8255" b="1270"/>
            <wp:docPr id="1017294609"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94609" name="Picture 4" descr="A screenshot of a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983599" cy="2124445"/>
                    </a:xfrm>
                    <a:prstGeom prst="rect">
                      <a:avLst/>
                    </a:prstGeom>
                  </pic:spPr>
                </pic:pic>
              </a:graphicData>
            </a:graphic>
          </wp:inline>
        </w:drawing>
      </w:r>
    </w:p>
    <w:p w14:paraId="2FA9FF73" w14:textId="1396174F" w:rsidR="00864716" w:rsidRDefault="00864716" w:rsidP="00864716">
      <w:pPr>
        <w:pStyle w:val="Caption"/>
        <w:jc w:val="center"/>
      </w:pPr>
      <w:bookmarkStart w:id="28" w:name="_Ref188786092"/>
      <w:bookmarkStart w:id="29" w:name="_Toc188879476"/>
      <w:r>
        <w:t xml:space="preserve">Abbildung </w:t>
      </w:r>
      <w:fldSimple w:instr=" SEQ Abbildung \* ARABIC ">
        <w:r w:rsidR="00534E68">
          <w:rPr>
            <w:noProof/>
          </w:rPr>
          <w:t>4</w:t>
        </w:r>
      </w:fldSimple>
      <w:bookmarkEnd w:id="28"/>
      <w:r>
        <w:t xml:space="preserve"> Darstellung einer asynchronen Datensynchronisation</w:t>
      </w:r>
      <w:bookmarkEnd w:id="29"/>
    </w:p>
    <w:p w14:paraId="42E67130" w14:textId="77777777" w:rsidR="00B1614A" w:rsidRDefault="00864716" w:rsidP="00864716">
      <w:pPr>
        <w:rPr>
          <w:lang w:val="de-DE"/>
        </w:rPr>
      </w:pPr>
      <w:r>
        <w:rPr>
          <w:lang w:val="de-DE"/>
        </w:rPr>
        <w:t xml:space="preserve">In der </w:t>
      </w:r>
      <w:r w:rsidR="005346F4">
        <w:rPr>
          <w:lang w:val="de-DE"/>
        </w:rPr>
        <w:fldChar w:fldCharType="begin"/>
      </w:r>
      <w:r w:rsidR="005346F4">
        <w:rPr>
          <w:lang w:val="de-DE"/>
        </w:rPr>
        <w:instrText xml:space="preserve"> REF _Ref188786092 \h </w:instrText>
      </w:r>
      <w:r w:rsidR="005346F4">
        <w:rPr>
          <w:lang w:val="de-DE"/>
        </w:rPr>
      </w:r>
      <w:r w:rsidR="005346F4">
        <w:rPr>
          <w:lang w:val="de-DE"/>
        </w:rPr>
        <w:fldChar w:fldCharType="separate"/>
      </w:r>
      <w:r w:rsidR="005346F4">
        <w:t xml:space="preserve">Abbildung </w:t>
      </w:r>
      <w:r w:rsidR="005346F4">
        <w:rPr>
          <w:noProof/>
        </w:rPr>
        <w:t>10</w:t>
      </w:r>
      <w:r w:rsidR="005346F4">
        <w:rPr>
          <w:lang w:val="de-DE"/>
        </w:rPr>
        <w:fldChar w:fldCharType="end"/>
      </w:r>
      <w:r w:rsidR="005346F4">
        <w:rPr>
          <w:lang w:val="de-DE"/>
        </w:rPr>
        <w:t xml:space="preserve"> ist der </w:t>
      </w:r>
      <w:proofErr w:type="spellStart"/>
      <w:r w:rsidR="005346F4">
        <w:rPr>
          <w:lang w:val="de-DE"/>
        </w:rPr>
        <w:t>Abblauf</w:t>
      </w:r>
      <w:proofErr w:type="spellEnd"/>
      <w:r w:rsidR="005346F4">
        <w:rPr>
          <w:lang w:val="de-DE"/>
        </w:rPr>
        <w:t xml:space="preserve"> einer asynchronen Datensynchronisation zu sehen. Der Unterschied zur synchronen Datensynchronisation ist, dass sich die Applikation bei der Initiierung der Synchronisation in zwei </w:t>
      </w:r>
      <w:r w:rsidR="00B1614A">
        <w:rPr>
          <w:lang w:val="de-DE"/>
        </w:rPr>
        <w:t>verschiedene Zustände</w:t>
      </w:r>
      <w:r w:rsidR="005346F4">
        <w:rPr>
          <w:lang w:val="de-DE"/>
        </w:rPr>
        <w:t xml:space="preserve"> begibt. Die Benutzeroberfläche kehrt in den </w:t>
      </w:r>
      <w:r w:rsidR="005346F4">
        <w:rPr>
          <w:lang w:val="de-DE"/>
        </w:rPr>
        <w:lastRenderedPageBreak/>
        <w:t xml:space="preserve">benutzbaren </w:t>
      </w:r>
      <w:r w:rsidR="00B1614A">
        <w:rPr>
          <w:lang w:val="de-DE"/>
        </w:rPr>
        <w:t>Zustand</w:t>
      </w:r>
      <w:r w:rsidR="005346F4">
        <w:rPr>
          <w:lang w:val="de-DE"/>
        </w:rPr>
        <w:t xml:space="preserve"> zurück, </w:t>
      </w:r>
      <w:proofErr w:type="spellStart"/>
      <w:r w:rsidR="005346F4">
        <w:rPr>
          <w:lang w:val="de-DE"/>
        </w:rPr>
        <w:t>wärend</w:t>
      </w:r>
      <w:proofErr w:type="spellEnd"/>
      <w:r w:rsidR="005346F4">
        <w:rPr>
          <w:lang w:val="de-DE"/>
        </w:rPr>
        <w:t xml:space="preserve"> gleichzeitig die Datensynchronisation im Hintergrund läuft</w:t>
      </w:r>
      <w:r w:rsidR="008D01E6">
        <w:rPr>
          <w:lang w:val="de-DE"/>
        </w:rPr>
        <w:t xml:space="preserve"> </w:t>
      </w:r>
      <w:r w:rsidR="008D01E6">
        <w:rPr>
          <w:lang w:val="de-DE"/>
        </w:rPr>
        <w:fldChar w:fldCharType="begin"/>
      </w:r>
      <w:r w:rsidR="001F13D3">
        <w:rPr>
          <w:lang w:val="de-DE"/>
        </w:rPr>
        <w:instrText xml:space="preserve"> ADDIN ZOTERO_ITEM CSL_CITATION {"citationID":"EY1rcqBC","properties":{"formattedCitation":"[5]","plainCitation":"[5]","noteIndex":0},"citationItems":[{"id":63,"uris":["http://zotero.org/users/15041600/items/V84L3Z8K"],"itemData":{"id":63,"type":"article-journal","language":"en","source":"Zotero","title":"Data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D01E6">
        <w:rPr>
          <w:lang w:val="de-DE"/>
        </w:rPr>
        <w:fldChar w:fldCharType="separate"/>
      </w:r>
      <w:r w:rsidR="001F13D3" w:rsidRPr="001F13D3">
        <w:t>[5]</w:t>
      </w:r>
      <w:r w:rsidR="008D01E6">
        <w:rPr>
          <w:lang w:val="de-DE"/>
        </w:rPr>
        <w:fldChar w:fldCharType="end"/>
      </w:r>
      <w:r w:rsidR="00B1614A">
        <w:rPr>
          <w:lang w:val="de-DE"/>
        </w:rPr>
        <w:t xml:space="preserve"> dargestellt als Zustand „Synchronisieren“</w:t>
      </w:r>
      <w:r w:rsidR="005346F4">
        <w:rPr>
          <w:lang w:val="de-DE"/>
        </w:rPr>
        <w:t>.</w:t>
      </w:r>
    </w:p>
    <w:p w14:paraId="7F7964CB" w14:textId="77777777" w:rsidR="00B1614A" w:rsidRDefault="00B1614A" w:rsidP="00864716">
      <w:pPr>
        <w:rPr>
          <w:lang w:val="de-DE"/>
        </w:rPr>
      </w:pPr>
    </w:p>
    <w:p w14:paraId="75428F97" w14:textId="158B8839" w:rsidR="00B1614A" w:rsidRPr="00D84FF2" w:rsidRDefault="00B1614A" w:rsidP="00864716">
      <w:pPr>
        <w:rPr>
          <w:b/>
          <w:lang w:val="de-DE"/>
        </w:rPr>
      </w:pPr>
      <w:r w:rsidRPr="00D84FF2">
        <w:rPr>
          <w:b/>
          <w:lang w:val="de-DE"/>
        </w:rPr>
        <w:t>Vorteil:</w:t>
      </w:r>
    </w:p>
    <w:p w14:paraId="23B3EEFD" w14:textId="0965B98C" w:rsidR="00095E66" w:rsidRDefault="00D84FF2" w:rsidP="00095E66">
      <w:pPr>
        <w:pStyle w:val="ListParagraph"/>
        <w:numPr>
          <w:ilvl w:val="0"/>
          <w:numId w:val="31"/>
        </w:numPr>
        <w:rPr>
          <w:lang w:val="de-DE"/>
        </w:rPr>
      </w:pPr>
      <w:r w:rsidRPr="00095E66">
        <w:rPr>
          <w:lang w:val="de-DE"/>
        </w:rPr>
        <w:t>D</w:t>
      </w:r>
      <w:r w:rsidR="005346F4" w:rsidRPr="00095E66">
        <w:rPr>
          <w:lang w:val="de-DE"/>
        </w:rPr>
        <w:t xml:space="preserve">ie Applikation </w:t>
      </w:r>
      <w:r w:rsidRPr="00095E66">
        <w:rPr>
          <w:lang w:val="de-DE"/>
        </w:rPr>
        <w:t xml:space="preserve">bleibt </w:t>
      </w:r>
      <w:r w:rsidR="005346F4" w:rsidRPr="00095E66">
        <w:rPr>
          <w:lang w:val="de-DE"/>
        </w:rPr>
        <w:t>für den Benutzer benutzbar</w:t>
      </w:r>
      <w:r w:rsidR="00095E66">
        <w:rPr>
          <w:lang w:val="de-DE"/>
        </w:rPr>
        <w:t xml:space="preserve"> </w:t>
      </w:r>
      <w:r w:rsidR="00095E66">
        <w:rPr>
          <w:lang w:val="de-DE"/>
        </w:rPr>
        <w:fldChar w:fldCharType="begin"/>
      </w:r>
      <w:r w:rsidR="00095E66">
        <w:rPr>
          <w:lang w:val="de-DE"/>
        </w:rPr>
        <w:instrText xml:space="preserve"> ADDIN ZOTERO_ITEM CSL_CITATION {"citationID":"lHUXutks","properties":{"formattedCitation":"[5]","plainCitation":"[5]","noteIndex":0},"citationItems":[{"id":63,"uris":["http://zotero.org/users/15041600/items/V84L3Z8K"],"itemData":{"id":63,"type":"article-journal","language":"en","source":"Zotero","title":"Data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095E66">
        <w:rPr>
          <w:lang w:val="de-DE"/>
        </w:rPr>
        <w:fldChar w:fldCharType="separate"/>
      </w:r>
      <w:r w:rsidR="00095E66" w:rsidRPr="00095E66">
        <w:t>[5]</w:t>
      </w:r>
      <w:r w:rsidR="00095E66">
        <w:rPr>
          <w:lang w:val="de-DE"/>
        </w:rPr>
        <w:fldChar w:fldCharType="end"/>
      </w:r>
      <w:r w:rsidR="005346F4" w:rsidRPr="00095E66">
        <w:rPr>
          <w:lang w:val="de-DE"/>
        </w:rPr>
        <w:t>.</w:t>
      </w:r>
    </w:p>
    <w:p w14:paraId="14497ADD" w14:textId="1396121C" w:rsidR="00D84FF2" w:rsidRPr="00095E66" w:rsidRDefault="005346F4" w:rsidP="00095E66">
      <w:pPr>
        <w:pStyle w:val="ListParagraph"/>
        <w:numPr>
          <w:ilvl w:val="0"/>
          <w:numId w:val="31"/>
        </w:numPr>
        <w:rPr>
          <w:lang w:val="de-DE"/>
        </w:rPr>
      </w:pPr>
      <w:proofErr w:type="spellStart"/>
      <w:r w:rsidRPr="00095E66">
        <w:rPr>
          <w:lang w:val="de-DE"/>
        </w:rPr>
        <w:t>Ausserdem</w:t>
      </w:r>
      <w:proofErr w:type="spellEnd"/>
      <w:r w:rsidRPr="00095E66">
        <w:rPr>
          <w:lang w:val="de-DE"/>
        </w:rPr>
        <w:t xml:space="preserve"> erlaubt eine asynchrone Datensynchronisation den Austausch von Daten </w:t>
      </w:r>
      <w:r w:rsidR="00095E66">
        <w:rPr>
          <w:lang w:val="de-DE"/>
        </w:rPr>
        <w:t xml:space="preserve">auch wenn die mobile App nicht im Vordergrund ist </w:t>
      </w:r>
      <w:r w:rsidR="00D84FF2" w:rsidRPr="00095E66">
        <w:rPr>
          <w:lang w:val="de-DE"/>
        </w:rPr>
        <w:fldChar w:fldCharType="begin"/>
      </w:r>
      <w:r w:rsidR="00D84FF2" w:rsidRPr="00095E66">
        <w:rPr>
          <w:lang w:val="de-DE"/>
        </w:rPr>
        <w:instrText xml:space="preserve"> ADDIN ZOTERO_ITEM CSL_CITATION {"citationID":"mxKctsWK","properties":{"formattedCitation":"[5]","plainCitation":"[5]","noteIndex":0},"citationItems":[{"id":63,"uris":["http://zotero.org/users/15041600/items/V84L3Z8K"],"itemData":{"id":63,"type":"article-journal","language":"en","source":"Zotero","title":"Data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D84FF2" w:rsidRPr="00095E66">
        <w:rPr>
          <w:lang w:val="de-DE"/>
        </w:rPr>
        <w:fldChar w:fldCharType="separate"/>
      </w:r>
      <w:r w:rsidR="00D84FF2" w:rsidRPr="00D84FF2">
        <w:t>[5]</w:t>
      </w:r>
      <w:r w:rsidR="00D84FF2" w:rsidRPr="00095E66">
        <w:rPr>
          <w:lang w:val="de-DE"/>
        </w:rPr>
        <w:fldChar w:fldCharType="end"/>
      </w:r>
      <w:r w:rsidRPr="00095E66">
        <w:rPr>
          <w:lang w:val="de-DE"/>
        </w:rPr>
        <w:t>.</w:t>
      </w:r>
    </w:p>
    <w:p w14:paraId="7A52C49D" w14:textId="77777777" w:rsidR="00D84FF2" w:rsidRDefault="00D84FF2" w:rsidP="00864716">
      <w:pPr>
        <w:rPr>
          <w:lang w:val="de-DE"/>
        </w:rPr>
      </w:pPr>
    </w:p>
    <w:p w14:paraId="4296C19E" w14:textId="3C196E11" w:rsidR="00D84FF2" w:rsidRPr="00D84FF2" w:rsidRDefault="00D84FF2" w:rsidP="00864716">
      <w:pPr>
        <w:rPr>
          <w:b/>
          <w:lang w:val="de-DE"/>
        </w:rPr>
      </w:pPr>
      <w:r w:rsidRPr="00D84FF2">
        <w:rPr>
          <w:b/>
          <w:lang w:val="de-DE"/>
        </w:rPr>
        <w:t>Nachteile:</w:t>
      </w:r>
    </w:p>
    <w:p w14:paraId="322CA804" w14:textId="0D88429D" w:rsidR="00864716" w:rsidRDefault="00AD703F" w:rsidP="00095E66">
      <w:pPr>
        <w:pStyle w:val="ListParagraph"/>
        <w:numPr>
          <w:ilvl w:val="0"/>
          <w:numId w:val="32"/>
        </w:numPr>
        <w:rPr>
          <w:lang w:val="de-DE"/>
        </w:rPr>
      </w:pPr>
      <w:r w:rsidRPr="00095E66">
        <w:rPr>
          <w:lang w:val="de-DE"/>
        </w:rPr>
        <w:t>Mehrere konkurrierende Anfragen an ein Datenset können auftreten</w:t>
      </w:r>
      <w:r w:rsidR="008D01E6" w:rsidRPr="00095E66">
        <w:rPr>
          <w:lang w:val="de-DE"/>
        </w:rPr>
        <w:t xml:space="preserve"> und müssen behandelt werden </w:t>
      </w:r>
      <w:r w:rsidR="008D01E6" w:rsidRPr="00095E66">
        <w:rPr>
          <w:lang w:val="de-DE"/>
        </w:rPr>
        <w:fldChar w:fldCharType="begin"/>
      </w:r>
      <w:r w:rsidR="001F13D3" w:rsidRPr="00095E66">
        <w:rPr>
          <w:lang w:val="de-DE"/>
        </w:rPr>
        <w:instrText xml:space="preserve"> ADDIN ZOTERO_ITEM CSL_CITATION {"citationID":"auSZQOI0","properties":{"formattedCitation":"[5]","plainCitation":"[5]","noteIndex":0},"citationItems":[{"id":63,"uris":["http://zotero.org/users/15041600/items/V84L3Z8K"],"itemData":{"id":63,"type":"article-journal","language":"en","source":"Zotero","title":"Data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D01E6" w:rsidRPr="00095E66">
        <w:rPr>
          <w:lang w:val="de-DE"/>
        </w:rPr>
        <w:fldChar w:fldCharType="separate"/>
      </w:r>
      <w:r w:rsidR="001F13D3" w:rsidRPr="001F13D3">
        <w:t>[5]</w:t>
      </w:r>
      <w:r w:rsidR="008D01E6" w:rsidRPr="00095E66">
        <w:rPr>
          <w:lang w:val="de-DE"/>
        </w:rPr>
        <w:fldChar w:fldCharType="end"/>
      </w:r>
      <w:r w:rsidR="008D01E6" w:rsidRPr="00095E66">
        <w:rPr>
          <w:lang w:val="de-DE"/>
        </w:rPr>
        <w:t xml:space="preserve">. </w:t>
      </w:r>
      <w:r w:rsidR="004B2E9C" w:rsidRPr="00095E66">
        <w:rPr>
          <w:lang w:val="de-DE"/>
        </w:rPr>
        <w:t>Eine mögliche Lösung ist die asynchrone Übertragung von Transaktionen, welche nach der Übertragung synchron angewendet werden</w:t>
      </w:r>
      <w:r w:rsidR="008D01E6" w:rsidRPr="00095E66">
        <w:rPr>
          <w:lang w:val="de-DE"/>
        </w:rPr>
        <w:t xml:space="preserve"> </w:t>
      </w:r>
      <w:r w:rsidR="008D01E6" w:rsidRPr="00095E66">
        <w:rPr>
          <w:lang w:val="de-DE"/>
        </w:rPr>
        <w:fldChar w:fldCharType="begin"/>
      </w:r>
      <w:r w:rsidR="001F13D3" w:rsidRPr="00095E66">
        <w:rPr>
          <w:lang w:val="de-DE"/>
        </w:rPr>
        <w:instrText xml:space="preserve"> ADDIN ZOTERO_ITEM CSL_CITATION {"citationID":"EIfhegF6","properties":{"formattedCitation":"[5]","plainCitation":"[5]","noteIndex":0},"citationItems":[{"id":63,"uris":["http://zotero.org/users/15041600/items/V84L3Z8K"],"itemData":{"id":63,"type":"article-journal","language":"en","source":"Zotero","title":"Data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D01E6" w:rsidRPr="00095E66">
        <w:rPr>
          <w:lang w:val="de-DE"/>
        </w:rPr>
        <w:fldChar w:fldCharType="separate"/>
      </w:r>
      <w:r w:rsidR="001F13D3" w:rsidRPr="001F13D3">
        <w:t>[5]</w:t>
      </w:r>
      <w:r w:rsidR="008D01E6" w:rsidRPr="00095E66">
        <w:rPr>
          <w:lang w:val="de-DE"/>
        </w:rPr>
        <w:fldChar w:fldCharType="end"/>
      </w:r>
      <w:r w:rsidR="008D01E6" w:rsidRPr="00095E66">
        <w:rPr>
          <w:lang w:val="de-DE"/>
        </w:rPr>
        <w:t>.</w:t>
      </w:r>
    </w:p>
    <w:p w14:paraId="4F2DF0AA" w14:textId="085618E6" w:rsidR="00095E66" w:rsidRPr="00095E66" w:rsidRDefault="00095E66" w:rsidP="00095E66">
      <w:pPr>
        <w:pStyle w:val="ListParagraph"/>
        <w:numPr>
          <w:ilvl w:val="0"/>
          <w:numId w:val="32"/>
        </w:numPr>
        <w:rPr>
          <w:lang w:val="de-DE"/>
        </w:rPr>
      </w:pPr>
      <w:r>
        <w:rPr>
          <w:lang w:val="de-DE"/>
        </w:rPr>
        <w:t>Die übertragene Datenmenge kann nicht vorausgesagt werden. Das kann</w:t>
      </w:r>
      <w:r w:rsidR="00F70442">
        <w:rPr>
          <w:lang w:val="de-DE"/>
        </w:rPr>
        <w:t xml:space="preserve"> einen</w:t>
      </w:r>
      <w:r>
        <w:rPr>
          <w:lang w:val="de-DE"/>
        </w:rPr>
        <w:t xml:space="preserve"> negativen Einfluss auf </w:t>
      </w:r>
      <w:r w:rsidR="00F70442">
        <w:rPr>
          <w:lang w:val="de-DE"/>
        </w:rPr>
        <w:t xml:space="preserve">die Kosten der Netzwerkbandbreite und deren Verfügbarkeit haben </w:t>
      </w:r>
      <w:r w:rsidR="00F70442">
        <w:rPr>
          <w:lang w:val="de-DE"/>
        </w:rPr>
        <w:fldChar w:fldCharType="begin"/>
      </w:r>
      <w:r w:rsidR="00F70442">
        <w:rPr>
          <w:lang w:val="de-DE"/>
        </w:rPr>
        <w:instrText xml:space="preserve"> ADDIN ZOTERO_ITEM CSL_CITATION {"citationID":"6Po8kwe7","properties":{"formattedCitation":"[5]","plainCitation":"[5]","noteIndex":0},"citationItems":[{"id":63,"uris":["http://zotero.org/users/15041600/items/V84L3Z8K"],"itemData":{"id":63,"type":"article-journal","language":"en","source":"Zotero","title":"Data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F70442">
        <w:rPr>
          <w:lang w:val="de-DE"/>
        </w:rPr>
        <w:fldChar w:fldCharType="separate"/>
      </w:r>
      <w:r w:rsidR="00F70442" w:rsidRPr="00F70442">
        <w:t>[5]</w:t>
      </w:r>
      <w:r w:rsidR="00F70442">
        <w:rPr>
          <w:lang w:val="de-DE"/>
        </w:rPr>
        <w:fldChar w:fldCharType="end"/>
      </w:r>
      <w:r w:rsidR="00F70442">
        <w:rPr>
          <w:lang w:val="de-DE"/>
        </w:rPr>
        <w:t>.</w:t>
      </w:r>
    </w:p>
    <w:p w14:paraId="1A45689E" w14:textId="368F68BF" w:rsidR="004F7FA6" w:rsidRDefault="00906923" w:rsidP="004F7FA6">
      <w:pPr>
        <w:pStyle w:val="Heading3"/>
        <w:rPr>
          <w:lang w:val="de-DE"/>
        </w:rPr>
      </w:pPr>
      <w:bookmarkStart w:id="30" w:name="_Toc188879123"/>
      <w:r>
        <w:rPr>
          <w:lang w:val="de-DE"/>
        </w:rPr>
        <w:t>Datenspeicher und Verfügbarkeit</w:t>
      </w:r>
      <w:bookmarkEnd w:id="30"/>
    </w:p>
    <w:p w14:paraId="2328BCD2" w14:textId="557B78D8" w:rsidR="00865CBB" w:rsidRDefault="004B3039" w:rsidP="00865CBB">
      <w:pPr>
        <w:rPr>
          <w:lang w:val="de-DE"/>
        </w:rPr>
      </w:pPr>
      <w:r>
        <w:rPr>
          <w:lang w:val="de-DE"/>
        </w:rPr>
        <w:t xml:space="preserve">In diesem Bereich gibt es ebenfalls zwei Entwurfsmuster, welche sich auf die lokale Verfügbarkeit auf dem Gerät auswirken. Bei der Wahl dieser Entwurfsmuster sind </w:t>
      </w:r>
      <w:proofErr w:type="spellStart"/>
      <w:r>
        <w:rPr>
          <w:lang w:val="de-DE"/>
        </w:rPr>
        <w:t>bessonders</w:t>
      </w:r>
      <w:proofErr w:type="spellEnd"/>
      <w:r>
        <w:rPr>
          <w:lang w:val="de-DE"/>
        </w:rPr>
        <w:t xml:space="preserve"> der verfügbare Speicherplatz auf dem Gerät und die Netzwerkbandbreite von Bedeutung </w:t>
      </w:r>
      <w:r>
        <w:rPr>
          <w:lang w:val="de-DE"/>
        </w:rPr>
        <w:fldChar w:fldCharType="begin"/>
      </w:r>
      <w:r>
        <w:rPr>
          <w:lang w:val="de-DE"/>
        </w:rPr>
        <w:instrText xml:space="preserve"> ADDIN ZOTERO_ITEM CSL_CITATION {"citationID":"aOYVx1iN","properties":{"formattedCitation":"[5]","plainCitation":"[5]","noteIndex":0},"citationItems":[{"id":63,"uris":["http://zotero.org/users/15041600/items/V84L3Z8K"],"itemData":{"id":63,"type":"article-journal","language":"en","source":"Zotero","title":"Data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Pr>
          <w:lang w:val="de-DE"/>
        </w:rPr>
        <w:fldChar w:fldCharType="separate"/>
      </w:r>
      <w:r w:rsidRPr="001F13D3">
        <w:t>[5]</w:t>
      </w:r>
      <w:r>
        <w:rPr>
          <w:lang w:val="de-DE"/>
        </w:rPr>
        <w:fldChar w:fldCharType="end"/>
      </w:r>
      <w:r>
        <w:rPr>
          <w:lang w:val="de-DE"/>
        </w:rPr>
        <w:t>.</w:t>
      </w:r>
    </w:p>
    <w:p w14:paraId="54BE828A" w14:textId="6BE4342C" w:rsidR="00865CBB" w:rsidRDefault="00865CBB" w:rsidP="00865CBB">
      <w:pPr>
        <w:pStyle w:val="Heading4"/>
        <w:rPr>
          <w:lang w:val="de-DE"/>
        </w:rPr>
      </w:pPr>
      <w:bookmarkStart w:id="31" w:name="_Ref189053272"/>
      <w:proofErr w:type="spellStart"/>
      <w:r>
        <w:rPr>
          <w:lang w:val="de-DE"/>
        </w:rPr>
        <w:t>Parial</w:t>
      </w:r>
      <w:proofErr w:type="spellEnd"/>
      <w:r>
        <w:rPr>
          <w:lang w:val="de-DE"/>
        </w:rPr>
        <w:t xml:space="preserve"> Storage</w:t>
      </w:r>
      <w:bookmarkEnd w:id="31"/>
    </w:p>
    <w:p w14:paraId="137A50F8" w14:textId="77777777" w:rsidR="004B3039" w:rsidRDefault="004B3039" w:rsidP="00865CBB">
      <w:pPr>
        <w:rPr>
          <w:lang w:val="de-DE"/>
        </w:rPr>
      </w:pPr>
      <w:r>
        <w:rPr>
          <w:lang w:val="de-DE"/>
        </w:rPr>
        <w:t xml:space="preserve">Das erste Entwurfsmuster ist „Partial Storage“ </w:t>
      </w:r>
      <w:proofErr w:type="spellStart"/>
      <w:r>
        <w:rPr>
          <w:lang w:val="de-DE"/>
        </w:rPr>
        <w:t>bzw</w:t>
      </w:r>
      <w:proofErr w:type="spellEnd"/>
      <w:r>
        <w:rPr>
          <w:lang w:val="de-DE"/>
        </w:rPr>
        <w:t xml:space="preserve"> Teilspeicher. Dieses Entwurfsmuster reduziert den Speicherbedarf der Daten auf dem Gerät, da mit diesem Muster nur die gerade benötigten Daten vom Backend geladen werden.</w:t>
      </w:r>
    </w:p>
    <w:p w14:paraId="15BD2C4F" w14:textId="77777777" w:rsidR="002F382F" w:rsidRDefault="002F382F" w:rsidP="00865CBB">
      <w:pPr>
        <w:rPr>
          <w:lang w:val="de-DE"/>
        </w:rPr>
      </w:pPr>
    </w:p>
    <w:p w14:paraId="15683F0F" w14:textId="77777777" w:rsidR="002F382F" w:rsidRDefault="002F382F" w:rsidP="002F382F">
      <w:pPr>
        <w:keepNext/>
        <w:jc w:val="center"/>
      </w:pPr>
      <w:r>
        <w:rPr>
          <w:noProof/>
          <w:lang w:val="de-DE"/>
        </w:rPr>
        <w:drawing>
          <wp:inline distT="0" distB="0" distL="0" distR="0" wp14:anchorId="32193B58" wp14:editId="0CA4814C">
            <wp:extent cx="4391025" cy="2676525"/>
            <wp:effectExtent l="0" t="0" r="9525" b="9525"/>
            <wp:docPr id="1478571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71143"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4391025" cy="2676525"/>
                    </a:xfrm>
                    <a:prstGeom prst="rect">
                      <a:avLst/>
                    </a:prstGeom>
                  </pic:spPr>
                </pic:pic>
              </a:graphicData>
            </a:graphic>
          </wp:inline>
        </w:drawing>
      </w:r>
    </w:p>
    <w:p w14:paraId="2B9406CC" w14:textId="22FD5FEA" w:rsidR="004B3039" w:rsidRDefault="002F382F" w:rsidP="002F382F">
      <w:pPr>
        <w:pStyle w:val="Caption"/>
        <w:jc w:val="center"/>
        <w:rPr>
          <w:lang w:val="de-DE"/>
        </w:rPr>
      </w:pPr>
      <w:bookmarkStart w:id="32" w:name="_Ref189137975"/>
      <w:r>
        <w:t xml:space="preserve">Abbildung </w:t>
      </w:r>
      <w:fldSimple w:instr=" SEQ Abbildung \* ARABIC ">
        <w:r w:rsidR="00534E68">
          <w:rPr>
            <w:noProof/>
          </w:rPr>
          <w:t>5</w:t>
        </w:r>
      </w:fldSimple>
      <w:bookmarkEnd w:id="32"/>
      <w:r>
        <w:t xml:space="preserve"> Ablauf von Partial Storage Datenabfragen</w:t>
      </w:r>
    </w:p>
    <w:p w14:paraId="464BF8EA" w14:textId="77777777" w:rsidR="004B3039" w:rsidRDefault="004B3039" w:rsidP="00865CBB">
      <w:pPr>
        <w:rPr>
          <w:lang w:val="de-DE"/>
        </w:rPr>
      </w:pPr>
    </w:p>
    <w:p w14:paraId="7ED1B8A9" w14:textId="3B9DFE46" w:rsidR="00865CBB" w:rsidRDefault="002F382F" w:rsidP="00865CBB">
      <w:pPr>
        <w:rPr>
          <w:lang w:val="de-DE"/>
        </w:rPr>
      </w:pPr>
      <w:r>
        <w:rPr>
          <w:lang w:val="de-DE"/>
        </w:rPr>
        <w:t xml:space="preserve">In </w:t>
      </w:r>
      <w:r>
        <w:rPr>
          <w:lang w:val="de-DE"/>
        </w:rPr>
        <w:fldChar w:fldCharType="begin"/>
      </w:r>
      <w:r>
        <w:rPr>
          <w:lang w:val="de-DE"/>
        </w:rPr>
        <w:instrText xml:space="preserve"> REF _Ref189137975 \h </w:instrText>
      </w:r>
      <w:r>
        <w:rPr>
          <w:lang w:val="de-DE"/>
        </w:rPr>
      </w:r>
      <w:r>
        <w:rPr>
          <w:lang w:val="de-DE"/>
        </w:rPr>
        <w:fldChar w:fldCharType="separate"/>
      </w:r>
      <w:r>
        <w:t xml:space="preserve">Abbildung </w:t>
      </w:r>
      <w:r>
        <w:rPr>
          <w:noProof/>
        </w:rPr>
        <w:t>5</w:t>
      </w:r>
      <w:r>
        <w:rPr>
          <w:lang w:val="de-DE"/>
        </w:rPr>
        <w:fldChar w:fldCharType="end"/>
      </w:r>
      <w:r>
        <w:rPr>
          <w:lang w:val="de-DE"/>
        </w:rPr>
        <w:t xml:space="preserve"> ist der Ablauf und das Prinzip von „Partial Storage“ zu sehen. Oft wird das Muster „Partial Storage“ mit der Implementierung des „Virtual Proxy“ und des „Data Access </w:t>
      </w:r>
      <w:proofErr w:type="spellStart"/>
      <w:r>
        <w:rPr>
          <w:lang w:val="de-DE"/>
        </w:rPr>
        <w:t>Object</w:t>
      </w:r>
      <w:proofErr w:type="spellEnd"/>
      <w:r>
        <w:rPr>
          <w:lang w:val="de-DE"/>
        </w:rPr>
        <w:t xml:space="preserve">“ </w:t>
      </w:r>
      <w:proofErr w:type="spellStart"/>
      <w:r>
        <w:rPr>
          <w:lang w:val="de-DE"/>
        </w:rPr>
        <w:t>Entwurfmusters</w:t>
      </w:r>
      <w:proofErr w:type="spellEnd"/>
      <w:r>
        <w:rPr>
          <w:lang w:val="de-DE"/>
        </w:rPr>
        <w:t xml:space="preserve"> umgesetzt </w:t>
      </w:r>
      <w:r>
        <w:rPr>
          <w:lang w:val="de-DE"/>
        </w:rPr>
        <w:fldChar w:fldCharType="begin"/>
      </w:r>
      <w:r>
        <w:rPr>
          <w:lang w:val="de-DE"/>
        </w:rPr>
        <w:instrText xml:space="preserve"> ADDIN ZOTERO_ITEM CSL_CITATION {"citationID":"sC0d2mQq","properties":{"formattedCitation":"[5]","plainCitation":"[5]","noteIndex":0},"citationItems":[{"id":63,"uris":["http://zotero.org/users/15041600/items/V84L3Z8K"],"itemData":{"id":63,"type":"article-journal","language":"en","source":"Zotero","title":"Data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Pr>
          <w:lang w:val="de-DE"/>
        </w:rPr>
        <w:fldChar w:fldCharType="separate"/>
      </w:r>
      <w:r w:rsidRPr="002F382F">
        <w:t>[5]</w:t>
      </w:r>
      <w:r>
        <w:rPr>
          <w:lang w:val="de-DE"/>
        </w:rPr>
        <w:fldChar w:fldCharType="end"/>
      </w:r>
      <w:r>
        <w:rPr>
          <w:lang w:val="de-DE"/>
        </w:rPr>
        <w:t xml:space="preserve">. </w:t>
      </w:r>
      <w:r w:rsidR="00D345F8">
        <w:rPr>
          <w:lang w:val="de-DE"/>
        </w:rPr>
        <w:t xml:space="preserve">Der „Virtual Proxy“ imitiert </w:t>
      </w:r>
      <w:r w:rsidR="00EC7D96">
        <w:rPr>
          <w:lang w:val="de-DE"/>
        </w:rPr>
        <w:t>das eigentliche Datenobjekt, in dem es das gleiche Interface wie das Datenobjekt implementiert</w:t>
      </w:r>
      <w:r w:rsidR="00AF00D4">
        <w:rPr>
          <w:lang w:val="de-DE"/>
        </w:rPr>
        <w:t xml:space="preserve"> </w:t>
      </w:r>
      <w:r w:rsidR="00AF00D4">
        <w:rPr>
          <w:lang w:val="de-DE"/>
        </w:rPr>
        <w:fldChar w:fldCharType="begin"/>
      </w:r>
      <w:r w:rsidR="00AF00D4">
        <w:rPr>
          <w:lang w:val="de-DE"/>
        </w:rPr>
        <w:instrText xml:space="preserve"> ADDIN ZOTERO_ITEM CSL_CITATION {"citationID":"xN6yPVrV","properties":{"formattedCitation":"[7]","plainCitation":"[7]","noteIndex":0},"citationItems":[{"id":106,"uris":["http://zotero.org/users/15041600/items/Y5FFZ7RR"],"itemData":{"id":106,"type":"book","call-number":"444.082 FREEM","edition":"Second edition","event-place":"Sebastopol, CA","ISBN":"978-1-4920-7800-5","language":"eng","publisher":"O'Reilly Media","publisher-place":"Sebastopol, CA","source":"swisscovery.bfh.ch","title":"Head first design patterns: building extensible &amp; maintainable object-oriented software","title-short":"Head first design patterns","author":[{"family":"Freeman","given":"Eric"},{"family":"Robson","given":"Elisabeth 19-"},{"family":"Sierra","given":"Kathy ca 20/21 Jahrhundert"},{"family":"Bates","given":"Bert ca 20/21 Jahrhundert"},{"family":"Robson","given":"Elisabeth"},{"family":"Sierra","given":"Kathy"},{"family":"Freeman","given":"Eric"}],"issued":{"date-parts":[["2020"]]},"citation-key":"freemanHeadFirstDesign2020"}}],"schema":"https://github.com/citation-style-language/schema/raw/master/csl-citation.json"} </w:instrText>
      </w:r>
      <w:r w:rsidR="00AF00D4">
        <w:rPr>
          <w:lang w:val="de-DE"/>
        </w:rPr>
        <w:fldChar w:fldCharType="separate"/>
      </w:r>
      <w:r w:rsidR="00AF00D4" w:rsidRPr="00AF00D4">
        <w:t>[7]</w:t>
      </w:r>
      <w:r w:rsidR="00AF00D4">
        <w:rPr>
          <w:lang w:val="de-DE"/>
        </w:rPr>
        <w:fldChar w:fldCharType="end"/>
      </w:r>
      <w:r w:rsidR="00AF00D4">
        <w:rPr>
          <w:lang w:val="de-DE"/>
        </w:rPr>
        <w:t xml:space="preserve">. </w:t>
      </w:r>
      <w:r w:rsidR="008F4084">
        <w:rPr>
          <w:lang w:val="de-DE"/>
        </w:rPr>
        <w:t>Der virtuelle Proxy fängt Methoden Calls und Zugriffe auf Objekt Attribute ab</w:t>
      </w:r>
      <w:r w:rsidR="0055645D">
        <w:rPr>
          <w:lang w:val="de-DE"/>
        </w:rPr>
        <w:t xml:space="preserve"> und</w:t>
      </w:r>
      <w:r w:rsidR="008F4084">
        <w:rPr>
          <w:lang w:val="de-DE"/>
        </w:rPr>
        <w:t xml:space="preserve"> erlaubt</w:t>
      </w:r>
      <w:r w:rsidR="0055645D">
        <w:rPr>
          <w:lang w:val="de-DE"/>
        </w:rPr>
        <w:t xml:space="preserve"> so eine</w:t>
      </w:r>
      <w:r w:rsidR="008F4084">
        <w:rPr>
          <w:lang w:val="de-DE"/>
        </w:rPr>
        <w:t xml:space="preserve"> gezielte Initialisierung von Feldern </w:t>
      </w:r>
      <w:r w:rsidR="0055645D">
        <w:rPr>
          <w:lang w:val="de-DE"/>
        </w:rPr>
        <w:t>in dem Moment wenn sie gebraucht werden, dieses Vorgehen nennt sich auf „</w:t>
      </w:r>
      <w:proofErr w:type="spellStart"/>
      <w:r w:rsidR="0055645D">
        <w:rPr>
          <w:lang w:val="de-DE"/>
        </w:rPr>
        <w:t>Lazy</w:t>
      </w:r>
      <w:proofErr w:type="spellEnd"/>
      <w:r w:rsidR="0055645D">
        <w:rPr>
          <w:lang w:val="de-DE"/>
        </w:rPr>
        <w:t xml:space="preserve"> </w:t>
      </w:r>
      <w:proofErr w:type="spellStart"/>
      <w:r w:rsidR="0055645D">
        <w:rPr>
          <w:lang w:val="de-DE"/>
        </w:rPr>
        <w:t>Loading</w:t>
      </w:r>
      <w:proofErr w:type="spellEnd"/>
      <w:r w:rsidR="0055645D">
        <w:rPr>
          <w:lang w:val="de-DE"/>
        </w:rPr>
        <w:t>“</w:t>
      </w:r>
      <w:r w:rsidR="008F4084">
        <w:rPr>
          <w:lang w:val="de-DE"/>
        </w:rPr>
        <w:t xml:space="preserve"> </w:t>
      </w:r>
      <w:r w:rsidR="008F4084">
        <w:rPr>
          <w:lang w:val="de-DE"/>
        </w:rPr>
        <w:fldChar w:fldCharType="begin"/>
      </w:r>
      <w:r w:rsidR="008F4084">
        <w:rPr>
          <w:lang w:val="de-DE"/>
        </w:rPr>
        <w:instrText xml:space="preserve"> ADDIN ZOTERO_ITEM CSL_CITATION {"citationID":"3WikVpJ0","properties":{"formattedCitation":"[5]","plainCitation":"[5]","noteIndex":0},"citationItems":[{"id":63,"uris":["http://zotero.org/users/15041600/items/V84L3Z8K"],"itemData":{"id":63,"type":"article-journal","language":"en","source":"Zotero","title":"Data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F4084">
        <w:rPr>
          <w:lang w:val="de-DE"/>
        </w:rPr>
        <w:fldChar w:fldCharType="separate"/>
      </w:r>
      <w:r w:rsidR="008F4084" w:rsidRPr="008F4084">
        <w:t>[5]</w:t>
      </w:r>
      <w:r w:rsidR="008F4084">
        <w:rPr>
          <w:lang w:val="de-DE"/>
        </w:rPr>
        <w:fldChar w:fldCharType="end"/>
      </w:r>
      <w:r w:rsidR="008F4084">
        <w:rPr>
          <w:lang w:val="de-DE"/>
        </w:rPr>
        <w:t xml:space="preserve">. Das „Data Access </w:t>
      </w:r>
      <w:proofErr w:type="spellStart"/>
      <w:r w:rsidR="008F4084">
        <w:rPr>
          <w:lang w:val="de-DE"/>
        </w:rPr>
        <w:t>Object</w:t>
      </w:r>
      <w:proofErr w:type="spellEnd"/>
      <w:r w:rsidR="008F4084">
        <w:rPr>
          <w:lang w:val="de-DE"/>
        </w:rPr>
        <w:t xml:space="preserve">“ bzw. DAO ist für die Abfrage der Daten zuständig </w:t>
      </w:r>
      <w:r w:rsidR="008F4084">
        <w:rPr>
          <w:lang w:val="de-DE"/>
        </w:rPr>
        <w:fldChar w:fldCharType="begin"/>
      </w:r>
      <w:r w:rsidR="008F4084">
        <w:rPr>
          <w:lang w:val="de-DE"/>
        </w:rPr>
        <w:instrText xml:space="preserve"> ADDIN ZOTERO_ITEM CSL_CITATION {"citationID":"yEjHwsYE","properties":{"formattedCitation":"[7]","plainCitation":"[7]","noteIndex":0},"citationItems":[{"id":106,"uris":["http://zotero.org/users/15041600/items/Y5FFZ7RR"],"itemData":{"id":106,"type":"book","call-number":"444.082 FREEM","edition":"Second edition","event-place":"Sebastopol, CA","ISBN":"978-1-4920-7800-5","language":"eng","publisher":"O'Reilly Media","publisher-place":"Sebastopol, CA","source":"swisscovery.bfh.ch","title":"Head first design patterns: building extensible &amp; maintainable object-oriented software","title-short":"Head first design patterns","author":[{"family":"Freeman","given":"Eric"},{"family":"Robson","given":"Elisabeth 19-"},{"family":"Sierra","given":"Kathy ca 20/21 Jahrhundert"},{"family":"Bates","given":"Bert ca 20/21 Jahrhundert"},{"family":"Robson","given":"Elisabeth"},{"family":"Sierra","given":"Kathy"},{"family":"Freeman","given":"Eric"}],"issued":{"date-parts":[["2020"]]},"citation-key":"freemanHeadFirstDesign2020"}}],"schema":"https://github.com/citation-style-language/schema/raw/master/csl-citation.json"} </w:instrText>
      </w:r>
      <w:r w:rsidR="008F4084">
        <w:rPr>
          <w:lang w:val="de-DE"/>
        </w:rPr>
        <w:fldChar w:fldCharType="separate"/>
      </w:r>
      <w:r w:rsidR="008F4084" w:rsidRPr="008F4084">
        <w:t>[7]</w:t>
      </w:r>
      <w:r w:rsidR="008F4084">
        <w:rPr>
          <w:lang w:val="de-DE"/>
        </w:rPr>
        <w:fldChar w:fldCharType="end"/>
      </w:r>
      <w:r w:rsidR="008F4084">
        <w:rPr>
          <w:lang w:val="de-DE"/>
        </w:rPr>
        <w:t xml:space="preserve"> in dem es den Zugriff auf Daten abstrahiert. Sind die angefragten Daten im lokalen Speicher oder einem Cache verfügbar, antwortet das DAO mit einer Kopie der Daten aus dem lokalen Speicher. Ansonsten </w:t>
      </w:r>
      <w:proofErr w:type="spellStart"/>
      <w:r w:rsidR="008F4084">
        <w:rPr>
          <w:lang w:val="de-DE"/>
        </w:rPr>
        <w:t>initiert</w:t>
      </w:r>
      <w:proofErr w:type="spellEnd"/>
      <w:r w:rsidR="008F4084">
        <w:rPr>
          <w:lang w:val="de-DE"/>
        </w:rPr>
        <w:t xml:space="preserve"> das DAO eine Datenabfrage über das Netzwerk an das Backend </w:t>
      </w:r>
      <w:r w:rsidR="008F4084">
        <w:rPr>
          <w:lang w:val="de-DE"/>
        </w:rPr>
        <w:fldChar w:fldCharType="begin"/>
      </w:r>
      <w:r w:rsidR="008F4084">
        <w:rPr>
          <w:lang w:val="de-DE"/>
        </w:rPr>
        <w:instrText xml:space="preserve"> ADDIN ZOTERO_ITEM CSL_CITATION {"citationID":"vBn7Csge","properties":{"formattedCitation":"[5]","plainCitation":"[5]","noteIndex":0},"citationItems":[{"id":63,"uris":["http://zotero.org/users/15041600/items/V84L3Z8K"],"itemData":{"id":63,"type":"article-journal","language":"en","source":"Zotero","title":"Data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F4084">
        <w:rPr>
          <w:lang w:val="de-DE"/>
        </w:rPr>
        <w:fldChar w:fldCharType="separate"/>
      </w:r>
      <w:r w:rsidR="008F4084" w:rsidRPr="008F4084">
        <w:t>[5]</w:t>
      </w:r>
      <w:r w:rsidR="008F4084">
        <w:rPr>
          <w:lang w:val="de-DE"/>
        </w:rPr>
        <w:fldChar w:fldCharType="end"/>
      </w:r>
      <w:r w:rsidR="008F4084">
        <w:rPr>
          <w:lang w:val="de-DE"/>
        </w:rPr>
        <w:t>.</w:t>
      </w:r>
    </w:p>
    <w:p w14:paraId="18DA32D8" w14:textId="77777777" w:rsidR="008F4084" w:rsidRDefault="008F4084" w:rsidP="00865CBB">
      <w:pPr>
        <w:rPr>
          <w:lang w:val="de-DE"/>
        </w:rPr>
      </w:pPr>
    </w:p>
    <w:p w14:paraId="14207B47" w14:textId="6F7BACCE" w:rsidR="008F4084" w:rsidRPr="00ED7CCC" w:rsidRDefault="008F4084" w:rsidP="00865CBB">
      <w:pPr>
        <w:rPr>
          <w:b/>
          <w:lang w:val="de-DE"/>
        </w:rPr>
      </w:pPr>
      <w:r w:rsidRPr="00ED7CCC">
        <w:rPr>
          <w:b/>
          <w:lang w:val="de-DE"/>
        </w:rPr>
        <w:t>Vorteil</w:t>
      </w:r>
      <w:r w:rsidR="00ED7CCC" w:rsidRPr="00ED7CCC">
        <w:rPr>
          <w:b/>
          <w:lang w:val="de-DE"/>
        </w:rPr>
        <w:t>e</w:t>
      </w:r>
      <w:r w:rsidRPr="00ED7CCC">
        <w:rPr>
          <w:b/>
          <w:lang w:val="de-DE"/>
        </w:rPr>
        <w:t>:</w:t>
      </w:r>
    </w:p>
    <w:p w14:paraId="55FBC1C9" w14:textId="0AA8AA5E" w:rsidR="008F4084" w:rsidRDefault="00766801" w:rsidP="00766801">
      <w:pPr>
        <w:pStyle w:val="ListParagraph"/>
        <w:numPr>
          <w:ilvl w:val="0"/>
          <w:numId w:val="33"/>
        </w:numPr>
        <w:rPr>
          <w:lang w:val="de-DE"/>
        </w:rPr>
      </w:pPr>
      <w:r>
        <w:rPr>
          <w:lang w:val="de-DE"/>
        </w:rPr>
        <w:t>Der benötigte Speicher auf den mobilen Gerät ist reduziert</w:t>
      </w:r>
      <w:r w:rsidR="0055645D">
        <w:rPr>
          <w:lang w:val="de-DE"/>
        </w:rPr>
        <w:t xml:space="preserve">, da nur die benötigten Teile eines Datensatzes in den lokalen Speicher geladen werden </w:t>
      </w:r>
      <w:r w:rsidR="0055645D">
        <w:rPr>
          <w:lang w:val="de-DE"/>
        </w:rPr>
        <w:fldChar w:fldCharType="begin"/>
      </w:r>
      <w:r w:rsidR="0055645D">
        <w:rPr>
          <w:lang w:val="de-DE"/>
        </w:rPr>
        <w:instrText xml:space="preserve"> ADDIN ZOTERO_ITEM CSL_CITATION {"citationID":"4MuBuD6b","properties":{"formattedCitation":"[5]","plainCitation":"[5]","noteIndex":0},"citationItems":[{"id":63,"uris":["http://zotero.org/users/15041600/items/V84L3Z8K"],"itemData":{"id":63,"type":"article-journal","language":"en","source":"Zotero","title":"Data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5645D">
        <w:rPr>
          <w:lang w:val="de-DE"/>
        </w:rPr>
        <w:fldChar w:fldCharType="separate"/>
      </w:r>
      <w:r w:rsidR="0055645D" w:rsidRPr="0055645D">
        <w:t>[5]</w:t>
      </w:r>
      <w:r w:rsidR="0055645D">
        <w:rPr>
          <w:lang w:val="de-DE"/>
        </w:rPr>
        <w:fldChar w:fldCharType="end"/>
      </w:r>
      <w:r w:rsidR="0055645D">
        <w:rPr>
          <w:lang w:val="de-DE"/>
        </w:rPr>
        <w:t xml:space="preserve">. Dieser Umstand erlaubt auch die Verwendung von weitaus umfangreicheren Datensätzen </w:t>
      </w:r>
      <w:r w:rsidR="0055645D">
        <w:rPr>
          <w:lang w:val="de-DE"/>
        </w:rPr>
        <w:fldChar w:fldCharType="begin"/>
      </w:r>
      <w:r w:rsidR="0055645D">
        <w:rPr>
          <w:lang w:val="de-DE"/>
        </w:rPr>
        <w:instrText xml:space="preserve"> ADDIN ZOTERO_ITEM CSL_CITATION {"citationID":"q9wV8NNQ","properties":{"formattedCitation":"[5]","plainCitation":"[5]","noteIndex":0},"citationItems":[{"id":63,"uris":["http://zotero.org/users/15041600/items/V84L3Z8K"],"itemData":{"id":63,"type":"article-journal","language":"en","source":"Zotero","title":"Data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5645D">
        <w:rPr>
          <w:lang w:val="de-DE"/>
        </w:rPr>
        <w:fldChar w:fldCharType="separate"/>
      </w:r>
      <w:r w:rsidR="0055645D" w:rsidRPr="0055645D">
        <w:t>[5]</w:t>
      </w:r>
      <w:r w:rsidR="0055645D">
        <w:rPr>
          <w:lang w:val="de-DE"/>
        </w:rPr>
        <w:fldChar w:fldCharType="end"/>
      </w:r>
      <w:r w:rsidR="0055645D">
        <w:rPr>
          <w:lang w:val="de-DE"/>
        </w:rPr>
        <w:t>.</w:t>
      </w:r>
    </w:p>
    <w:p w14:paraId="27D6289A" w14:textId="4187EF76" w:rsidR="0055645D" w:rsidRPr="00766801" w:rsidRDefault="0055645D" w:rsidP="00766801">
      <w:pPr>
        <w:pStyle w:val="ListParagraph"/>
        <w:numPr>
          <w:ilvl w:val="0"/>
          <w:numId w:val="33"/>
        </w:numPr>
        <w:rPr>
          <w:lang w:val="de-DE"/>
        </w:rPr>
      </w:pPr>
      <w:r>
        <w:rPr>
          <w:lang w:val="de-DE"/>
        </w:rPr>
        <w:t xml:space="preserve">Dieses Muster erlaubt eine granulare Kontrolle darüber, wann welche Daten synchronisiert werden </w:t>
      </w:r>
      <w:r>
        <w:rPr>
          <w:lang w:val="de-DE"/>
        </w:rPr>
        <w:fldChar w:fldCharType="begin"/>
      </w:r>
      <w:r>
        <w:rPr>
          <w:lang w:val="de-DE"/>
        </w:rPr>
        <w:instrText xml:space="preserve"> ADDIN ZOTERO_ITEM CSL_CITATION {"citationID":"VkfWa0El","properties":{"formattedCitation":"[5]","plainCitation":"[5]","noteIndex":0},"citationItems":[{"id":63,"uris":["http://zotero.org/users/15041600/items/V84L3Z8K"],"itemData":{"id":63,"type":"article-journal","language":"en","source":"Zotero","title":"Data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Pr>
          <w:lang w:val="de-DE"/>
        </w:rPr>
        <w:fldChar w:fldCharType="separate"/>
      </w:r>
      <w:r w:rsidRPr="0055645D">
        <w:t>[5]</w:t>
      </w:r>
      <w:r>
        <w:rPr>
          <w:lang w:val="de-DE"/>
        </w:rPr>
        <w:fldChar w:fldCharType="end"/>
      </w:r>
      <w:r>
        <w:rPr>
          <w:lang w:val="de-DE"/>
        </w:rPr>
        <w:t>.</w:t>
      </w:r>
    </w:p>
    <w:p w14:paraId="097FA449" w14:textId="77777777" w:rsidR="008F4084" w:rsidRDefault="008F4084" w:rsidP="00865CBB">
      <w:pPr>
        <w:rPr>
          <w:lang w:val="de-DE"/>
        </w:rPr>
      </w:pPr>
    </w:p>
    <w:p w14:paraId="3D4AE1DB" w14:textId="76A141DC" w:rsidR="008F4084" w:rsidRPr="00ED7CCC" w:rsidRDefault="008F4084" w:rsidP="00865CBB">
      <w:pPr>
        <w:rPr>
          <w:b/>
          <w:lang w:val="de-DE"/>
        </w:rPr>
      </w:pPr>
      <w:r w:rsidRPr="00ED7CCC">
        <w:rPr>
          <w:b/>
          <w:lang w:val="de-DE"/>
        </w:rPr>
        <w:t>Nachteil</w:t>
      </w:r>
      <w:r w:rsidR="00ED7CCC" w:rsidRPr="00ED7CCC">
        <w:rPr>
          <w:b/>
          <w:lang w:val="de-DE"/>
        </w:rPr>
        <w:t>e</w:t>
      </w:r>
      <w:r w:rsidRPr="00ED7CCC">
        <w:rPr>
          <w:b/>
          <w:lang w:val="de-DE"/>
        </w:rPr>
        <w:t>:</w:t>
      </w:r>
    </w:p>
    <w:p w14:paraId="50C370EB" w14:textId="517A140B" w:rsidR="008F4084" w:rsidRPr="00941E4D" w:rsidRDefault="00941E4D" w:rsidP="00865CBB">
      <w:pPr>
        <w:pStyle w:val="ListParagraph"/>
        <w:numPr>
          <w:ilvl w:val="0"/>
          <w:numId w:val="34"/>
        </w:numPr>
        <w:rPr>
          <w:lang w:val="de-DE"/>
        </w:rPr>
      </w:pPr>
      <w:r>
        <w:rPr>
          <w:lang w:val="de-DE"/>
        </w:rPr>
        <w:t xml:space="preserve">Die Netzwerkverbindung ist für dieses Muster ein Schwachpunkt. Da das </w:t>
      </w:r>
      <w:proofErr w:type="spellStart"/>
      <w:r>
        <w:rPr>
          <w:lang w:val="de-DE"/>
        </w:rPr>
        <w:t>Lazy-Loading</w:t>
      </w:r>
      <w:proofErr w:type="spellEnd"/>
      <w:r>
        <w:rPr>
          <w:lang w:val="de-DE"/>
        </w:rPr>
        <w:t xml:space="preserve"> eine Netzwerkverbindung erfordert um Daten nachzuladen, kann ein Unterbruch des Netzwerks die mobile App unbrauchbar machen </w:t>
      </w:r>
      <w:r>
        <w:rPr>
          <w:lang w:val="de-DE"/>
        </w:rPr>
        <w:fldChar w:fldCharType="begin"/>
      </w:r>
      <w:r>
        <w:rPr>
          <w:lang w:val="de-DE"/>
        </w:rPr>
        <w:instrText xml:space="preserve"> ADDIN ZOTERO_ITEM CSL_CITATION {"citationID":"bJ90qHs0","properties":{"formattedCitation":"[5]","plainCitation":"[5]","noteIndex":0},"citationItems":[{"id":63,"uris":["http://zotero.org/users/15041600/items/V84L3Z8K"],"itemData":{"id":63,"type":"article-journal","language":"en","source":"Zotero","title":"Data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Pr>
          <w:lang w:val="de-DE"/>
        </w:rPr>
        <w:fldChar w:fldCharType="separate"/>
      </w:r>
      <w:r w:rsidRPr="00941E4D">
        <w:t>[5]</w:t>
      </w:r>
      <w:r>
        <w:rPr>
          <w:lang w:val="de-DE"/>
        </w:rPr>
        <w:fldChar w:fldCharType="end"/>
      </w:r>
      <w:r>
        <w:rPr>
          <w:lang w:val="de-DE"/>
        </w:rPr>
        <w:t>.</w:t>
      </w:r>
    </w:p>
    <w:p w14:paraId="692B01D5" w14:textId="22828903" w:rsidR="00DF6FE3" w:rsidRPr="004B3039" w:rsidRDefault="00F65013" w:rsidP="00CA7C0A">
      <w:pPr>
        <w:pStyle w:val="Heading4"/>
        <w:rPr>
          <w:lang w:val="de-DE"/>
        </w:rPr>
      </w:pPr>
      <w:bookmarkStart w:id="33" w:name="_Ref189053347"/>
      <w:proofErr w:type="spellStart"/>
      <w:r w:rsidRPr="004B3039">
        <w:rPr>
          <w:lang w:val="de-DE"/>
        </w:rPr>
        <w:t>Complete</w:t>
      </w:r>
      <w:proofErr w:type="spellEnd"/>
      <w:r w:rsidR="00865CBB" w:rsidRPr="004B3039">
        <w:rPr>
          <w:lang w:val="de-DE"/>
        </w:rPr>
        <w:t xml:space="preserve"> Storage</w:t>
      </w:r>
      <w:bookmarkEnd w:id="33"/>
    </w:p>
    <w:p w14:paraId="1A5C0C43" w14:textId="77777777" w:rsidR="00941E4D" w:rsidRDefault="00DF6FE3" w:rsidP="00906923">
      <w:pPr>
        <w:rPr>
          <w:lang w:val="de-DE"/>
        </w:rPr>
      </w:pPr>
      <w:r>
        <w:rPr>
          <w:lang w:val="de-DE"/>
        </w:rPr>
        <w:t xml:space="preserve">Das zweite Entwurfsmuster ist der </w:t>
      </w:r>
      <w:proofErr w:type="spellStart"/>
      <w:r>
        <w:rPr>
          <w:lang w:val="de-DE"/>
        </w:rPr>
        <w:t>Complete</w:t>
      </w:r>
      <w:proofErr w:type="spellEnd"/>
      <w:r>
        <w:rPr>
          <w:lang w:val="de-DE"/>
        </w:rPr>
        <w:t xml:space="preserve"> Storage bzw. Komplettspeicher. </w:t>
      </w:r>
      <w:r w:rsidR="0050649D">
        <w:rPr>
          <w:lang w:val="de-DE"/>
        </w:rPr>
        <w:t xml:space="preserve">Im Gegensatz zum Partial Storage wird in diesem Muster der </w:t>
      </w:r>
      <w:proofErr w:type="spellStart"/>
      <w:r w:rsidR="0050649D">
        <w:rPr>
          <w:lang w:val="de-DE"/>
        </w:rPr>
        <w:t>komplete</w:t>
      </w:r>
      <w:proofErr w:type="spellEnd"/>
      <w:r w:rsidR="0050649D">
        <w:rPr>
          <w:lang w:val="de-DE"/>
        </w:rPr>
        <w:t xml:space="preserve"> Datensatz auf ein mobiles Gerät geladen. Dieser Prozess wird üblicherweise beim Start der Applikation ausgeführt, damit subsequente Datenanfragen immer aus dem lokalen Speicher beantwortet werden können.</w:t>
      </w:r>
    </w:p>
    <w:p w14:paraId="724A02CC" w14:textId="77777777" w:rsidR="00941E4D" w:rsidRDefault="00941E4D" w:rsidP="00906923">
      <w:pPr>
        <w:rPr>
          <w:lang w:val="de-DE"/>
        </w:rPr>
      </w:pPr>
    </w:p>
    <w:p w14:paraId="5A2B897D" w14:textId="77777777" w:rsidR="00B81EA9" w:rsidRDefault="00B81EA9" w:rsidP="00B81EA9">
      <w:pPr>
        <w:keepNext/>
        <w:jc w:val="center"/>
      </w:pPr>
      <w:r>
        <w:rPr>
          <w:noProof/>
          <w:lang w:val="de-DE"/>
        </w:rPr>
        <w:drawing>
          <wp:inline distT="0" distB="0" distL="0" distR="0" wp14:anchorId="150245B6" wp14:editId="287AE0D1">
            <wp:extent cx="3248025" cy="2295525"/>
            <wp:effectExtent l="0" t="0" r="9525" b="9525"/>
            <wp:docPr id="16675057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05735"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3248025" cy="2295525"/>
                    </a:xfrm>
                    <a:prstGeom prst="rect">
                      <a:avLst/>
                    </a:prstGeom>
                  </pic:spPr>
                </pic:pic>
              </a:graphicData>
            </a:graphic>
          </wp:inline>
        </w:drawing>
      </w:r>
    </w:p>
    <w:p w14:paraId="0B1FEE1E" w14:textId="5DCC5193" w:rsidR="00941E4D" w:rsidRDefault="00B81EA9" w:rsidP="00B81EA9">
      <w:pPr>
        <w:pStyle w:val="Caption"/>
        <w:jc w:val="center"/>
        <w:rPr>
          <w:lang w:val="de-DE"/>
        </w:rPr>
      </w:pPr>
      <w:bookmarkStart w:id="34" w:name="_Ref189150361"/>
      <w:r>
        <w:t xml:space="preserve">Abbildung </w:t>
      </w:r>
      <w:fldSimple w:instr=" SEQ Abbildung \* ARABIC ">
        <w:r w:rsidR="00534E68">
          <w:rPr>
            <w:noProof/>
          </w:rPr>
          <w:t>6</w:t>
        </w:r>
      </w:fldSimple>
      <w:bookmarkEnd w:id="34"/>
      <w:r>
        <w:t xml:space="preserve"> Darstellung der </w:t>
      </w:r>
      <w:proofErr w:type="spellStart"/>
      <w:r>
        <w:t>Complete</w:t>
      </w:r>
      <w:proofErr w:type="spellEnd"/>
      <w:r>
        <w:t xml:space="preserve"> Storage Datenabfrage</w:t>
      </w:r>
    </w:p>
    <w:p w14:paraId="0C4C52B4" w14:textId="69102B71" w:rsidR="00941E4D" w:rsidRDefault="00B81EA9" w:rsidP="00906923">
      <w:pPr>
        <w:rPr>
          <w:lang w:val="de-DE"/>
        </w:rPr>
      </w:pPr>
      <w:r>
        <w:rPr>
          <w:lang w:val="de-DE"/>
        </w:rPr>
        <w:t xml:space="preserve">In der </w:t>
      </w:r>
      <w:r>
        <w:rPr>
          <w:lang w:val="de-DE"/>
        </w:rPr>
        <w:fldChar w:fldCharType="begin"/>
      </w:r>
      <w:r>
        <w:rPr>
          <w:lang w:val="de-DE"/>
        </w:rPr>
        <w:instrText xml:space="preserve"> REF _Ref189150361 \h </w:instrText>
      </w:r>
      <w:r>
        <w:rPr>
          <w:lang w:val="de-DE"/>
        </w:rPr>
      </w:r>
      <w:r>
        <w:rPr>
          <w:lang w:val="de-DE"/>
        </w:rPr>
        <w:fldChar w:fldCharType="separate"/>
      </w:r>
      <w:r>
        <w:t xml:space="preserve">Abbildung </w:t>
      </w:r>
      <w:r>
        <w:rPr>
          <w:noProof/>
        </w:rPr>
        <w:t>6</w:t>
      </w:r>
      <w:r>
        <w:rPr>
          <w:lang w:val="de-DE"/>
        </w:rPr>
        <w:fldChar w:fldCharType="end"/>
      </w:r>
      <w:r>
        <w:rPr>
          <w:lang w:val="de-DE"/>
        </w:rPr>
        <w:t xml:space="preserve"> ist zu erkennen, dass der Datentransfer initial gestartet wird und das DAO alle Datensätze aus dem Backend abfragt. Die Daten werden im lokalen Gerätespeicher abgelegt und subsequente Datenzugriffe erfolgen aus dem lokalen Speicher </w:t>
      </w:r>
      <w:r>
        <w:rPr>
          <w:lang w:val="de-DE"/>
        </w:rPr>
        <w:fldChar w:fldCharType="begin"/>
      </w:r>
      <w:r>
        <w:rPr>
          <w:lang w:val="de-DE"/>
        </w:rPr>
        <w:instrText xml:space="preserve"> ADDIN ZOTERO_ITEM CSL_CITATION {"citationID":"CyzSzLWz","properties":{"formattedCitation":"[5]","plainCitation":"[5]","noteIndex":0},"citationItems":[{"id":63,"uris":["http://zotero.org/users/15041600/items/V84L3Z8K"],"itemData":{"id":63,"type":"article-journal","language":"en","source":"Zotero","title":"Data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Pr>
          <w:lang w:val="de-DE"/>
        </w:rPr>
        <w:fldChar w:fldCharType="separate"/>
      </w:r>
      <w:r w:rsidRPr="00B81EA9">
        <w:t>[5]</w:t>
      </w:r>
      <w:r>
        <w:rPr>
          <w:lang w:val="de-DE"/>
        </w:rPr>
        <w:fldChar w:fldCharType="end"/>
      </w:r>
      <w:r>
        <w:rPr>
          <w:lang w:val="de-DE"/>
        </w:rPr>
        <w:t>.</w:t>
      </w:r>
    </w:p>
    <w:p w14:paraId="6250EF47" w14:textId="77777777" w:rsidR="00B81EA9" w:rsidRDefault="00B81EA9" w:rsidP="00906923">
      <w:pPr>
        <w:rPr>
          <w:lang w:val="de-DE"/>
        </w:rPr>
      </w:pPr>
    </w:p>
    <w:p w14:paraId="322049B0" w14:textId="653E421B" w:rsidR="00B81EA9" w:rsidRDefault="00B81EA9" w:rsidP="00906923">
      <w:pPr>
        <w:rPr>
          <w:b/>
          <w:lang w:val="de-DE"/>
        </w:rPr>
      </w:pPr>
      <w:r w:rsidRPr="00B81EA9">
        <w:rPr>
          <w:b/>
          <w:lang w:val="de-DE"/>
        </w:rPr>
        <w:t>Vorteil:</w:t>
      </w:r>
    </w:p>
    <w:p w14:paraId="250566E4" w14:textId="1D3775E1" w:rsidR="007371C0" w:rsidRPr="007371C0" w:rsidRDefault="007371C0" w:rsidP="007371C0">
      <w:pPr>
        <w:pStyle w:val="ListParagraph"/>
        <w:numPr>
          <w:ilvl w:val="0"/>
          <w:numId w:val="34"/>
        </w:numPr>
        <w:rPr>
          <w:b/>
          <w:lang w:val="de-DE"/>
        </w:rPr>
      </w:pPr>
      <w:r>
        <w:rPr>
          <w:lang w:val="de-DE"/>
        </w:rPr>
        <w:t xml:space="preserve">Die Abhängigkeit zur Netzwerkkonnektivität ist gering. Nachdem die Daten initial synchronisiert wurden, kann die Applikation auch ohne Konnektivität verwendet werden. </w:t>
      </w:r>
      <w:r>
        <w:rPr>
          <w:lang w:val="de-DE"/>
        </w:rPr>
        <w:fldChar w:fldCharType="begin"/>
      </w:r>
      <w:r>
        <w:rPr>
          <w:lang w:val="de-DE"/>
        </w:rPr>
        <w:instrText xml:space="preserve"> ADDIN ZOTERO_ITEM CSL_CITATION {"citationID":"kdCKBRgm","properties":{"formattedCitation":"[5]","plainCitation":"[5]","noteIndex":0},"citationItems":[{"id":63,"uris":["http://zotero.org/users/15041600/items/V84L3Z8K"],"itemData":{"id":63,"type":"article-journal","language":"en","source":"Zotero","title":"Data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Pr>
          <w:lang w:val="de-DE"/>
        </w:rPr>
        <w:fldChar w:fldCharType="separate"/>
      </w:r>
      <w:r w:rsidRPr="007371C0">
        <w:t>[5]</w:t>
      </w:r>
      <w:r>
        <w:rPr>
          <w:lang w:val="de-DE"/>
        </w:rPr>
        <w:fldChar w:fldCharType="end"/>
      </w:r>
    </w:p>
    <w:p w14:paraId="26BCC389" w14:textId="77777777" w:rsidR="00B81EA9" w:rsidRDefault="00B81EA9" w:rsidP="00906923">
      <w:pPr>
        <w:rPr>
          <w:lang w:val="de-DE"/>
        </w:rPr>
      </w:pPr>
    </w:p>
    <w:p w14:paraId="27A0156C" w14:textId="42F852CD" w:rsidR="00B81EA9" w:rsidRPr="00B81EA9" w:rsidRDefault="00B81EA9" w:rsidP="00906923">
      <w:pPr>
        <w:rPr>
          <w:b/>
          <w:lang w:val="de-DE"/>
        </w:rPr>
      </w:pPr>
      <w:r w:rsidRPr="00B81EA9">
        <w:rPr>
          <w:b/>
          <w:lang w:val="de-DE"/>
        </w:rPr>
        <w:t>Nachteil:</w:t>
      </w:r>
    </w:p>
    <w:p w14:paraId="39DBBB51" w14:textId="5A23364F" w:rsidR="00B81EA9" w:rsidRDefault="007371C0" w:rsidP="007371C0">
      <w:pPr>
        <w:pStyle w:val="ListParagraph"/>
        <w:numPr>
          <w:ilvl w:val="0"/>
          <w:numId w:val="34"/>
        </w:numPr>
        <w:rPr>
          <w:lang w:val="de-DE"/>
        </w:rPr>
      </w:pPr>
      <w:r>
        <w:rPr>
          <w:lang w:val="de-DE"/>
        </w:rPr>
        <w:t xml:space="preserve">Es wird mehr </w:t>
      </w:r>
      <w:proofErr w:type="spellStart"/>
      <w:r>
        <w:rPr>
          <w:lang w:val="de-DE"/>
        </w:rPr>
        <w:t>Specher</w:t>
      </w:r>
      <w:proofErr w:type="spellEnd"/>
      <w:r>
        <w:rPr>
          <w:lang w:val="de-DE"/>
        </w:rPr>
        <w:t xml:space="preserve"> auf dem mobilen Gerät vorausgesetzt </w:t>
      </w:r>
      <w:r>
        <w:rPr>
          <w:lang w:val="de-DE"/>
        </w:rPr>
        <w:fldChar w:fldCharType="begin"/>
      </w:r>
      <w:r>
        <w:rPr>
          <w:lang w:val="de-DE"/>
        </w:rPr>
        <w:instrText xml:space="preserve"> ADDIN ZOTERO_ITEM CSL_CITATION {"citationID":"mah4t6yM","properties":{"formattedCitation":"[5]","plainCitation":"[5]","noteIndex":0},"citationItems":[{"id":63,"uris":["http://zotero.org/users/15041600/items/V84L3Z8K"],"itemData":{"id":63,"type":"article-journal","language":"en","source":"Zotero","title":"Data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Pr>
          <w:lang w:val="de-DE"/>
        </w:rPr>
        <w:fldChar w:fldCharType="separate"/>
      </w:r>
      <w:r w:rsidRPr="007371C0">
        <w:t>[5]</w:t>
      </w:r>
      <w:r>
        <w:rPr>
          <w:lang w:val="de-DE"/>
        </w:rPr>
        <w:fldChar w:fldCharType="end"/>
      </w:r>
      <w:r>
        <w:rPr>
          <w:lang w:val="de-DE"/>
        </w:rPr>
        <w:t>.</w:t>
      </w:r>
    </w:p>
    <w:p w14:paraId="56168584" w14:textId="4B36321A" w:rsidR="007371C0" w:rsidRPr="007371C0" w:rsidRDefault="007371C0" w:rsidP="00906923">
      <w:pPr>
        <w:pStyle w:val="ListParagraph"/>
        <w:numPr>
          <w:ilvl w:val="0"/>
          <w:numId w:val="34"/>
        </w:numPr>
        <w:rPr>
          <w:lang w:val="de-DE"/>
        </w:rPr>
      </w:pPr>
      <w:r>
        <w:rPr>
          <w:lang w:val="de-DE"/>
        </w:rPr>
        <w:t xml:space="preserve">Die Datenübertragung ist </w:t>
      </w:r>
      <w:proofErr w:type="gramStart"/>
      <w:r>
        <w:rPr>
          <w:lang w:val="de-DE"/>
        </w:rPr>
        <w:t>verschwenderisch</w:t>
      </w:r>
      <w:proofErr w:type="gramEnd"/>
      <w:r>
        <w:rPr>
          <w:lang w:val="de-DE"/>
        </w:rPr>
        <w:t xml:space="preserve"> was die Netzwerkbandbreite anbelangt. Weil beim Synchronisationsereignis alle Daten auf </w:t>
      </w:r>
      <w:proofErr w:type="spellStart"/>
      <w:r>
        <w:rPr>
          <w:lang w:val="de-DE"/>
        </w:rPr>
        <w:t>einemal</w:t>
      </w:r>
      <w:proofErr w:type="spellEnd"/>
      <w:r>
        <w:rPr>
          <w:lang w:val="de-DE"/>
        </w:rPr>
        <w:t xml:space="preserve"> übertragen werden </w:t>
      </w:r>
      <w:r>
        <w:rPr>
          <w:lang w:val="de-DE"/>
        </w:rPr>
        <w:fldChar w:fldCharType="begin"/>
      </w:r>
      <w:r>
        <w:rPr>
          <w:lang w:val="de-DE"/>
        </w:rPr>
        <w:instrText xml:space="preserve"> ADDIN ZOTERO_ITEM CSL_CITATION {"citationID":"CDIPpNje","properties":{"formattedCitation":"[5]","plainCitation":"[5]","noteIndex":0},"citationItems":[{"id":63,"uris":["http://zotero.org/users/15041600/items/V84L3Z8K"],"itemData":{"id":63,"type":"article-journal","language":"en","source":"Zotero","title":"Data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Pr>
          <w:lang w:val="de-DE"/>
        </w:rPr>
        <w:fldChar w:fldCharType="separate"/>
      </w:r>
      <w:r w:rsidRPr="007371C0">
        <w:t>[5]</w:t>
      </w:r>
      <w:r>
        <w:rPr>
          <w:lang w:val="de-DE"/>
        </w:rPr>
        <w:fldChar w:fldCharType="end"/>
      </w:r>
      <w:r>
        <w:rPr>
          <w:lang w:val="de-DE"/>
        </w:rPr>
        <w:t>.</w:t>
      </w:r>
    </w:p>
    <w:p w14:paraId="6C4424DB" w14:textId="1EBB7041" w:rsidR="00906923" w:rsidRDefault="00906923" w:rsidP="00906923">
      <w:pPr>
        <w:pStyle w:val="Heading3"/>
        <w:rPr>
          <w:lang w:val="de-DE"/>
        </w:rPr>
      </w:pPr>
      <w:bookmarkStart w:id="35" w:name="_Toc188879124"/>
      <w:r>
        <w:rPr>
          <w:lang w:val="de-DE"/>
        </w:rPr>
        <w:t>Datenübertragung</w:t>
      </w:r>
      <w:bookmarkEnd w:id="35"/>
    </w:p>
    <w:p w14:paraId="2C59CB38" w14:textId="006FA34A" w:rsidR="00424770" w:rsidRDefault="007237CC" w:rsidP="00424770">
      <w:pPr>
        <w:rPr>
          <w:lang w:val="de-DE"/>
        </w:rPr>
      </w:pPr>
      <w:r>
        <w:rPr>
          <w:lang w:val="de-DE"/>
        </w:rPr>
        <w:t xml:space="preserve">Dieser Abschnitt behandelt das Thema Datenübertragung. Das Ziel ist die optimierte Übertragung von Daten aus dem Backend zu der mobilen Applikation und zurück. Bei der Wahl des </w:t>
      </w:r>
      <w:proofErr w:type="spellStart"/>
      <w:r>
        <w:rPr>
          <w:lang w:val="de-DE"/>
        </w:rPr>
        <w:t>Entwurfmuster</w:t>
      </w:r>
      <w:proofErr w:type="spellEnd"/>
      <w:r>
        <w:rPr>
          <w:lang w:val="de-DE"/>
        </w:rPr>
        <w:t xml:space="preserve"> zur Datenübertragung, muss primär der Typ der zu übertragenden Daten, die verfügbare Netzwerkbandbreite in Betracht gezogen werden </w:t>
      </w:r>
      <w:r>
        <w:rPr>
          <w:lang w:val="de-DE"/>
        </w:rPr>
        <w:fldChar w:fldCharType="begin"/>
      </w:r>
      <w:r>
        <w:rPr>
          <w:lang w:val="de-DE"/>
        </w:rPr>
        <w:instrText xml:space="preserve"> ADDIN ZOTERO_ITEM CSL_CITATION {"citationID":"C2gPqAZk","properties":{"formattedCitation":"[5]","plainCitation":"[5]","noteIndex":0},"citationItems":[{"id":63,"uris":["http://zotero.org/users/15041600/items/V84L3Z8K"],"itemData":{"id":63,"type":"article-journal","language":"en","source":"Zotero","title":"Data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Pr>
          <w:lang w:val="de-DE"/>
        </w:rPr>
        <w:fldChar w:fldCharType="separate"/>
      </w:r>
      <w:r w:rsidRPr="001F13D3">
        <w:t>[5]</w:t>
      </w:r>
      <w:r>
        <w:rPr>
          <w:lang w:val="de-DE"/>
        </w:rPr>
        <w:fldChar w:fldCharType="end"/>
      </w:r>
      <w:r>
        <w:rPr>
          <w:lang w:val="de-DE"/>
        </w:rPr>
        <w:t>.</w:t>
      </w:r>
    </w:p>
    <w:p w14:paraId="75649AF9" w14:textId="2B91CEC3" w:rsidR="00424770" w:rsidRDefault="00424770" w:rsidP="00424770">
      <w:pPr>
        <w:pStyle w:val="Heading4"/>
        <w:rPr>
          <w:lang w:val="de-DE"/>
        </w:rPr>
      </w:pPr>
      <w:bookmarkStart w:id="36" w:name="_Ref189055548"/>
      <w:proofErr w:type="spellStart"/>
      <w:r>
        <w:rPr>
          <w:lang w:val="de-DE"/>
        </w:rPr>
        <w:lastRenderedPageBreak/>
        <w:t>Full</w:t>
      </w:r>
      <w:proofErr w:type="spellEnd"/>
      <w:r>
        <w:rPr>
          <w:lang w:val="de-DE"/>
        </w:rPr>
        <w:t xml:space="preserve"> Transfer</w:t>
      </w:r>
      <w:bookmarkEnd w:id="36"/>
    </w:p>
    <w:p w14:paraId="6391E41C" w14:textId="460BD245" w:rsidR="007237CC" w:rsidRDefault="007237CC" w:rsidP="00424770">
      <w:pPr>
        <w:rPr>
          <w:lang w:val="de-DE"/>
        </w:rPr>
      </w:pPr>
      <w:r>
        <w:rPr>
          <w:lang w:val="de-DE"/>
        </w:rPr>
        <w:t xml:space="preserve">Für kleine Datensätze oder Daten, welche jeweils als </w:t>
      </w:r>
      <w:proofErr w:type="spellStart"/>
      <w:r>
        <w:rPr>
          <w:lang w:val="de-DE"/>
        </w:rPr>
        <w:t>ganzes</w:t>
      </w:r>
      <w:proofErr w:type="spellEnd"/>
      <w:r>
        <w:rPr>
          <w:lang w:val="de-DE"/>
        </w:rPr>
        <w:t xml:space="preserve"> verändert werden, beispielsweise ganze Dateien, eignet sich das Entwurfsmuster „</w:t>
      </w:r>
      <w:proofErr w:type="spellStart"/>
      <w:r>
        <w:rPr>
          <w:lang w:val="de-DE"/>
        </w:rPr>
        <w:t>Full</w:t>
      </w:r>
      <w:proofErr w:type="spellEnd"/>
      <w:r>
        <w:rPr>
          <w:lang w:val="de-DE"/>
        </w:rPr>
        <w:t xml:space="preserve"> Transfer“. Das Entwurfsmuster zeichnet sich dadurch aus, dass der </w:t>
      </w:r>
      <w:proofErr w:type="spellStart"/>
      <w:r>
        <w:rPr>
          <w:lang w:val="de-DE"/>
        </w:rPr>
        <w:t>komplete</w:t>
      </w:r>
      <w:proofErr w:type="spellEnd"/>
      <w:r>
        <w:rPr>
          <w:lang w:val="de-DE"/>
        </w:rPr>
        <w:t xml:space="preserve"> Datensatz übertragen wird und den aktuellen Datensatz auf dem mobilen Gerät ersetzt.</w:t>
      </w:r>
    </w:p>
    <w:p w14:paraId="49736B94" w14:textId="77777777" w:rsidR="007237CC" w:rsidRDefault="007237CC" w:rsidP="00424770">
      <w:pPr>
        <w:rPr>
          <w:lang w:val="de-DE"/>
        </w:rPr>
      </w:pPr>
    </w:p>
    <w:p w14:paraId="490AF31F" w14:textId="77777777" w:rsidR="006D46A6" w:rsidRDefault="006D46A6" w:rsidP="006D46A6">
      <w:pPr>
        <w:keepNext/>
        <w:jc w:val="center"/>
      </w:pPr>
      <w:r>
        <w:rPr>
          <w:noProof/>
          <w:lang w:val="de-DE"/>
        </w:rPr>
        <w:drawing>
          <wp:inline distT="0" distB="0" distL="0" distR="0" wp14:anchorId="55242AE3" wp14:editId="10E658B8">
            <wp:extent cx="3248025" cy="1000125"/>
            <wp:effectExtent l="0" t="0" r="9525" b="0"/>
            <wp:docPr id="1706041460" name="Picture 4" descr="A black background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41460" name="Picture 4" descr="A black background with white squar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48025" cy="1000125"/>
                    </a:xfrm>
                    <a:prstGeom prst="rect">
                      <a:avLst/>
                    </a:prstGeom>
                  </pic:spPr>
                </pic:pic>
              </a:graphicData>
            </a:graphic>
          </wp:inline>
        </w:drawing>
      </w:r>
    </w:p>
    <w:p w14:paraId="63823794" w14:textId="6D34869F" w:rsidR="007237CC" w:rsidRDefault="006D46A6" w:rsidP="006D46A6">
      <w:pPr>
        <w:pStyle w:val="Caption"/>
        <w:jc w:val="center"/>
        <w:rPr>
          <w:lang w:val="de-DE"/>
        </w:rPr>
      </w:pPr>
      <w:bookmarkStart w:id="37" w:name="_Ref189152288"/>
      <w:r>
        <w:t xml:space="preserve">Abbildung </w:t>
      </w:r>
      <w:fldSimple w:instr=" SEQ Abbildung \* ARABIC ">
        <w:r w:rsidR="00534E68">
          <w:rPr>
            <w:noProof/>
          </w:rPr>
          <w:t>7</w:t>
        </w:r>
      </w:fldSimple>
      <w:bookmarkEnd w:id="37"/>
      <w:r>
        <w:t xml:space="preserve"> Darstellung des </w:t>
      </w:r>
      <w:proofErr w:type="spellStart"/>
      <w:r>
        <w:t>Full</w:t>
      </w:r>
      <w:proofErr w:type="spellEnd"/>
      <w:r>
        <w:t xml:space="preserve"> Transfer Übertragungsmuster</w:t>
      </w:r>
    </w:p>
    <w:p w14:paraId="7AEE9655" w14:textId="6B9F8C00" w:rsidR="007237CC" w:rsidRDefault="006D46A6" w:rsidP="00424770">
      <w:pPr>
        <w:rPr>
          <w:lang w:val="de-DE"/>
        </w:rPr>
      </w:pPr>
      <w:r>
        <w:rPr>
          <w:lang w:val="de-DE"/>
        </w:rPr>
        <w:t xml:space="preserve">In der </w:t>
      </w:r>
      <w:r>
        <w:rPr>
          <w:lang w:val="de-DE"/>
        </w:rPr>
        <w:fldChar w:fldCharType="begin"/>
      </w:r>
      <w:r>
        <w:rPr>
          <w:lang w:val="de-DE"/>
        </w:rPr>
        <w:instrText xml:space="preserve"> REF _Ref189152288 \h </w:instrText>
      </w:r>
      <w:r>
        <w:rPr>
          <w:lang w:val="de-DE"/>
        </w:rPr>
      </w:r>
      <w:r>
        <w:rPr>
          <w:lang w:val="de-DE"/>
        </w:rPr>
        <w:fldChar w:fldCharType="separate"/>
      </w:r>
      <w:r>
        <w:t xml:space="preserve">Abbildung </w:t>
      </w:r>
      <w:r>
        <w:rPr>
          <w:noProof/>
        </w:rPr>
        <w:t>7</w:t>
      </w:r>
      <w:r>
        <w:rPr>
          <w:lang w:val="de-DE"/>
        </w:rPr>
        <w:fldChar w:fldCharType="end"/>
      </w:r>
      <w:r>
        <w:rPr>
          <w:lang w:val="de-DE"/>
        </w:rPr>
        <w:t xml:space="preserve"> ist zu erkennen, dass der „</w:t>
      </w:r>
      <w:proofErr w:type="spellStart"/>
      <w:r>
        <w:rPr>
          <w:lang w:val="de-DE"/>
        </w:rPr>
        <w:t>Full</w:t>
      </w:r>
      <w:proofErr w:type="spellEnd"/>
      <w:r>
        <w:rPr>
          <w:lang w:val="de-DE"/>
        </w:rPr>
        <w:t xml:space="preserve"> Transfer“ ein sehr einfaches Entwurfsmuster ist. Der Transfer wird für das gesamte Datenset </w:t>
      </w:r>
      <w:proofErr w:type="spellStart"/>
      <w:r>
        <w:rPr>
          <w:lang w:val="de-DE"/>
        </w:rPr>
        <w:t>initiert</w:t>
      </w:r>
      <w:proofErr w:type="spellEnd"/>
      <w:r>
        <w:rPr>
          <w:lang w:val="de-DE"/>
        </w:rPr>
        <w:t xml:space="preserve"> </w:t>
      </w:r>
      <w:r>
        <w:rPr>
          <w:lang w:val="de-DE"/>
        </w:rPr>
        <w:fldChar w:fldCharType="begin"/>
      </w:r>
      <w:r>
        <w:rPr>
          <w:lang w:val="de-DE"/>
        </w:rPr>
        <w:instrText xml:space="preserve"> ADDIN ZOTERO_ITEM CSL_CITATION {"citationID":"JBRrXSKN","properties":{"formattedCitation":"[5]","plainCitation":"[5]","noteIndex":0},"citationItems":[{"id":63,"uris":["http://zotero.org/users/15041600/items/V84L3Z8K"],"itemData":{"id":63,"type":"article-journal","language":"en","source":"Zotero","title":"Data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Pr>
          <w:lang w:val="de-DE"/>
        </w:rPr>
        <w:fldChar w:fldCharType="separate"/>
      </w:r>
      <w:r w:rsidRPr="006D46A6">
        <w:t>[5]</w:t>
      </w:r>
      <w:r>
        <w:rPr>
          <w:lang w:val="de-DE"/>
        </w:rPr>
        <w:fldChar w:fldCharType="end"/>
      </w:r>
      <w:r>
        <w:rPr>
          <w:lang w:val="de-DE"/>
        </w:rPr>
        <w:t>.</w:t>
      </w:r>
    </w:p>
    <w:p w14:paraId="7FB1968E" w14:textId="77777777" w:rsidR="006D46A6" w:rsidRDefault="006D46A6" w:rsidP="00424770">
      <w:pPr>
        <w:rPr>
          <w:lang w:val="de-DE"/>
        </w:rPr>
      </w:pPr>
    </w:p>
    <w:p w14:paraId="528CC834" w14:textId="188CD2EB" w:rsidR="006D46A6" w:rsidRPr="006D46A6" w:rsidRDefault="006D46A6" w:rsidP="00424770">
      <w:pPr>
        <w:rPr>
          <w:b/>
          <w:lang w:val="de-DE"/>
        </w:rPr>
      </w:pPr>
      <w:r w:rsidRPr="006D46A6">
        <w:rPr>
          <w:b/>
          <w:lang w:val="de-DE"/>
        </w:rPr>
        <w:t>Vorteile:</w:t>
      </w:r>
    </w:p>
    <w:p w14:paraId="03066303" w14:textId="17C10B2F" w:rsidR="006D46A6" w:rsidRPr="006D46A6" w:rsidRDefault="007237CC" w:rsidP="006D46A6">
      <w:pPr>
        <w:pStyle w:val="ListParagraph"/>
        <w:numPr>
          <w:ilvl w:val="0"/>
          <w:numId w:val="35"/>
        </w:numPr>
        <w:rPr>
          <w:lang w:val="de-DE"/>
        </w:rPr>
      </w:pPr>
      <w:r w:rsidRPr="006D46A6">
        <w:rPr>
          <w:lang w:val="de-DE"/>
        </w:rPr>
        <w:t>„</w:t>
      </w:r>
      <w:proofErr w:type="spellStart"/>
      <w:r w:rsidRPr="006D46A6">
        <w:rPr>
          <w:lang w:val="de-DE"/>
        </w:rPr>
        <w:t>Full</w:t>
      </w:r>
      <w:proofErr w:type="spellEnd"/>
      <w:r w:rsidRPr="006D46A6">
        <w:rPr>
          <w:lang w:val="de-DE"/>
        </w:rPr>
        <w:t xml:space="preserve"> Transfer“ hat den Vorteil, dass es ein einfach zu implementierendes Entwurfsmuster ist</w:t>
      </w:r>
      <w:r w:rsidR="006D46A6">
        <w:rPr>
          <w:lang w:val="de-DE"/>
        </w:rPr>
        <w:t xml:space="preserve"> </w:t>
      </w:r>
      <w:r w:rsidR="006D46A6">
        <w:rPr>
          <w:lang w:val="de-DE"/>
        </w:rPr>
        <w:fldChar w:fldCharType="begin"/>
      </w:r>
      <w:r w:rsidR="006D46A6">
        <w:rPr>
          <w:lang w:val="de-DE"/>
        </w:rPr>
        <w:instrText xml:space="preserve"> ADDIN ZOTERO_ITEM CSL_CITATION {"citationID":"YmWOPHVl","properties":{"formattedCitation":"[5]","plainCitation":"[5]","noteIndex":0},"citationItems":[{"id":63,"uris":["http://zotero.org/users/15041600/items/V84L3Z8K"],"itemData":{"id":63,"type":"article-journal","language":"en","source":"Zotero","title":"Data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6D46A6">
        <w:rPr>
          <w:lang w:val="de-DE"/>
        </w:rPr>
        <w:fldChar w:fldCharType="separate"/>
      </w:r>
      <w:r w:rsidR="006D46A6" w:rsidRPr="006D46A6">
        <w:t>[5]</w:t>
      </w:r>
      <w:r w:rsidR="006D46A6">
        <w:rPr>
          <w:lang w:val="de-DE"/>
        </w:rPr>
        <w:fldChar w:fldCharType="end"/>
      </w:r>
      <w:r w:rsidRPr="006D46A6">
        <w:rPr>
          <w:lang w:val="de-DE"/>
        </w:rPr>
        <w:t>.</w:t>
      </w:r>
    </w:p>
    <w:p w14:paraId="57998A7C" w14:textId="77777777" w:rsidR="006D46A6" w:rsidRDefault="006D46A6" w:rsidP="00424770">
      <w:pPr>
        <w:rPr>
          <w:lang w:val="de-DE"/>
        </w:rPr>
      </w:pPr>
    </w:p>
    <w:p w14:paraId="3B9BE0C3" w14:textId="536659B8" w:rsidR="006D46A6" w:rsidRPr="006D46A6" w:rsidRDefault="006D46A6" w:rsidP="00424770">
      <w:pPr>
        <w:rPr>
          <w:b/>
          <w:lang w:val="de-DE"/>
        </w:rPr>
      </w:pPr>
      <w:r w:rsidRPr="006D46A6">
        <w:rPr>
          <w:b/>
          <w:lang w:val="de-DE"/>
        </w:rPr>
        <w:t>Nachteile:</w:t>
      </w:r>
    </w:p>
    <w:p w14:paraId="4458D0A2" w14:textId="3862A68A" w:rsidR="00424770" w:rsidRPr="006D46A6" w:rsidRDefault="007237CC" w:rsidP="006D46A6">
      <w:pPr>
        <w:pStyle w:val="ListParagraph"/>
        <w:numPr>
          <w:ilvl w:val="0"/>
          <w:numId w:val="35"/>
        </w:numPr>
        <w:rPr>
          <w:lang w:val="de-DE"/>
        </w:rPr>
      </w:pPr>
      <w:r w:rsidRPr="006D46A6">
        <w:rPr>
          <w:lang w:val="de-DE"/>
        </w:rPr>
        <w:t xml:space="preserve">Der Nachteil ist, dass die Daten redundant gesendet werden und dadurch wird Bandbreite verschwendet </w:t>
      </w:r>
      <w:r w:rsidRPr="006D46A6">
        <w:rPr>
          <w:lang w:val="de-DE"/>
        </w:rPr>
        <w:fldChar w:fldCharType="begin"/>
      </w:r>
      <w:r w:rsidRPr="006D46A6">
        <w:rPr>
          <w:lang w:val="de-DE"/>
        </w:rPr>
        <w:instrText xml:space="preserve"> ADDIN ZOTERO_ITEM CSL_CITATION {"citationID":"wFBXHJP0","properties":{"formattedCitation":"[5]","plainCitation":"[5]","noteIndex":0},"citationItems":[{"id":63,"uris":["http://zotero.org/users/15041600/items/V84L3Z8K"],"itemData":{"id":63,"type":"article-journal","language":"en","source":"Zotero","title":"Data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6D46A6">
        <w:rPr>
          <w:lang w:val="de-DE"/>
        </w:rPr>
        <w:fldChar w:fldCharType="separate"/>
      </w:r>
      <w:r w:rsidRPr="001F13D3">
        <w:t>[5]</w:t>
      </w:r>
      <w:r w:rsidRPr="006D46A6">
        <w:rPr>
          <w:lang w:val="de-DE"/>
        </w:rPr>
        <w:fldChar w:fldCharType="end"/>
      </w:r>
      <w:r w:rsidRPr="006D46A6">
        <w:rPr>
          <w:lang w:val="de-DE"/>
        </w:rPr>
        <w:t>.</w:t>
      </w:r>
    </w:p>
    <w:p w14:paraId="6647A11E" w14:textId="03CFED9A" w:rsidR="00424770" w:rsidRDefault="00424770" w:rsidP="00424770">
      <w:pPr>
        <w:pStyle w:val="Heading4"/>
        <w:rPr>
          <w:lang w:val="de-DE"/>
        </w:rPr>
      </w:pPr>
      <w:bookmarkStart w:id="38" w:name="_Ref189055590"/>
      <w:proofErr w:type="spellStart"/>
      <w:r>
        <w:rPr>
          <w:lang w:val="de-DE"/>
        </w:rPr>
        <w:t>Timestamp</w:t>
      </w:r>
      <w:proofErr w:type="spellEnd"/>
      <w:r>
        <w:rPr>
          <w:lang w:val="de-DE"/>
        </w:rPr>
        <w:t xml:space="preserve"> Transfer</w:t>
      </w:r>
      <w:bookmarkEnd w:id="38"/>
    </w:p>
    <w:p w14:paraId="3D7EDFC5" w14:textId="06E8325D" w:rsidR="00EB16FD" w:rsidRDefault="006D46A6" w:rsidP="006D46A6">
      <w:pPr>
        <w:rPr>
          <w:lang w:val="de-DE"/>
        </w:rPr>
      </w:pPr>
      <w:r>
        <w:rPr>
          <w:lang w:val="de-DE"/>
        </w:rPr>
        <w:t>Das Muster „</w:t>
      </w:r>
      <w:proofErr w:type="spellStart"/>
      <w:r>
        <w:rPr>
          <w:lang w:val="de-DE"/>
        </w:rPr>
        <w:t>Timestamp</w:t>
      </w:r>
      <w:proofErr w:type="spellEnd"/>
      <w:r>
        <w:rPr>
          <w:lang w:val="de-DE"/>
        </w:rPr>
        <w:t xml:space="preserve"> Transfer“</w:t>
      </w:r>
      <w:r w:rsidR="00EB16FD">
        <w:rPr>
          <w:lang w:val="de-DE"/>
        </w:rPr>
        <w:t xml:space="preserve"> basiert auf dem Vergleich von Zeitstempeln in einem Datensatz.</w:t>
      </w:r>
    </w:p>
    <w:p w14:paraId="16290073" w14:textId="77777777" w:rsidR="00EB16FD" w:rsidRDefault="00EB16FD" w:rsidP="006D46A6">
      <w:pPr>
        <w:rPr>
          <w:lang w:val="de-DE"/>
        </w:rPr>
      </w:pPr>
    </w:p>
    <w:p w14:paraId="335EB452" w14:textId="77777777" w:rsidR="00D76756" w:rsidRDefault="00D76756" w:rsidP="00D76756">
      <w:pPr>
        <w:keepNext/>
        <w:jc w:val="center"/>
      </w:pPr>
      <w:r>
        <w:rPr>
          <w:noProof/>
          <w:lang w:val="de-DE"/>
        </w:rPr>
        <w:drawing>
          <wp:inline distT="0" distB="0" distL="0" distR="0" wp14:anchorId="37C02A97" wp14:editId="1C8CA109">
            <wp:extent cx="3762375" cy="2290141"/>
            <wp:effectExtent l="0" t="0" r="0" b="0"/>
            <wp:docPr id="2147188778"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88778" name="Picture 2" descr="A screenshot of a cell pho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69255" cy="2294329"/>
                    </a:xfrm>
                    <a:prstGeom prst="rect">
                      <a:avLst/>
                    </a:prstGeom>
                  </pic:spPr>
                </pic:pic>
              </a:graphicData>
            </a:graphic>
          </wp:inline>
        </w:drawing>
      </w:r>
    </w:p>
    <w:p w14:paraId="0F9CC9C4" w14:textId="1CD6B2D3" w:rsidR="00EB16FD" w:rsidRDefault="00D76756" w:rsidP="00D76756">
      <w:pPr>
        <w:pStyle w:val="Caption"/>
        <w:jc w:val="center"/>
        <w:rPr>
          <w:lang w:val="de-DE"/>
        </w:rPr>
      </w:pPr>
      <w:r>
        <w:t xml:space="preserve">Abbildung </w:t>
      </w:r>
      <w:fldSimple w:instr=" SEQ Abbildung \* ARABIC ">
        <w:r w:rsidR="00534E68">
          <w:rPr>
            <w:noProof/>
          </w:rPr>
          <w:t>8</w:t>
        </w:r>
      </w:fldSimple>
      <w:r>
        <w:t xml:space="preserve"> Darstellung des Musters </w:t>
      </w:r>
      <w:proofErr w:type="spellStart"/>
      <w:r>
        <w:t>Timestamp</w:t>
      </w:r>
      <w:proofErr w:type="spellEnd"/>
      <w:r>
        <w:t xml:space="preserve"> Transfer</w:t>
      </w:r>
    </w:p>
    <w:p w14:paraId="11A1624A" w14:textId="2D9E370D" w:rsidR="00EB16FD" w:rsidRDefault="00D76756" w:rsidP="006D46A6">
      <w:pPr>
        <w:rPr>
          <w:lang w:val="de-DE"/>
        </w:rPr>
      </w:pPr>
      <w:r>
        <w:rPr>
          <w:lang w:val="de-DE"/>
        </w:rPr>
        <w:t xml:space="preserve">Die </w:t>
      </w:r>
      <w:r>
        <w:rPr>
          <w:lang w:val="de-DE"/>
        </w:rPr>
        <w:fldChar w:fldCharType="begin"/>
      </w:r>
      <w:r>
        <w:rPr>
          <w:lang w:val="de-DE"/>
        </w:rPr>
        <w:instrText xml:space="preserve"> REF _Ref189152288 \h </w:instrText>
      </w:r>
      <w:r>
        <w:rPr>
          <w:lang w:val="de-DE"/>
        </w:rPr>
      </w:r>
      <w:r>
        <w:rPr>
          <w:lang w:val="de-DE"/>
        </w:rPr>
        <w:fldChar w:fldCharType="separate"/>
      </w:r>
      <w:r>
        <w:t xml:space="preserve">Abbildung </w:t>
      </w:r>
      <w:r>
        <w:rPr>
          <w:noProof/>
        </w:rPr>
        <w:t>7</w:t>
      </w:r>
      <w:r>
        <w:rPr>
          <w:lang w:val="de-DE"/>
        </w:rPr>
        <w:fldChar w:fldCharType="end"/>
      </w:r>
      <w:r>
        <w:rPr>
          <w:lang w:val="de-DE"/>
        </w:rPr>
        <w:t xml:space="preserve"> </w:t>
      </w:r>
      <w:r w:rsidR="00B21795">
        <w:rPr>
          <w:lang w:val="de-DE"/>
        </w:rPr>
        <w:t>ist dargestellt, wie die prinzipielle Logik eines „</w:t>
      </w:r>
      <w:proofErr w:type="spellStart"/>
      <w:r w:rsidR="00B21795">
        <w:rPr>
          <w:lang w:val="de-DE"/>
        </w:rPr>
        <w:t>Timestamp</w:t>
      </w:r>
      <w:proofErr w:type="spellEnd"/>
      <w:r w:rsidR="00B21795">
        <w:rPr>
          <w:lang w:val="de-DE"/>
        </w:rPr>
        <w:t xml:space="preserve"> Transfers“ aussieht</w:t>
      </w:r>
      <w:r w:rsidR="006E5EF6">
        <w:rPr>
          <w:lang w:val="de-DE"/>
        </w:rPr>
        <w:t xml:space="preserve">. Damit dieser Vergleich möglich ist, muss der Datensatz mit zusätzlichen Felder mit dem Zeitstempel der letzten Mutation und der Erstellung des Datensatzes erweitert werden </w:t>
      </w:r>
      <w:r w:rsidR="006E5EF6">
        <w:rPr>
          <w:lang w:val="de-DE"/>
        </w:rPr>
        <w:fldChar w:fldCharType="begin"/>
      </w:r>
      <w:r w:rsidR="006E5EF6">
        <w:rPr>
          <w:lang w:val="de-DE"/>
        </w:rPr>
        <w:instrText xml:space="preserve"> ADDIN ZOTERO_ITEM CSL_CITATION {"citationID":"18diCDsd","properties":{"formattedCitation":"[5]","plainCitation":"[5]","noteIndex":0},"citationItems":[{"id":63,"uris":["http://zotero.org/users/15041600/items/V84L3Z8K"],"itemData":{"id":63,"type":"article-journal","language":"en","source":"Zotero","title":"Data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6E5EF6">
        <w:rPr>
          <w:lang w:val="de-DE"/>
        </w:rPr>
        <w:fldChar w:fldCharType="separate"/>
      </w:r>
      <w:r w:rsidR="006E5EF6" w:rsidRPr="00EB16FD">
        <w:t>[5]</w:t>
      </w:r>
      <w:r w:rsidR="006E5EF6">
        <w:rPr>
          <w:lang w:val="de-DE"/>
        </w:rPr>
        <w:fldChar w:fldCharType="end"/>
      </w:r>
      <w:r w:rsidR="006E5EF6">
        <w:rPr>
          <w:lang w:val="de-DE"/>
        </w:rPr>
        <w:t xml:space="preserve">. Die mobile Applikation sendet die Zeitstempel an den Server. Dieser </w:t>
      </w:r>
      <w:proofErr w:type="spellStart"/>
      <w:r w:rsidR="006E5EF6">
        <w:rPr>
          <w:lang w:val="de-DE"/>
        </w:rPr>
        <w:t>vergliecht</w:t>
      </w:r>
      <w:proofErr w:type="spellEnd"/>
      <w:r w:rsidR="006E5EF6">
        <w:rPr>
          <w:lang w:val="de-DE"/>
        </w:rPr>
        <w:t xml:space="preserve"> die Zeitstempel von der mobilen Applikation mit den eigenen Datensätzen und sendet aktuellere Datensätze an den Client </w:t>
      </w:r>
      <w:r w:rsidR="006E5EF6">
        <w:rPr>
          <w:lang w:val="de-DE"/>
        </w:rPr>
        <w:fldChar w:fldCharType="begin"/>
      </w:r>
      <w:r w:rsidR="006E5EF6">
        <w:rPr>
          <w:lang w:val="de-DE"/>
        </w:rPr>
        <w:instrText xml:space="preserve"> ADDIN ZOTERO_ITEM CSL_CITATION {"citationID":"c9cHJmWD","properties":{"formattedCitation":"[5]","plainCitation":"[5]","noteIndex":0},"citationItems":[{"id":63,"uris":["http://zotero.org/users/15041600/items/V84L3Z8K"],"itemData":{"id":63,"type":"article-journal","language":"en","source":"Zotero","title":"Data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6E5EF6">
        <w:rPr>
          <w:lang w:val="de-DE"/>
        </w:rPr>
        <w:fldChar w:fldCharType="separate"/>
      </w:r>
      <w:r w:rsidR="006E5EF6" w:rsidRPr="001F13D3">
        <w:t>[5]</w:t>
      </w:r>
      <w:r w:rsidR="006E5EF6">
        <w:rPr>
          <w:lang w:val="de-DE"/>
        </w:rPr>
        <w:fldChar w:fldCharType="end"/>
      </w:r>
      <w:r w:rsidR="006E5EF6">
        <w:rPr>
          <w:lang w:val="de-DE"/>
        </w:rPr>
        <w:t>.</w:t>
      </w:r>
      <w:r w:rsidR="006F73E6">
        <w:rPr>
          <w:lang w:val="de-DE"/>
        </w:rPr>
        <w:t xml:space="preserve"> Es werden jeweils ganze Datensätze übermittelt.</w:t>
      </w:r>
    </w:p>
    <w:p w14:paraId="0216AA84" w14:textId="77777777" w:rsidR="006E5EF6" w:rsidRDefault="006E5EF6" w:rsidP="006D46A6">
      <w:pPr>
        <w:rPr>
          <w:lang w:val="de-DE"/>
        </w:rPr>
      </w:pPr>
    </w:p>
    <w:p w14:paraId="7B4BCFB9" w14:textId="3B102C15" w:rsidR="006E5EF6" w:rsidRPr="004040BE" w:rsidRDefault="006E5EF6" w:rsidP="006D46A6">
      <w:pPr>
        <w:rPr>
          <w:b/>
          <w:bCs/>
          <w:lang w:val="de-DE"/>
        </w:rPr>
      </w:pPr>
      <w:r w:rsidRPr="004040BE">
        <w:rPr>
          <w:b/>
          <w:bCs/>
          <w:lang w:val="de-DE"/>
        </w:rPr>
        <w:t>Vorteile:</w:t>
      </w:r>
    </w:p>
    <w:p w14:paraId="75C8A750" w14:textId="2A5CC1AC" w:rsidR="006E5EF6" w:rsidRDefault="006E5EF6" w:rsidP="006E5EF6">
      <w:pPr>
        <w:pStyle w:val="ListParagraph"/>
        <w:numPr>
          <w:ilvl w:val="0"/>
          <w:numId w:val="35"/>
        </w:numPr>
        <w:rPr>
          <w:lang w:val="de-DE"/>
        </w:rPr>
      </w:pPr>
      <w:r w:rsidRPr="006E5EF6">
        <w:rPr>
          <w:lang w:val="de-DE"/>
        </w:rPr>
        <w:t xml:space="preserve">Die zu synchronisierenden Daten können gezielt anhand ihrer </w:t>
      </w:r>
      <w:proofErr w:type="spellStart"/>
      <w:r w:rsidRPr="006E5EF6">
        <w:rPr>
          <w:lang w:val="de-DE"/>
        </w:rPr>
        <w:t>aktualität</w:t>
      </w:r>
      <w:proofErr w:type="spellEnd"/>
      <w:r w:rsidRPr="006E5EF6">
        <w:rPr>
          <w:lang w:val="de-DE"/>
        </w:rPr>
        <w:t xml:space="preserve"> ausgewählt werden. Sowohl für den Upload wie auch für den Download. Dadurch wird die Menge an zu übertragenden Daten verringert </w:t>
      </w:r>
      <w:r w:rsidRPr="006E5EF6">
        <w:rPr>
          <w:lang w:val="de-DE"/>
        </w:rPr>
        <w:fldChar w:fldCharType="begin"/>
      </w:r>
      <w:r w:rsidRPr="006E5EF6">
        <w:rPr>
          <w:lang w:val="de-DE"/>
        </w:rPr>
        <w:instrText xml:space="preserve"> ADDIN ZOTERO_ITEM CSL_CITATION {"citationID":"KW41WhK9","properties":{"formattedCitation":"[5]","plainCitation":"[5]","noteIndex":0},"citationItems":[{"id":63,"uris":["http://zotero.org/users/15041600/items/V84L3Z8K"],"itemData":{"id":63,"type":"article-journal","language":"en","source":"Zotero","title":"Data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6E5EF6">
        <w:rPr>
          <w:lang w:val="de-DE"/>
        </w:rPr>
        <w:fldChar w:fldCharType="separate"/>
      </w:r>
      <w:r w:rsidRPr="006E5EF6">
        <w:t>[5]</w:t>
      </w:r>
      <w:r w:rsidRPr="006E5EF6">
        <w:rPr>
          <w:lang w:val="de-DE"/>
        </w:rPr>
        <w:fldChar w:fldCharType="end"/>
      </w:r>
      <w:r w:rsidRPr="006E5EF6">
        <w:rPr>
          <w:lang w:val="de-DE"/>
        </w:rPr>
        <w:t>.</w:t>
      </w:r>
    </w:p>
    <w:p w14:paraId="178FAE94" w14:textId="77777777" w:rsidR="004040BE" w:rsidRDefault="004040BE" w:rsidP="004040BE">
      <w:pPr>
        <w:rPr>
          <w:lang w:val="de-DE"/>
        </w:rPr>
      </w:pPr>
    </w:p>
    <w:p w14:paraId="2B0AEA8D" w14:textId="3D50F901" w:rsidR="004040BE" w:rsidRPr="004040BE" w:rsidRDefault="004040BE" w:rsidP="004040BE">
      <w:pPr>
        <w:rPr>
          <w:b/>
          <w:bCs/>
          <w:lang w:val="de-DE"/>
        </w:rPr>
      </w:pPr>
      <w:r w:rsidRPr="004040BE">
        <w:rPr>
          <w:b/>
          <w:bCs/>
          <w:lang w:val="de-DE"/>
        </w:rPr>
        <w:t>Nachteile:</w:t>
      </w:r>
    </w:p>
    <w:p w14:paraId="6B32C45F" w14:textId="38323ED7" w:rsidR="006E5EF6" w:rsidRDefault="004040BE" w:rsidP="004040BE">
      <w:pPr>
        <w:pStyle w:val="ListParagraph"/>
        <w:numPr>
          <w:ilvl w:val="0"/>
          <w:numId w:val="35"/>
        </w:numPr>
        <w:rPr>
          <w:lang w:val="de-DE"/>
        </w:rPr>
      </w:pPr>
      <w:r>
        <w:rPr>
          <w:lang w:val="de-DE"/>
        </w:rPr>
        <w:t>Die Löschung von Datensätzen benötigt zusätzliche Logik. Da in diesem Fall der gelöschte Datensatz nicht mehr für den Zeitstempelvergleich zur Verfügung steht</w:t>
      </w:r>
      <w:r>
        <w:rPr>
          <w:lang w:val="de-DE"/>
        </w:rPr>
        <w:fldChar w:fldCharType="begin"/>
      </w:r>
      <w:r>
        <w:rPr>
          <w:lang w:val="de-DE"/>
        </w:rPr>
        <w:instrText xml:space="preserve"> ADDIN ZOTERO_ITEM CSL_CITATION {"citationID":"YQWrH6Gt","properties":{"formattedCitation":"[5]","plainCitation":"[5]","noteIndex":0},"citationItems":[{"id":63,"uris":["http://zotero.org/users/15041600/items/V84L3Z8K"],"itemData":{"id":63,"type":"article-journal","language":"en","source":"Zotero","title":"Data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Pr>
          <w:lang w:val="de-DE"/>
        </w:rPr>
        <w:fldChar w:fldCharType="separate"/>
      </w:r>
      <w:r w:rsidRPr="004040BE">
        <w:t>[5]</w:t>
      </w:r>
      <w:r>
        <w:rPr>
          <w:lang w:val="de-DE"/>
        </w:rPr>
        <w:fldChar w:fldCharType="end"/>
      </w:r>
      <w:r>
        <w:rPr>
          <w:lang w:val="de-DE"/>
        </w:rPr>
        <w:t>.</w:t>
      </w:r>
    </w:p>
    <w:p w14:paraId="21E4EC65" w14:textId="3A119E9B" w:rsidR="004040BE" w:rsidRPr="004040BE" w:rsidRDefault="004040BE" w:rsidP="004040BE">
      <w:pPr>
        <w:pStyle w:val="ListParagraph"/>
        <w:numPr>
          <w:ilvl w:val="0"/>
          <w:numId w:val="35"/>
        </w:numPr>
        <w:rPr>
          <w:lang w:val="de-DE"/>
        </w:rPr>
      </w:pPr>
      <w:r>
        <w:rPr>
          <w:lang w:val="de-DE"/>
        </w:rPr>
        <w:t xml:space="preserve">Die Quelle für den Zeitstempel muss konsistent sein, damit die Zeitstempel vergleichbar bleiben </w:t>
      </w:r>
      <w:r>
        <w:rPr>
          <w:lang w:val="de-DE"/>
        </w:rPr>
        <w:fldChar w:fldCharType="begin"/>
      </w:r>
      <w:r>
        <w:rPr>
          <w:lang w:val="de-DE"/>
        </w:rPr>
        <w:instrText xml:space="preserve"> ADDIN ZOTERO_ITEM CSL_CITATION {"citationID":"sLNIL2rS","properties":{"formattedCitation":"[5]","plainCitation":"[5]","noteIndex":0},"citationItems":[{"id":63,"uris":["http://zotero.org/users/15041600/items/V84L3Z8K"],"itemData":{"id":63,"type":"article-journal","language":"en","source":"Zotero","title":"Data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Pr>
          <w:lang w:val="de-DE"/>
        </w:rPr>
        <w:fldChar w:fldCharType="separate"/>
      </w:r>
      <w:r w:rsidRPr="004040BE">
        <w:t>[5]</w:t>
      </w:r>
      <w:r>
        <w:rPr>
          <w:lang w:val="de-DE"/>
        </w:rPr>
        <w:fldChar w:fldCharType="end"/>
      </w:r>
      <w:r>
        <w:rPr>
          <w:lang w:val="de-DE"/>
        </w:rPr>
        <w:t>.</w:t>
      </w:r>
    </w:p>
    <w:p w14:paraId="54640907" w14:textId="1F125C4D" w:rsidR="00424770" w:rsidRPr="00424770" w:rsidRDefault="00424770" w:rsidP="00424770">
      <w:pPr>
        <w:pStyle w:val="Heading4"/>
        <w:rPr>
          <w:lang w:val="de-DE"/>
        </w:rPr>
      </w:pPr>
      <w:bookmarkStart w:id="39" w:name="_Ref189055616"/>
      <w:proofErr w:type="spellStart"/>
      <w:r>
        <w:rPr>
          <w:lang w:val="de-DE"/>
        </w:rPr>
        <w:t>Mathematical</w:t>
      </w:r>
      <w:proofErr w:type="spellEnd"/>
      <w:r>
        <w:rPr>
          <w:lang w:val="de-DE"/>
        </w:rPr>
        <w:t xml:space="preserve"> Transfer</w:t>
      </w:r>
      <w:bookmarkEnd w:id="39"/>
    </w:p>
    <w:p w14:paraId="1D37B973" w14:textId="77777777" w:rsidR="00534E68" w:rsidRDefault="00BA43B2" w:rsidP="00C573F2">
      <w:pPr>
        <w:rPr>
          <w:lang w:val="de-DE"/>
        </w:rPr>
      </w:pPr>
      <w:r>
        <w:rPr>
          <w:lang w:val="de-DE"/>
        </w:rPr>
        <w:t xml:space="preserve">Das dritte Entwurfsmuster </w:t>
      </w:r>
      <w:r w:rsidR="006F73E6">
        <w:rPr>
          <w:lang w:val="de-DE"/>
        </w:rPr>
        <w:t xml:space="preserve">macht sich mathematische Algorithmen zu Nutze, um zu bestimmen welche Teile eines Datensatzes übermittelt werden sollen </w:t>
      </w:r>
      <w:r w:rsidR="006F73E6">
        <w:rPr>
          <w:lang w:val="de-DE"/>
        </w:rPr>
        <w:fldChar w:fldCharType="begin"/>
      </w:r>
      <w:r w:rsidR="006F73E6">
        <w:rPr>
          <w:lang w:val="de-DE"/>
        </w:rPr>
        <w:instrText xml:space="preserve"> ADDIN ZOTERO_ITEM CSL_CITATION {"citationID":"x3BKLmaa","properties":{"formattedCitation":"[5]","plainCitation":"[5]","noteIndex":0},"citationItems":[{"id":63,"uris":["http://zotero.org/users/15041600/items/V84L3Z8K"],"itemData":{"id":63,"type":"article-journal","language":"en","source":"Zotero","title":"Data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6F73E6">
        <w:rPr>
          <w:lang w:val="de-DE"/>
        </w:rPr>
        <w:fldChar w:fldCharType="separate"/>
      </w:r>
      <w:r w:rsidR="006F73E6" w:rsidRPr="006F73E6">
        <w:t>[5]</w:t>
      </w:r>
      <w:r w:rsidR="006F73E6">
        <w:rPr>
          <w:lang w:val="de-DE"/>
        </w:rPr>
        <w:fldChar w:fldCharType="end"/>
      </w:r>
      <w:r w:rsidR="006F73E6">
        <w:rPr>
          <w:lang w:val="de-DE"/>
        </w:rPr>
        <w:t xml:space="preserve">. Es werden nur Daten ausgetauscht, welche geändert wurden. Die mathematischen Algorithmen sind in der Lage, Änderungen effizienter zusammen zu führen </w:t>
      </w:r>
      <w:r w:rsidR="000A3D94">
        <w:rPr>
          <w:lang w:val="de-DE"/>
        </w:rPr>
        <w:t xml:space="preserve">und die Menge an Daten in einer Übertragung auf ein </w:t>
      </w:r>
      <w:proofErr w:type="spellStart"/>
      <w:r w:rsidR="000A3D94">
        <w:rPr>
          <w:lang w:val="de-DE"/>
        </w:rPr>
        <w:t>minimum</w:t>
      </w:r>
      <w:proofErr w:type="spellEnd"/>
      <w:r w:rsidR="000A3D94">
        <w:rPr>
          <w:lang w:val="de-DE"/>
        </w:rPr>
        <w:t xml:space="preserve"> zu reduzieren </w:t>
      </w:r>
      <w:r w:rsidR="000A3D94">
        <w:rPr>
          <w:lang w:val="de-DE"/>
        </w:rPr>
        <w:fldChar w:fldCharType="begin"/>
      </w:r>
      <w:r w:rsidR="000A3D94">
        <w:rPr>
          <w:lang w:val="de-DE"/>
        </w:rPr>
        <w:instrText xml:space="preserve"> ADDIN ZOTERO_ITEM CSL_CITATION {"citationID":"6CicP9RB","properties":{"formattedCitation":"[5]","plainCitation":"[5]","noteIndex":0},"citationItems":[{"id":63,"uris":["http://zotero.org/users/15041600/items/V84L3Z8K"],"itemData":{"id":63,"type":"article-journal","language":"en","source":"Zotero","title":"Data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0A3D94">
        <w:rPr>
          <w:lang w:val="de-DE"/>
        </w:rPr>
        <w:fldChar w:fldCharType="separate"/>
      </w:r>
      <w:r w:rsidR="000A3D94" w:rsidRPr="000A3D94">
        <w:t>[5]</w:t>
      </w:r>
      <w:r w:rsidR="000A3D94">
        <w:rPr>
          <w:lang w:val="de-DE"/>
        </w:rPr>
        <w:fldChar w:fldCharType="end"/>
      </w:r>
      <w:r>
        <w:rPr>
          <w:lang w:val="de-DE"/>
        </w:rPr>
        <w:t>. Beispiel</w:t>
      </w:r>
      <w:r w:rsidR="00534E68">
        <w:rPr>
          <w:lang w:val="de-DE"/>
        </w:rPr>
        <w:t>e für mathematische Methoden sind:</w:t>
      </w:r>
    </w:p>
    <w:p w14:paraId="02D2B999" w14:textId="77777777" w:rsidR="00534E68" w:rsidRDefault="00534E68" w:rsidP="00534E68">
      <w:pPr>
        <w:pStyle w:val="ListParagraph"/>
        <w:numPr>
          <w:ilvl w:val="0"/>
          <w:numId w:val="36"/>
        </w:numPr>
        <w:rPr>
          <w:lang w:val="de-DE"/>
        </w:rPr>
      </w:pPr>
      <w:r>
        <w:rPr>
          <w:lang w:val="de-DE"/>
        </w:rPr>
        <w:t>D</w:t>
      </w:r>
      <w:r w:rsidR="00BA43B2" w:rsidRPr="00534E68">
        <w:rPr>
          <w:lang w:val="de-DE"/>
        </w:rPr>
        <w:t>er Vergleich von Checksummen</w:t>
      </w:r>
      <w:r w:rsidRPr="00534E68">
        <w:rPr>
          <w:lang w:val="de-DE"/>
        </w:rPr>
        <w:t xml:space="preserve"> </w:t>
      </w:r>
      <w:r w:rsidRPr="00534E68">
        <w:rPr>
          <w:lang w:val="de-DE"/>
        </w:rPr>
        <w:fldChar w:fldCharType="begin"/>
      </w:r>
      <w:r w:rsidRPr="00534E68">
        <w:rPr>
          <w:lang w:val="de-DE"/>
        </w:rPr>
        <w:instrText xml:space="preserve"> ADDIN ZOTERO_ITEM CSL_CITATION {"citationID":"mOeqrvNa","properties":{"formattedCitation":"[5]","plainCitation":"[5]","noteIndex":0},"citationItems":[{"id":63,"uris":["http://zotero.org/users/15041600/items/V84L3Z8K"],"itemData":{"id":63,"type":"article-journal","language":"en","source":"Zotero","title":"Data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534E68">
        <w:rPr>
          <w:lang w:val="de-DE"/>
        </w:rPr>
        <w:fldChar w:fldCharType="separate"/>
      </w:r>
      <w:r w:rsidRPr="00534E68">
        <w:t>[5]</w:t>
      </w:r>
      <w:r w:rsidRPr="00534E68">
        <w:rPr>
          <w:lang w:val="de-DE"/>
        </w:rPr>
        <w:fldChar w:fldCharType="end"/>
      </w:r>
    </w:p>
    <w:p w14:paraId="2CFAD3FB" w14:textId="7591B92A" w:rsidR="00BA43B2" w:rsidRDefault="00534E68" w:rsidP="00534E68">
      <w:pPr>
        <w:pStyle w:val="ListParagraph"/>
        <w:numPr>
          <w:ilvl w:val="0"/>
          <w:numId w:val="36"/>
        </w:numPr>
        <w:rPr>
          <w:lang w:val="en-US"/>
        </w:rPr>
      </w:pPr>
      <w:r w:rsidRPr="00534E68">
        <w:rPr>
          <w:lang w:val="en-US"/>
        </w:rPr>
        <w:t>„Invertible Bloom Lookup Tables“ (IBLT</w:t>
      </w:r>
      <w:r>
        <w:rPr>
          <w:lang w:val="en-US"/>
        </w:rPr>
        <w:t>s</w:t>
      </w:r>
      <w:r w:rsidRPr="00534E68">
        <w:rPr>
          <w:lang w:val="en-US"/>
        </w:rPr>
        <w:t xml:space="preserve">) </w:t>
      </w:r>
      <w:r w:rsidRPr="00534E68">
        <w:rPr>
          <w:lang w:val="de-DE"/>
        </w:rPr>
        <w:fldChar w:fldCharType="begin"/>
      </w:r>
      <w:r w:rsidRPr="00534E68">
        <w:rPr>
          <w:lang w:val="en-US"/>
        </w:rPr>
        <w:instrText xml:space="preserve"> ADDIN ZOTERO_ITEM CSL_CITATION {"citationID":"5z5cRcfk","properties":{"formattedCitation":"[8]","plainCitation":"[8]","noteIndex":0},"citationItems":[{"id":91,"uris":["http://zotero.org/users/15041600/items/IH34XPA2"],"itemData":{"id":91,"type":"article-journal","abstract":"Many distributed cloud-based services use multiple loosely consistent replicas of user information to avoid the high overhead of more tightly coupled synchronization. Periodically, the information must be synchronized, or reconciled. One can place this problem in the theoretical framework of set reconciliation: two parties $$A_1$$and $$A_2$$each hold a set of keys, named $$S_1$$and $$S_2$$respectively, and the goal is for both parties to obtain $$S_1 \\cup S_2$$. Typically, set reconciliation is interesting algorithmically when sets are large but the set difference $$|S_1-S_2|+|S_2-S_1|$$is small. In this setting the focus is on accomplishing reconciliation efficiently in terms of communication; ideally, the communication should depend on the size of the set difference, and not on the size of the sets. In this paper, we extend recent approaches using Invertible Bloom Lookup Tables (IBLTs) for set reconciliation to the multi-party setting. There are three or more parties $$A_1,A_2,\\ldots ,A_n$$holding sets of keys $$S_1,S_2,\\ldots ,S_n$$respectively, and the goal is for all parties to obtain $$\\cup _i S_i$$. While this could be done by pairwise reconciliations, we seek more effective methods. Our general approach can function even if the number of parties is not exactly known in advance, and with some additional cost can be used to determine which other parties hold missing keys. Our methodology uses network coding techniques in conjunction with IBLTs, allowing efficiency in network utilization along with efficiency obtained by passing messages of size $$O(|\\cup _i S_i - \\cap _i S_i|)$$. By connecting reconciliation with network coding, we can provide efficient reconciliation methods for a number of natural distributed settings.","container-title":"Distributed Computing","DOI":"10.1007/s00446-017-0316-0","ISSN":"1432-0452","issue":"6","journalAbbreviation":"Distrib. Comput.","language":"en","page":"441-453","source":"Springer Link","title":"Simple multi-party set reconciliation","volume":"31","author":[{"family":"Mitzenmacher","given":"Michael"},{"family":"Pagh","given":"Rasmus"}],"issued":{"date-parts":[["2018",11,1]]},"citation-key":"mitzenmacherSimpleMultipartySet2018"}}],"schema":"https://github.com/citation-style-language/schema/raw/master/csl-citation.json"} </w:instrText>
      </w:r>
      <w:r w:rsidRPr="00534E68">
        <w:rPr>
          <w:lang w:val="de-DE"/>
        </w:rPr>
        <w:fldChar w:fldCharType="separate"/>
      </w:r>
      <w:r w:rsidRPr="00534E68">
        <w:rPr>
          <w:lang w:val="en-US"/>
        </w:rPr>
        <w:t>[8]</w:t>
      </w:r>
      <w:r w:rsidRPr="00534E68">
        <w:rPr>
          <w:lang w:val="de-DE"/>
        </w:rPr>
        <w:fldChar w:fldCharType="end"/>
      </w:r>
    </w:p>
    <w:p w14:paraId="611D6D7F" w14:textId="0C24A9C6" w:rsidR="00534E68" w:rsidRDefault="00534E68" w:rsidP="00534E68">
      <w:pPr>
        <w:pStyle w:val="ListParagraph"/>
        <w:numPr>
          <w:ilvl w:val="0"/>
          <w:numId w:val="36"/>
        </w:numPr>
        <w:rPr>
          <w:lang w:val="en-US"/>
        </w:rPr>
      </w:pPr>
      <w:r>
        <w:rPr>
          <w:lang w:val="en-US"/>
        </w:rPr>
        <w:t xml:space="preserve">“Characteristic Polynomial Interpolation” </w:t>
      </w:r>
      <w:r>
        <w:rPr>
          <w:lang w:val="en-US"/>
        </w:rPr>
        <w:fldChar w:fldCharType="begin"/>
      </w:r>
      <w:r>
        <w:rPr>
          <w:lang w:val="en-US"/>
        </w:rPr>
        <w:instrText xml:space="preserve"> ADDIN ZOTERO_ITEM CSL_CITATION {"citationID":"VE1TJsLc","properties":{"formattedCitation":"[5]","plainCitation":"[5]","noteIndex":0},"citationItems":[{"id":63,"uris":["http://zotero.org/users/15041600/items/V84L3Z8K"],"itemData":{"id":63,"type":"article-journal","language":"en","source":"Zotero","title":"Data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Pr>
          <w:lang w:val="en-US"/>
        </w:rPr>
        <w:fldChar w:fldCharType="separate"/>
      </w:r>
      <w:r w:rsidRPr="00534E68">
        <w:t>[5]</w:t>
      </w:r>
      <w:r>
        <w:rPr>
          <w:lang w:val="en-US"/>
        </w:rPr>
        <w:fldChar w:fldCharType="end"/>
      </w:r>
    </w:p>
    <w:p w14:paraId="379E7EEE" w14:textId="77777777" w:rsidR="00534E68" w:rsidRDefault="00534E68" w:rsidP="00534E68">
      <w:pPr>
        <w:rPr>
          <w:lang w:val="en-US"/>
        </w:rPr>
      </w:pPr>
    </w:p>
    <w:p w14:paraId="32A99D76" w14:textId="77777777" w:rsidR="00534E68" w:rsidRDefault="00534E68" w:rsidP="00534E68">
      <w:pPr>
        <w:keepNext/>
        <w:jc w:val="center"/>
      </w:pPr>
      <w:r>
        <w:rPr>
          <w:noProof/>
          <w:lang w:val="en-US"/>
        </w:rPr>
        <w:drawing>
          <wp:inline distT="0" distB="0" distL="0" distR="0" wp14:anchorId="0EBD0C75" wp14:editId="03149B02">
            <wp:extent cx="3725870" cy="2847975"/>
            <wp:effectExtent l="0" t="0" r="8255" b="0"/>
            <wp:docPr id="632511726"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11726" name="Picture 3" descr="A screenshot of a computer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729422" cy="2850690"/>
                    </a:xfrm>
                    <a:prstGeom prst="rect">
                      <a:avLst/>
                    </a:prstGeom>
                  </pic:spPr>
                </pic:pic>
              </a:graphicData>
            </a:graphic>
          </wp:inline>
        </w:drawing>
      </w:r>
    </w:p>
    <w:p w14:paraId="3B95177F" w14:textId="04BE3221" w:rsidR="00534E68" w:rsidRDefault="00534E68" w:rsidP="00534E68">
      <w:pPr>
        <w:pStyle w:val="Caption"/>
        <w:jc w:val="center"/>
      </w:pPr>
      <w:bookmarkStart w:id="40" w:name="_Ref189321070"/>
      <w:r>
        <w:t xml:space="preserve">Abbildung </w:t>
      </w:r>
      <w:fldSimple w:instr=" SEQ Abbildung \* ARABIC ">
        <w:r>
          <w:rPr>
            <w:noProof/>
          </w:rPr>
          <w:t>9</w:t>
        </w:r>
      </w:fldSimple>
      <w:bookmarkEnd w:id="40"/>
      <w:r>
        <w:t xml:space="preserve"> Darstellung des Musters Mathematischer Transfer</w:t>
      </w:r>
    </w:p>
    <w:p w14:paraId="6BFB356F" w14:textId="2D2A5028" w:rsidR="00D406C9" w:rsidRPr="00D406C9" w:rsidRDefault="00D406C9" w:rsidP="00534E68">
      <w:pPr>
        <w:rPr>
          <w:lang w:val="de-DE"/>
        </w:rPr>
      </w:pPr>
      <w:r w:rsidRPr="00D406C9">
        <w:rPr>
          <w:lang w:val="de-DE"/>
        </w:rPr>
        <w:t xml:space="preserve">Wie in </w:t>
      </w:r>
      <w:r>
        <w:rPr>
          <w:lang w:val="en-US"/>
        </w:rPr>
        <w:fldChar w:fldCharType="begin"/>
      </w:r>
      <w:r w:rsidRPr="00D406C9">
        <w:rPr>
          <w:lang w:val="de-DE"/>
        </w:rPr>
        <w:instrText xml:space="preserve"> REF _Ref189321070 \h </w:instrText>
      </w:r>
      <w:r>
        <w:rPr>
          <w:lang w:val="en-US"/>
        </w:rPr>
      </w:r>
      <w:r>
        <w:rPr>
          <w:lang w:val="en-US"/>
        </w:rPr>
        <w:fldChar w:fldCharType="separate"/>
      </w:r>
      <w:r>
        <w:t xml:space="preserve">Abbildung </w:t>
      </w:r>
      <w:r>
        <w:rPr>
          <w:noProof/>
        </w:rPr>
        <w:t>9</w:t>
      </w:r>
      <w:r>
        <w:rPr>
          <w:lang w:val="en-US"/>
        </w:rPr>
        <w:fldChar w:fldCharType="end"/>
      </w:r>
      <w:r w:rsidRPr="00D406C9">
        <w:rPr>
          <w:lang w:val="de-DE"/>
        </w:rPr>
        <w:t xml:space="preserve"> zu s</w:t>
      </w:r>
      <w:r>
        <w:rPr>
          <w:lang w:val="de-DE"/>
        </w:rPr>
        <w:t>ehen ist, weist das Muster „mathematischer Transfer“ Ähnlichkeiten zum „</w:t>
      </w:r>
      <w:proofErr w:type="spellStart"/>
      <w:r>
        <w:rPr>
          <w:lang w:val="de-DE"/>
        </w:rPr>
        <w:t>Timestamp</w:t>
      </w:r>
      <w:proofErr w:type="spellEnd"/>
      <w:r>
        <w:rPr>
          <w:lang w:val="de-DE"/>
        </w:rPr>
        <w:t xml:space="preserve"> Transfer“ Muster auf. Der Unterschied ist die mathematische Berechnung der Änderungen </w:t>
      </w:r>
      <w:r>
        <w:rPr>
          <w:lang w:val="de-DE"/>
        </w:rPr>
        <w:fldChar w:fldCharType="begin"/>
      </w:r>
      <w:r>
        <w:rPr>
          <w:lang w:val="de-DE"/>
        </w:rPr>
        <w:instrText xml:space="preserve"> ADDIN ZOTERO_ITEM CSL_CITATION {"citationID":"SVNledm1","properties":{"formattedCitation":"[5]","plainCitation":"[5]","noteIndex":0},"citationItems":[{"id":63,"uris":["http://zotero.org/users/15041600/items/V84L3Z8K"],"itemData":{"id":63,"type":"article-journal","language":"en","source":"Zotero","title":"Data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Pr>
          <w:lang w:val="de-DE"/>
        </w:rPr>
        <w:fldChar w:fldCharType="separate"/>
      </w:r>
      <w:r w:rsidRPr="00D406C9">
        <w:t>[5]</w:t>
      </w:r>
      <w:r>
        <w:rPr>
          <w:lang w:val="de-DE"/>
        </w:rPr>
        <w:fldChar w:fldCharType="end"/>
      </w:r>
      <w:r>
        <w:rPr>
          <w:lang w:val="de-DE"/>
        </w:rPr>
        <w:t>.</w:t>
      </w:r>
    </w:p>
    <w:p w14:paraId="51ACD99B" w14:textId="77777777" w:rsidR="00534E68" w:rsidRDefault="00534E68" w:rsidP="00C573F2">
      <w:pPr>
        <w:rPr>
          <w:lang w:val="de-DE"/>
        </w:rPr>
      </w:pPr>
    </w:p>
    <w:p w14:paraId="202F977B" w14:textId="66C8BBAA" w:rsidR="00D406C9" w:rsidRDefault="00D406C9" w:rsidP="00C573F2">
      <w:pPr>
        <w:rPr>
          <w:lang w:val="de-DE"/>
        </w:rPr>
      </w:pPr>
      <w:r>
        <w:rPr>
          <w:lang w:val="de-DE"/>
        </w:rPr>
        <w:t>Vorteile:</w:t>
      </w:r>
    </w:p>
    <w:p w14:paraId="18781ACB" w14:textId="24992925" w:rsidR="00D406C9" w:rsidRPr="00D406C9" w:rsidRDefault="00D406C9" w:rsidP="00D406C9">
      <w:pPr>
        <w:pStyle w:val="ListParagraph"/>
        <w:numPr>
          <w:ilvl w:val="0"/>
          <w:numId w:val="37"/>
        </w:numPr>
        <w:rPr>
          <w:lang w:val="de-DE"/>
        </w:rPr>
      </w:pPr>
      <w:r>
        <w:rPr>
          <w:lang w:val="de-DE"/>
        </w:rPr>
        <w:t xml:space="preserve">Mit diesem Muster kann die benötigte Bandbreite auf ein Minimum reduziert werden </w:t>
      </w:r>
      <w:r>
        <w:rPr>
          <w:lang w:val="de-DE"/>
        </w:rPr>
        <w:fldChar w:fldCharType="begin"/>
      </w:r>
      <w:r>
        <w:rPr>
          <w:lang w:val="de-DE"/>
        </w:rPr>
        <w:instrText xml:space="preserve"> ADDIN ZOTERO_ITEM CSL_CITATION {"citationID":"1jcvRSGL","properties":{"formattedCitation":"[5]","plainCitation":"[5]","noteIndex":0},"citationItems":[{"id":63,"uris":["http://zotero.org/users/15041600/items/V84L3Z8K"],"itemData":{"id":63,"type":"article-journal","language":"en","source":"Zotero","title":"Data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Pr>
          <w:lang w:val="de-DE"/>
        </w:rPr>
        <w:fldChar w:fldCharType="separate"/>
      </w:r>
      <w:r w:rsidRPr="00D406C9">
        <w:t>[5]</w:t>
      </w:r>
      <w:r>
        <w:rPr>
          <w:lang w:val="de-DE"/>
        </w:rPr>
        <w:fldChar w:fldCharType="end"/>
      </w:r>
      <w:r>
        <w:rPr>
          <w:lang w:val="de-DE"/>
        </w:rPr>
        <w:t>. Das Muster kommt in Frage, wenn die effiziente Nutzung der verfügbaren Bandbreite kritisch ist.</w:t>
      </w:r>
    </w:p>
    <w:p w14:paraId="28706287" w14:textId="77777777" w:rsidR="00D406C9" w:rsidRDefault="00D406C9" w:rsidP="00C573F2">
      <w:pPr>
        <w:rPr>
          <w:lang w:val="de-DE"/>
        </w:rPr>
      </w:pPr>
    </w:p>
    <w:p w14:paraId="31B43476" w14:textId="2A8B9A4B" w:rsidR="00D406C9" w:rsidRDefault="00D406C9" w:rsidP="00C573F2">
      <w:pPr>
        <w:rPr>
          <w:lang w:val="de-DE"/>
        </w:rPr>
      </w:pPr>
      <w:r>
        <w:rPr>
          <w:lang w:val="de-DE"/>
        </w:rPr>
        <w:t>Nachteile:</w:t>
      </w:r>
    </w:p>
    <w:p w14:paraId="617A85D7" w14:textId="0EB43002" w:rsidR="00D406C9" w:rsidRDefault="00D406C9" w:rsidP="00D406C9">
      <w:pPr>
        <w:pStyle w:val="ListParagraph"/>
        <w:numPr>
          <w:ilvl w:val="0"/>
          <w:numId w:val="37"/>
        </w:numPr>
        <w:rPr>
          <w:lang w:val="de-DE"/>
        </w:rPr>
      </w:pPr>
      <w:r>
        <w:rPr>
          <w:lang w:val="de-DE"/>
        </w:rPr>
        <w:t xml:space="preserve">Mathematische </w:t>
      </w:r>
      <w:proofErr w:type="spellStart"/>
      <w:r>
        <w:rPr>
          <w:lang w:val="de-DE"/>
        </w:rPr>
        <w:t>methoden</w:t>
      </w:r>
      <w:proofErr w:type="spellEnd"/>
      <w:r>
        <w:rPr>
          <w:lang w:val="de-DE"/>
        </w:rPr>
        <w:t xml:space="preserve"> für die Berechnung sind oft stark abhängig vom Kontext der Daten </w:t>
      </w:r>
      <w:r>
        <w:rPr>
          <w:lang w:val="de-DE"/>
        </w:rPr>
        <w:fldChar w:fldCharType="begin"/>
      </w:r>
      <w:r>
        <w:rPr>
          <w:lang w:val="de-DE"/>
        </w:rPr>
        <w:instrText xml:space="preserve"> ADDIN ZOTERO_ITEM CSL_CITATION {"citationID":"Ft0FEId0","properties":{"formattedCitation":"[5]","plainCitation":"[5]","noteIndex":0},"citationItems":[{"id":63,"uris":["http://zotero.org/users/15041600/items/V84L3Z8K"],"itemData":{"id":63,"type":"article-journal","language":"en","source":"Zotero","title":"Data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Pr>
          <w:lang w:val="de-DE"/>
        </w:rPr>
        <w:fldChar w:fldCharType="separate"/>
      </w:r>
      <w:r w:rsidRPr="00D406C9">
        <w:t>[5]</w:t>
      </w:r>
      <w:r>
        <w:rPr>
          <w:lang w:val="de-DE"/>
        </w:rPr>
        <w:fldChar w:fldCharType="end"/>
      </w:r>
      <w:r>
        <w:rPr>
          <w:lang w:val="de-DE"/>
        </w:rPr>
        <w:t>. Ändert der Datenkontext muss auch der Algorithmus angepasst werden.</w:t>
      </w:r>
    </w:p>
    <w:p w14:paraId="3FCE4B87" w14:textId="7CECAD3F" w:rsidR="00D406C9" w:rsidRPr="00D406C9" w:rsidRDefault="00D406C9" w:rsidP="00D406C9">
      <w:pPr>
        <w:pStyle w:val="ListParagraph"/>
        <w:numPr>
          <w:ilvl w:val="0"/>
          <w:numId w:val="37"/>
        </w:numPr>
        <w:rPr>
          <w:lang w:val="de-DE"/>
        </w:rPr>
      </w:pPr>
      <w:r>
        <w:rPr>
          <w:lang w:val="de-DE"/>
        </w:rPr>
        <w:t xml:space="preserve">Die Komplexität von Mathematischen Methoden ist hoch. Entsprechend wird für die Implementierung mehr Zeit benötigt </w:t>
      </w:r>
      <w:r>
        <w:rPr>
          <w:lang w:val="de-DE"/>
        </w:rPr>
        <w:fldChar w:fldCharType="begin"/>
      </w:r>
      <w:r>
        <w:rPr>
          <w:lang w:val="de-DE"/>
        </w:rPr>
        <w:instrText xml:space="preserve"> ADDIN ZOTERO_ITEM CSL_CITATION {"citationID":"vbekNK6k","properties":{"formattedCitation":"[5]","plainCitation":"[5]","noteIndex":0},"citationItems":[{"id":63,"uris":["http://zotero.org/users/15041600/items/V84L3Z8K"],"itemData":{"id":63,"type":"article-journal","language":"en","source":"Zotero","title":"Data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Pr>
          <w:lang w:val="de-DE"/>
        </w:rPr>
        <w:fldChar w:fldCharType="separate"/>
      </w:r>
      <w:r w:rsidRPr="00D406C9">
        <w:t>[5]</w:t>
      </w:r>
      <w:r>
        <w:rPr>
          <w:lang w:val="de-DE"/>
        </w:rPr>
        <w:fldChar w:fldCharType="end"/>
      </w:r>
      <w:r>
        <w:rPr>
          <w:lang w:val="de-DE"/>
        </w:rPr>
        <w:t>.</w:t>
      </w:r>
    </w:p>
    <w:p w14:paraId="1EBD4282" w14:textId="75F07F6D" w:rsidR="00432DB1" w:rsidRPr="00D406C9" w:rsidRDefault="00432DB1">
      <w:pPr>
        <w:spacing w:line="240" w:lineRule="auto"/>
        <w:rPr>
          <w:lang w:val="de-DE"/>
        </w:rPr>
      </w:pPr>
      <w:r w:rsidRPr="00D406C9">
        <w:rPr>
          <w:lang w:val="de-DE"/>
        </w:rPr>
        <w:br w:type="page"/>
      </w:r>
    </w:p>
    <w:p w14:paraId="6740CBCE" w14:textId="77777777" w:rsidR="0011235C" w:rsidRPr="007D2E51" w:rsidRDefault="0011235C" w:rsidP="0011235C">
      <w:pPr>
        <w:pStyle w:val="Heading1"/>
      </w:pPr>
      <w:bookmarkStart w:id="41" w:name="_Toc188879061"/>
      <w:bookmarkStart w:id="42" w:name="_Toc188879125"/>
      <w:r w:rsidRPr="007D2E51">
        <w:lastRenderedPageBreak/>
        <w:t>Methodik</w:t>
      </w:r>
      <w:bookmarkEnd w:id="41"/>
      <w:bookmarkEnd w:id="42"/>
    </w:p>
    <w:p w14:paraId="083194BC" w14:textId="77777777" w:rsidR="00B23358" w:rsidRDefault="00B23358" w:rsidP="0011235C">
      <w:r>
        <w:t xml:space="preserve">In diesem Kapitel wird die verwendete Methodik beschrieben </w:t>
      </w:r>
      <w:r w:rsidRPr="00B23358">
        <w:t>Durch die Transparenz in der Methodik wird nicht nur die Reproduzierbarkeit gewährleistet, sondern auch die Grundlage für eine kritische Bewertung der Arbeit gelegt.</w:t>
      </w:r>
    </w:p>
    <w:p w14:paraId="5890CBA3" w14:textId="22130F08" w:rsidR="00B23358" w:rsidRDefault="00B23358" w:rsidP="00B23358">
      <w:pPr>
        <w:pStyle w:val="Heading2"/>
      </w:pPr>
      <w:r>
        <w:t>Projektmanagement</w:t>
      </w:r>
    </w:p>
    <w:p w14:paraId="39DE7A80" w14:textId="3D7E47B2" w:rsidR="00B23358" w:rsidRDefault="00B23358" w:rsidP="00B23358">
      <w:r>
        <w:t>Für die Umsetzung wurde eine Agile Vorgehensweise gewählt.</w:t>
      </w:r>
      <w:r w:rsidR="00DD788E">
        <w:t xml:space="preserve"> In einem Projektboard in </w:t>
      </w:r>
      <w:proofErr w:type="spellStart"/>
      <w:r w:rsidR="00DD788E">
        <w:t>Github</w:t>
      </w:r>
      <w:proofErr w:type="spellEnd"/>
      <w:r w:rsidR="00DD788E">
        <w:t xml:space="preserve"> werden Tasks erfasst und iterativ abgearbeitet. Die Tasks sind primär auf die Lieferobjekte zugeschnitten. Das Projektboard orientiert sich dabei an der Kanban Methode </w:t>
      </w:r>
      <w:r w:rsidR="00DD788E">
        <w:fldChar w:fldCharType="begin"/>
      </w:r>
      <w:r w:rsidR="00534E68">
        <w:instrText xml:space="preserve"> ADDIN ZOTERO_ITEM CSL_CITATION {"citationID":"XKKERxBN","properties":{"formattedCitation":"[9]","plainCitation":"[9]","noteIndex":0},"citationItems":[{"id":72,"uris":["http://zotero.org/users/15041600/items/Z379XBT9"],"itemData":{"id":72,"type":"entry-encyclopedia","abstract":"Kanban ist eine Methode der Produktionsprozesssteuerung. Das Vorgehen orientiert sich ausschließlich am tatsächlichen Verbrauch von Materialien am Bereitstell- und Verbrauchsort. Kanban ermöglicht eine Reduktion der lokalen Bestände von Vorprodukten in und nahe der Produktion, die dort in Produkten der nächsten Integrationsstufe verbaut werden.\nZiel der Kanban-Methode ist es, die Wertschöpfungskette auf jeder Fertigungs- bzw. Produktionsstufe einer mehrstufigen Integrationskette kostenoptimal zu steuern. Dabei erfolgen die Entnahmen aus den jeweiligen Pufferlagern und das Nachliefern in dieselben Pufferlager asynchron. Durch das Verteilen der Pufferlager in der Produktion entlang der Integrationskette wird mit einfachen Informationsmitteln und kurzen Transportwegen eine einfache Lösung erreicht.\nKanban entstammt dem Japanischen bzw. dem Chinesischen. Im Japanischen heißt </w:instrText>
      </w:r>
      <w:r w:rsidR="00534E68">
        <w:rPr>
          <w:rFonts w:ascii="MS Gothic" w:eastAsia="MS Gothic" w:hAnsi="MS Gothic" w:cs="MS Gothic" w:hint="eastAsia"/>
        </w:rPr>
        <w:instrText>かんばん</w:instrText>
      </w:r>
      <w:r w:rsidR="00534E68">
        <w:instrText xml:space="preserve"> (</w:instrText>
      </w:r>
      <w:r w:rsidR="00534E68">
        <w:rPr>
          <w:rFonts w:ascii="MS Gothic" w:eastAsia="MS Gothic" w:hAnsi="MS Gothic" w:cs="MS Gothic" w:hint="eastAsia"/>
        </w:rPr>
        <w:instrText>看板</w:instrText>
      </w:r>
      <w:r w:rsidR="00534E68">
        <w:instrText xml:space="preserve">) so viel wie „Karte“, „Tafel“ oder „Beleg“ und im Chinesischen entspricht Kanban dem Pinyin für dieselben Zeichen </w:instrText>
      </w:r>
      <w:r w:rsidR="00534E68">
        <w:rPr>
          <w:rFonts w:ascii="MS Gothic" w:eastAsia="MS Gothic" w:hAnsi="MS Gothic" w:cs="MS Gothic" w:hint="eastAsia"/>
        </w:rPr>
        <w:instrText>看板</w:instrText>
      </w:r>
      <w:r w:rsidR="00534E68">
        <w:instrText xml:space="preserve">. Kanban ist eine Umsetzung des unter den Synonymen Hol-, Zuruf- oder Pull-Prinzip bekannten Steuerungsverfahrens.","container-title":"Wikipedia","language":"de","license":"Creative Commons Attribution-ShareAlike License","note":"Page Version ID: 252173638","source":"Wikipedia","title":"Kanban","URL":"https://de.wikipedia.org/w/index.php?title=Kanban&amp;oldid=252173638","accessed":{"date-parts":[["2025",1,27]]},"issued":{"date-parts":[["2025",1,12]]},"citation-key":"Kanban2025"}}],"schema":"https://github.com/citation-style-language/schema/raw/master/csl-citation.json"} </w:instrText>
      </w:r>
      <w:r w:rsidR="00DD788E">
        <w:fldChar w:fldCharType="separate"/>
      </w:r>
      <w:r w:rsidR="00534E68" w:rsidRPr="00534E68">
        <w:t>[9]</w:t>
      </w:r>
      <w:r w:rsidR="00DD788E">
        <w:fldChar w:fldCharType="end"/>
      </w:r>
      <w:r w:rsidR="00DD788E">
        <w:t xml:space="preserve">. Das Projektboard befindet sich auf </w:t>
      </w:r>
      <w:proofErr w:type="spellStart"/>
      <w:r w:rsidR="00DD788E">
        <w:t>Github</w:t>
      </w:r>
      <w:proofErr w:type="spellEnd"/>
      <w:r w:rsidR="00DD788E">
        <w:t>:</w:t>
      </w:r>
    </w:p>
    <w:p w14:paraId="6008CBC2" w14:textId="77777777" w:rsidR="00DD788E" w:rsidRDefault="00DD788E" w:rsidP="00B23358"/>
    <w:p w14:paraId="113DF942" w14:textId="594F8989" w:rsidR="00DD788E" w:rsidRDefault="00DD788E" w:rsidP="00B23358">
      <w:hyperlink r:id="rId25" w:history="1">
        <w:r w:rsidRPr="004C3A0D">
          <w:rPr>
            <w:rStyle w:val="Hyperlink"/>
          </w:rPr>
          <w:t>https://github.com/users/zuercheram/projects/2/views/3</w:t>
        </w:r>
      </w:hyperlink>
    </w:p>
    <w:p w14:paraId="54B105F0" w14:textId="77777777" w:rsidR="00DD788E" w:rsidRDefault="00DD788E" w:rsidP="00B23358"/>
    <w:p w14:paraId="1AE0D21C" w14:textId="7FFA6A9D" w:rsidR="00DD788E" w:rsidRDefault="00DD788E" w:rsidP="00B23358">
      <w:r>
        <w:t xml:space="preserve">Der </w:t>
      </w:r>
      <w:proofErr w:type="spellStart"/>
      <w:r>
        <w:t>Gesamtvortschritt</w:t>
      </w:r>
      <w:proofErr w:type="spellEnd"/>
      <w:r>
        <w:t xml:space="preserve"> der Masterthesis ist in einem übergeordneten Projektplan dargestellt. Er zeigt die Termine, Meilensteine und geplante Umsetzungsabschnitte für die Masterthesis.</w:t>
      </w:r>
    </w:p>
    <w:p w14:paraId="065013CA" w14:textId="77777777" w:rsidR="00DD788E" w:rsidRDefault="00DD788E" w:rsidP="00B23358">
      <w:pPr>
        <w:sectPr w:rsidR="00DD788E" w:rsidSect="00A54C2F">
          <w:pgSz w:w="11906" w:h="16838" w:code="9"/>
          <w:pgMar w:top="1758" w:right="1004" w:bottom="680" w:left="1435" w:header="709" w:footer="510" w:gutter="0"/>
          <w:cols w:space="708"/>
          <w:docGrid w:linePitch="360"/>
        </w:sectPr>
      </w:pPr>
    </w:p>
    <w:p w14:paraId="0EB8CBE0" w14:textId="2C94879C" w:rsidR="00692428" w:rsidRDefault="00692428" w:rsidP="00692428">
      <w:pPr>
        <w:pStyle w:val="Heading2"/>
      </w:pPr>
      <w:r>
        <w:lastRenderedPageBreak/>
        <w:t>Masterthesis Zeitplan</w:t>
      </w:r>
    </w:p>
    <w:p w14:paraId="52E8F35A" w14:textId="64B4FF73" w:rsidR="00DD788E" w:rsidRDefault="00692428">
      <w:pPr>
        <w:spacing w:line="240" w:lineRule="auto"/>
      </w:pPr>
      <w:r w:rsidRPr="00692428">
        <w:rPr>
          <w:noProof/>
        </w:rPr>
        <w:drawing>
          <wp:inline distT="0" distB="0" distL="0" distR="0" wp14:anchorId="079858DE" wp14:editId="0E761FF7">
            <wp:extent cx="9144000" cy="3074035"/>
            <wp:effectExtent l="0" t="0" r="0" b="0"/>
            <wp:docPr id="2659301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0" cy="3074035"/>
                    </a:xfrm>
                    <a:prstGeom prst="rect">
                      <a:avLst/>
                    </a:prstGeom>
                    <a:noFill/>
                    <a:ln>
                      <a:noFill/>
                    </a:ln>
                  </pic:spPr>
                </pic:pic>
              </a:graphicData>
            </a:graphic>
          </wp:inline>
        </w:drawing>
      </w:r>
    </w:p>
    <w:p w14:paraId="3D31C90A" w14:textId="77777777" w:rsidR="00DD788E" w:rsidRDefault="00DD788E">
      <w:pPr>
        <w:spacing w:line="240" w:lineRule="auto"/>
      </w:pPr>
    </w:p>
    <w:p w14:paraId="1AC1E99F" w14:textId="77777777" w:rsidR="00DD788E" w:rsidRDefault="00DD788E">
      <w:pPr>
        <w:spacing w:line="240" w:lineRule="auto"/>
        <w:sectPr w:rsidR="00DD788E" w:rsidSect="00DD788E">
          <w:pgSz w:w="16838" w:h="11906" w:orient="landscape" w:code="9"/>
          <w:pgMar w:top="1435" w:right="1758" w:bottom="1004" w:left="680" w:header="709" w:footer="510" w:gutter="0"/>
          <w:cols w:space="708"/>
          <w:docGrid w:linePitch="360"/>
        </w:sectPr>
      </w:pPr>
    </w:p>
    <w:p w14:paraId="75A1124B" w14:textId="0CDB3FA7" w:rsidR="00C91AB6" w:rsidRDefault="00C91AB6" w:rsidP="00C91AB6">
      <w:pPr>
        <w:pStyle w:val="Heading2"/>
        <w:rPr>
          <w:lang w:val="de-DE"/>
        </w:rPr>
      </w:pPr>
      <w:bookmarkStart w:id="43" w:name="_Toc188879062"/>
      <w:bookmarkStart w:id="44" w:name="_Toc188879129"/>
      <w:r>
        <w:rPr>
          <w:lang w:val="de-DE"/>
        </w:rPr>
        <w:lastRenderedPageBreak/>
        <w:t>Entwurf der Lösungsarchitektur</w:t>
      </w:r>
    </w:p>
    <w:p w14:paraId="29A6D03A" w14:textId="77777777" w:rsidR="00C91AB6" w:rsidRDefault="00C91AB6" w:rsidP="00C91AB6">
      <w:pPr>
        <w:rPr>
          <w:lang w:val="de-DE"/>
        </w:rPr>
      </w:pPr>
    </w:p>
    <w:p w14:paraId="2D33CEE8" w14:textId="7F42F02F" w:rsidR="00C91AB6" w:rsidRDefault="00C91AB6" w:rsidP="00C91AB6">
      <w:pPr>
        <w:pStyle w:val="Heading2"/>
        <w:rPr>
          <w:lang w:val="de-DE"/>
        </w:rPr>
      </w:pPr>
      <w:r>
        <w:rPr>
          <w:lang w:val="de-DE"/>
        </w:rPr>
        <w:t>Analyse der Datensynchronisation</w:t>
      </w:r>
    </w:p>
    <w:p w14:paraId="50025882" w14:textId="77777777" w:rsidR="00C91AB6" w:rsidRDefault="00C91AB6" w:rsidP="00C91AB6">
      <w:pPr>
        <w:rPr>
          <w:lang w:val="de-DE"/>
        </w:rPr>
      </w:pPr>
    </w:p>
    <w:p w14:paraId="7AE74C8E" w14:textId="24A9FE04" w:rsidR="00C91AB6" w:rsidRDefault="00C91AB6" w:rsidP="00C91AB6">
      <w:pPr>
        <w:pStyle w:val="Heading2"/>
        <w:rPr>
          <w:lang w:val="de-DE"/>
        </w:rPr>
      </w:pPr>
      <w:r>
        <w:rPr>
          <w:lang w:val="de-DE"/>
        </w:rPr>
        <w:t>Umsetzung der Baustellen App als MVP</w:t>
      </w:r>
    </w:p>
    <w:p w14:paraId="1217F0C5" w14:textId="77777777" w:rsidR="00C91AB6" w:rsidRPr="00C91AB6" w:rsidRDefault="00C91AB6" w:rsidP="00C91AB6">
      <w:pPr>
        <w:rPr>
          <w:lang w:val="de-DE"/>
        </w:rPr>
      </w:pPr>
    </w:p>
    <w:p w14:paraId="09B992B8" w14:textId="2F3E4B87" w:rsidR="00C91AB6" w:rsidRDefault="00C91AB6">
      <w:pPr>
        <w:spacing w:line="240" w:lineRule="auto"/>
        <w:rPr>
          <w:lang w:val="de-DE"/>
        </w:rPr>
      </w:pPr>
      <w:r>
        <w:rPr>
          <w:lang w:val="de-DE"/>
        </w:rPr>
        <w:br w:type="page"/>
      </w:r>
    </w:p>
    <w:p w14:paraId="1521B426" w14:textId="420FDD14" w:rsidR="0011235C" w:rsidRDefault="002B342E" w:rsidP="0011235C">
      <w:pPr>
        <w:pStyle w:val="Heading1"/>
        <w:rPr>
          <w:lang w:val="de-DE"/>
        </w:rPr>
      </w:pPr>
      <w:r>
        <w:rPr>
          <w:lang w:val="de-DE"/>
        </w:rPr>
        <w:lastRenderedPageBreak/>
        <w:t>Ergebnisse</w:t>
      </w:r>
      <w:bookmarkEnd w:id="43"/>
      <w:bookmarkEnd w:id="44"/>
    </w:p>
    <w:p w14:paraId="4908CEE6" w14:textId="737C7DFB" w:rsidR="0011235C" w:rsidRPr="004E1716" w:rsidRDefault="009C55AB" w:rsidP="0011235C">
      <w:pPr>
        <w:rPr>
          <w:lang w:val="de-DE"/>
        </w:rPr>
      </w:pPr>
      <w:r>
        <w:rPr>
          <w:lang w:val="de-DE"/>
        </w:rPr>
        <w:t xml:space="preserve">In diesem Kapitel werden die Ergebnisse der Arbeit dargelegt. Zuerst werden die Anforderungen an die „Baustellen App“ dargelegt (Kapitel </w:t>
      </w:r>
      <w:r>
        <w:rPr>
          <w:lang w:val="de-DE"/>
        </w:rPr>
        <w:fldChar w:fldCharType="begin"/>
      </w:r>
      <w:r>
        <w:rPr>
          <w:lang w:val="de-DE"/>
        </w:rPr>
        <w:instrText xml:space="preserve"> REF _Ref189387333 \r \h </w:instrText>
      </w:r>
      <w:r>
        <w:rPr>
          <w:lang w:val="de-DE"/>
        </w:rPr>
      </w:r>
      <w:r>
        <w:rPr>
          <w:lang w:val="de-DE"/>
        </w:rPr>
        <w:fldChar w:fldCharType="separate"/>
      </w:r>
      <w:r>
        <w:rPr>
          <w:lang w:val="de-DE"/>
        </w:rPr>
        <w:t>4.1</w:t>
      </w:r>
      <w:r>
        <w:rPr>
          <w:lang w:val="de-DE"/>
        </w:rPr>
        <w:fldChar w:fldCharType="end"/>
      </w:r>
      <w:r>
        <w:rPr>
          <w:lang w:val="de-DE"/>
        </w:rPr>
        <w:t xml:space="preserve">). </w:t>
      </w:r>
      <w:proofErr w:type="spellStart"/>
      <w:r>
        <w:rPr>
          <w:lang w:val="de-DE"/>
        </w:rPr>
        <w:t>Anschliessend</w:t>
      </w:r>
      <w:proofErr w:type="spellEnd"/>
      <w:r>
        <w:rPr>
          <w:lang w:val="de-DE"/>
        </w:rPr>
        <w:t xml:space="preserve"> folgen die Lösungsarchitektur für den MVP (Kapitel </w:t>
      </w:r>
      <w:r>
        <w:rPr>
          <w:lang w:val="de-DE"/>
        </w:rPr>
        <w:fldChar w:fldCharType="begin"/>
      </w:r>
      <w:r>
        <w:rPr>
          <w:lang w:val="de-DE"/>
        </w:rPr>
        <w:instrText xml:space="preserve"> REF _Ref189387369 \r \h </w:instrText>
      </w:r>
      <w:r>
        <w:rPr>
          <w:lang w:val="de-DE"/>
        </w:rPr>
      </w:r>
      <w:r>
        <w:rPr>
          <w:lang w:val="de-DE"/>
        </w:rPr>
        <w:fldChar w:fldCharType="separate"/>
      </w:r>
      <w:r>
        <w:rPr>
          <w:lang w:val="de-DE"/>
        </w:rPr>
        <w:t>4.3</w:t>
      </w:r>
      <w:r>
        <w:rPr>
          <w:lang w:val="de-DE"/>
        </w:rPr>
        <w:fldChar w:fldCharType="end"/>
      </w:r>
      <w:r>
        <w:rPr>
          <w:lang w:val="de-DE"/>
        </w:rPr>
        <w:t xml:space="preserve">) inklusive der </w:t>
      </w:r>
      <w:proofErr w:type="spellStart"/>
      <w:r>
        <w:rPr>
          <w:lang w:val="de-DE"/>
        </w:rPr>
        <w:t>Nutzertanalyse</w:t>
      </w:r>
      <w:proofErr w:type="spellEnd"/>
      <w:r>
        <w:rPr>
          <w:lang w:val="de-DE"/>
        </w:rPr>
        <w:t xml:space="preserve"> (Kapitel </w:t>
      </w:r>
      <w:r>
        <w:rPr>
          <w:lang w:val="de-DE"/>
        </w:rPr>
        <w:fldChar w:fldCharType="begin"/>
      </w:r>
      <w:r>
        <w:rPr>
          <w:lang w:val="de-DE"/>
        </w:rPr>
        <w:instrText xml:space="preserve"> REF _Ref189387422 \r \h </w:instrText>
      </w:r>
      <w:r>
        <w:rPr>
          <w:lang w:val="de-DE"/>
        </w:rPr>
      </w:r>
      <w:r>
        <w:rPr>
          <w:lang w:val="de-DE"/>
        </w:rPr>
        <w:fldChar w:fldCharType="separate"/>
      </w:r>
      <w:r>
        <w:rPr>
          <w:lang w:val="de-DE"/>
        </w:rPr>
        <w:t>4.3.7.4</w:t>
      </w:r>
      <w:r>
        <w:rPr>
          <w:lang w:val="de-DE"/>
        </w:rPr>
        <w:fldChar w:fldCharType="end"/>
      </w:r>
      <w:r>
        <w:rPr>
          <w:lang w:val="de-DE"/>
        </w:rPr>
        <w:t>). Zum Abschluss wird die Implementierung beschrieben (</w:t>
      </w:r>
      <w:proofErr w:type="gramStart"/>
      <w:r>
        <w:rPr>
          <w:lang w:val="de-DE"/>
        </w:rPr>
        <w:t>Kapitel )</w:t>
      </w:r>
      <w:proofErr w:type="gramEnd"/>
      <w:r>
        <w:rPr>
          <w:lang w:val="de-DE"/>
        </w:rPr>
        <w:t>.</w:t>
      </w:r>
    </w:p>
    <w:p w14:paraId="71F63720" w14:textId="77777777" w:rsidR="0011235C" w:rsidRPr="007D2E51" w:rsidRDefault="0011235C" w:rsidP="0011235C">
      <w:pPr>
        <w:pStyle w:val="Heading2"/>
      </w:pPr>
      <w:bookmarkStart w:id="45" w:name="_Toc188879130"/>
      <w:bookmarkStart w:id="46" w:name="_Ref189387333"/>
      <w:r w:rsidRPr="007D2E51">
        <w:t>Pflichtenheft</w:t>
      </w:r>
      <w:bookmarkEnd w:id="45"/>
      <w:bookmarkEnd w:id="46"/>
    </w:p>
    <w:p w14:paraId="0DADC435" w14:textId="77777777" w:rsidR="0011235C" w:rsidRPr="007D2E51" w:rsidRDefault="0011235C" w:rsidP="0011235C">
      <w:r w:rsidRPr="007D2E51">
        <w:t xml:space="preserve">Im Pflichtenheft sind die </w:t>
      </w:r>
      <w:proofErr w:type="spellStart"/>
      <w:r w:rsidRPr="007D2E51">
        <w:t>buisnessrelevanten</w:t>
      </w:r>
      <w:proofErr w:type="spellEnd"/>
      <w:r w:rsidRPr="007D2E51">
        <w:t xml:space="preserve"> Anforderungen an die Applikation aufgeführt. Zusätzlich zu den Anforderungen sind Mockups im Pflichtenheft enthalten. Die Mockups </w:t>
      </w:r>
      <w:proofErr w:type="gramStart"/>
      <w:r w:rsidRPr="007D2E51">
        <w:t>visualisieren</w:t>
      </w:r>
      <w:proofErr w:type="gramEnd"/>
      <w:r w:rsidRPr="007D2E51">
        <w:t xml:space="preserve"> wie Anforderungen in die Benutzeroberfläche realisiert werden sollen. Die Mockups sind Illustrationen und </w:t>
      </w:r>
      <w:proofErr w:type="spellStart"/>
      <w:r w:rsidRPr="007D2E51">
        <w:t>fokusieren</w:t>
      </w:r>
      <w:proofErr w:type="spellEnd"/>
      <w:r w:rsidRPr="007D2E51">
        <w:t xml:space="preserve"> sich auf das Layout und </w:t>
      </w:r>
      <w:proofErr w:type="spellStart"/>
      <w:r w:rsidRPr="007D2E51">
        <w:t>positionierung</w:t>
      </w:r>
      <w:proofErr w:type="spellEnd"/>
      <w:r w:rsidRPr="007D2E51">
        <w:t xml:space="preserve"> von Informationen auf dem Bildschirm. Je nach Plattform werden sich die Elemente visuell von den Mockups unterscheiden.</w:t>
      </w:r>
    </w:p>
    <w:p w14:paraId="5E4CE936" w14:textId="77777777" w:rsidR="0011235C" w:rsidRPr="007D2E51" w:rsidRDefault="0011235C" w:rsidP="0011235C"/>
    <w:p w14:paraId="479BB327" w14:textId="57555B67" w:rsidR="0011235C" w:rsidRDefault="0011235C" w:rsidP="0011235C">
      <w:r w:rsidRPr="007D2E51">
        <w:t xml:space="preserve">Die Anforderungen und Mockups sind aus dem Angebot «Konzeption THEIA für die Baustelle» für die Helion AG abgeleitet. Das Angebotsdokument wurde von der </w:t>
      </w:r>
      <w:proofErr w:type="spellStart"/>
      <w:r w:rsidRPr="007D2E51">
        <w:t>Isolutions</w:t>
      </w:r>
      <w:proofErr w:type="spellEnd"/>
      <w:r w:rsidRPr="007D2E51">
        <w:t xml:space="preserve"> AG verfasst</w:t>
      </w:r>
      <w:r>
        <w:t>. Da das Angebotsdokument interne Informationen enthält, wurden die Anforderungen generalisiert.</w:t>
      </w:r>
    </w:p>
    <w:p w14:paraId="21CE5481" w14:textId="77777777" w:rsidR="009C55AB" w:rsidRDefault="009C55AB" w:rsidP="0011235C"/>
    <w:p w14:paraId="45DBF5A5" w14:textId="02B97F24" w:rsidR="009C55AB" w:rsidRPr="007D2E51" w:rsidRDefault="009C55AB" w:rsidP="0011235C">
      <w:r>
        <w:t>Die Helion AG will die «Baustellen App» mehreren Phasen umsetzen. Die erste Implementierung soll als MVP ausgelegt sein. Mit dieser ersten Version soll die Stossrichtung der mobilen Applikation und die Akzeptanz bei den Anwendenden überprüft werden. Weitere Funktionen werden anschliessend geplant und implementiert.</w:t>
      </w:r>
    </w:p>
    <w:p w14:paraId="3B34C6A5" w14:textId="77777777" w:rsidR="0011235C" w:rsidRDefault="0011235C" w:rsidP="0011235C">
      <w:pPr>
        <w:pStyle w:val="Heading3"/>
      </w:pPr>
      <w:bookmarkStart w:id="47" w:name="_Toc188879131"/>
      <w:r w:rsidRPr="007D2E51">
        <w:t>Authentifizierung</w:t>
      </w:r>
      <w:bookmarkEnd w:id="47"/>
    </w:p>
    <w:p w14:paraId="110DA939" w14:textId="73B0E33E" w:rsidR="00B47247" w:rsidRPr="00B47247" w:rsidRDefault="00B47247" w:rsidP="00B47247">
      <w:r>
        <w:t>In diesem Abschnitt sind die Anforderungen an die Authentifizierung aufgelistet.</w:t>
      </w:r>
    </w:p>
    <w:p w14:paraId="72B57BDC" w14:textId="40A8C78A" w:rsidR="0011235C" w:rsidRPr="007D2E51" w:rsidRDefault="0011235C" w:rsidP="0011235C">
      <w:pPr>
        <w:pStyle w:val="Caption"/>
        <w:keepNext/>
      </w:pPr>
      <w:bookmarkStart w:id="48" w:name="_Toc188879484"/>
      <w:r w:rsidRPr="007D2E51">
        <w:t xml:space="preserve">Tabelle </w:t>
      </w:r>
      <w:fldSimple w:instr=" SEQ Tabelle \* ARABIC ">
        <w:r w:rsidR="0035105E">
          <w:rPr>
            <w:noProof/>
          </w:rPr>
          <w:t>1</w:t>
        </w:r>
      </w:fldSimple>
      <w:r w:rsidRPr="007D2E51">
        <w:t xml:space="preserve"> Anforderungen an die Authentifizierung</w:t>
      </w:r>
      <w:bookmarkEnd w:id="48"/>
    </w:p>
    <w:tbl>
      <w:tblPr>
        <w:tblStyle w:val="TabelleBFH2"/>
        <w:tblW w:w="8852" w:type="dxa"/>
        <w:tblLook w:val="04A0" w:firstRow="1" w:lastRow="0" w:firstColumn="1" w:lastColumn="0" w:noHBand="0" w:noVBand="1"/>
      </w:tblPr>
      <w:tblGrid>
        <w:gridCol w:w="1062"/>
        <w:gridCol w:w="1910"/>
        <w:gridCol w:w="5880"/>
      </w:tblGrid>
      <w:tr w:rsidR="0011235C" w:rsidRPr="007D2E51" w14:paraId="0D5EAEB9"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375D918C" w14:textId="77777777" w:rsidR="0011235C" w:rsidRPr="007D2E51" w:rsidRDefault="0011235C" w:rsidP="001C4032">
            <w:proofErr w:type="spellStart"/>
            <w:r w:rsidRPr="007D2E51">
              <w:t>Nr</w:t>
            </w:r>
            <w:proofErr w:type="spellEnd"/>
          </w:p>
        </w:tc>
        <w:tc>
          <w:tcPr>
            <w:tcW w:w="1910" w:type="dxa"/>
          </w:tcPr>
          <w:p w14:paraId="1BA56D9F" w14:textId="77777777" w:rsidR="0011235C" w:rsidRPr="007D2E51" w:rsidRDefault="0011235C" w:rsidP="001C4032">
            <w:r w:rsidRPr="007D2E51">
              <w:t>Name</w:t>
            </w:r>
          </w:p>
        </w:tc>
        <w:tc>
          <w:tcPr>
            <w:tcW w:w="5880" w:type="dxa"/>
          </w:tcPr>
          <w:p w14:paraId="346B245C" w14:textId="77777777" w:rsidR="0011235C" w:rsidRPr="007D2E51" w:rsidRDefault="0011235C" w:rsidP="001C4032">
            <w:r w:rsidRPr="007D2E51">
              <w:t>Beschreibung</w:t>
            </w:r>
          </w:p>
        </w:tc>
      </w:tr>
      <w:tr w:rsidR="0011235C" w:rsidRPr="007D2E51" w14:paraId="04A3F956" w14:textId="77777777" w:rsidTr="002202ED">
        <w:tc>
          <w:tcPr>
            <w:tcW w:w="1062" w:type="dxa"/>
          </w:tcPr>
          <w:p w14:paraId="0461A5C2" w14:textId="677BD4DB" w:rsidR="0011235C" w:rsidRPr="007D2E51" w:rsidRDefault="0011235C" w:rsidP="001C4032">
            <w:r w:rsidRPr="007D2E51">
              <w:t>REQ-</w:t>
            </w:r>
            <w:r w:rsidR="00DA1E46">
              <w:t>001</w:t>
            </w:r>
          </w:p>
        </w:tc>
        <w:tc>
          <w:tcPr>
            <w:tcW w:w="1910" w:type="dxa"/>
          </w:tcPr>
          <w:p w14:paraId="3120BFF2" w14:textId="77777777" w:rsidR="0011235C" w:rsidRPr="007D2E51" w:rsidRDefault="0011235C" w:rsidP="001C4032">
            <w:r w:rsidRPr="007D2E51">
              <w:t>Authentisierung</w:t>
            </w:r>
          </w:p>
        </w:tc>
        <w:tc>
          <w:tcPr>
            <w:tcW w:w="5880" w:type="dxa"/>
          </w:tcPr>
          <w:p w14:paraId="507070CB" w14:textId="77777777" w:rsidR="0011235C" w:rsidRPr="007D2E51" w:rsidRDefault="0011235C" w:rsidP="001C4032">
            <w:r w:rsidRPr="007D2E51">
              <w:t>Die Benutzer müssen sich beim Einstieg in die App als erstes authentifizieren. Erst nach Authentisierung und Autorisierung können die Benutzer auf die Inhalte zugreifen.</w:t>
            </w:r>
          </w:p>
        </w:tc>
      </w:tr>
      <w:tr w:rsidR="0011235C" w:rsidRPr="007D2E51" w14:paraId="3B29389C" w14:textId="77777777" w:rsidTr="002202ED">
        <w:tc>
          <w:tcPr>
            <w:tcW w:w="1062" w:type="dxa"/>
          </w:tcPr>
          <w:p w14:paraId="21A106B3" w14:textId="4A8E9CE7" w:rsidR="0011235C" w:rsidRPr="007D2E51" w:rsidRDefault="0011235C" w:rsidP="001C4032">
            <w:r w:rsidRPr="007D2E51">
              <w:t>REQ-</w:t>
            </w:r>
            <w:r w:rsidR="00DA1E46">
              <w:t>002</w:t>
            </w:r>
          </w:p>
        </w:tc>
        <w:tc>
          <w:tcPr>
            <w:tcW w:w="1910" w:type="dxa"/>
          </w:tcPr>
          <w:p w14:paraId="398ACC2E" w14:textId="77777777" w:rsidR="0011235C" w:rsidRPr="007D2E51" w:rsidRDefault="0011235C" w:rsidP="001C4032">
            <w:r w:rsidRPr="007D2E51">
              <w:t>Speicherung der Session</w:t>
            </w:r>
          </w:p>
        </w:tc>
        <w:tc>
          <w:tcPr>
            <w:tcW w:w="5880" w:type="dxa"/>
          </w:tcPr>
          <w:p w14:paraId="1CC7E1AC" w14:textId="77777777" w:rsidR="0011235C" w:rsidRPr="007D2E51" w:rsidRDefault="0011235C" w:rsidP="001C4032">
            <w:r w:rsidRPr="007D2E51">
              <w:t>Nach dem Einloggen bleibt die Session des Benutzers in der App gespeichert, damit sich der Benutzer nicht immer wieder neu anmelden muss. Nach einer zu definierenden Zeitdauer wird die Session ungültig und der Benutzer muss sich neu anmelden.</w:t>
            </w:r>
          </w:p>
        </w:tc>
      </w:tr>
      <w:tr w:rsidR="0011235C" w:rsidRPr="007D2E51" w14:paraId="7DA9A9A6" w14:textId="77777777" w:rsidTr="002202ED">
        <w:tc>
          <w:tcPr>
            <w:tcW w:w="1062" w:type="dxa"/>
          </w:tcPr>
          <w:p w14:paraId="376D8A32" w14:textId="07323C54" w:rsidR="0011235C" w:rsidRPr="007D2E51" w:rsidRDefault="0011235C" w:rsidP="001C4032">
            <w:r w:rsidRPr="007D2E51">
              <w:t>REQ-</w:t>
            </w:r>
            <w:r w:rsidR="00DA1E46">
              <w:t>003</w:t>
            </w:r>
          </w:p>
        </w:tc>
        <w:tc>
          <w:tcPr>
            <w:tcW w:w="1910" w:type="dxa"/>
          </w:tcPr>
          <w:p w14:paraId="005B6B9F" w14:textId="77777777" w:rsidR="0011235C" w:rsidRPr="007D2E51" w:rsidRDefault="0011235C" w:rsidP="001C4032">
            <w:r w:rsidRPr="007D2E51">
              <w:t>Logout</w:t>
            </w:r>
          </w:p>
        </w:tc>
        <w:tc>
          <w:tcPr>
            <w:tcW w:w="5880" w:type="dxa"/>
          </w:tcPr>
          <w:p w14:paraId="4E3C62DD" w14:textId="77777777" w:rsidR="0011235C" w:rsidRPr="007D2E51" w:rsidRDefault="0011235C" w:rsidP="001C4032">
            <w:pPr>
              <w:keepNext/>
            </w:pPr>
            <w:r w:rsidRPr="007D2E51">
              <w:t>Der Benutzer muss die Möglichkeit haben, sich wieder abzumelden.</w:t>
            </w:r>
          </w:p>
        </w:tc>
      </w:tr>
    </w:tbl>
    <w:p w14:paraId="70DE4D12" w14:textId="77777777" w:rsidR="0011235C" w:rsidRDefault="0011235C" w:rsidP="0011235C">
      <w:pPr>
        <w:pStyle w:val="Heading3"/>
      </w:pPr>
      <w:bookmarkStart w:id="49" w:name="_Toc188879132"/>
      <w:r w:rsidRPr="007D2E51">
        <w:t>Projektübersicht</w:t>
      </w:r>
      <w:bookmarkEnd w:id="49"/>
    </w:p>
    <w:p w14:paraId="0821D780" w14:textId="509F2DAD" w:rsidR="00B47247" w:rsidRPr="00B47247" w:rsidRDefault="00B47247" w:rsidP="00B47247">
      <w:r>
        <w:t>In diesem Abschnitt sind Anforderungen an die Projektübersicht.</w:t>
      </w:r>
    </w:p>
    <w:p w14:paraId="1B3FB0D7" w14:textId="064DFC6C" w:rsidR="0011235C" w:rsidRPr="007D2E51" w:rsidRDefault="0011235C" w:rsidP="0011235C">
      <w:pPr>
        <w:pStyle w:val="Caption"/>
        <w:keepNext/>
      </w:pPr>
      <w:bookmarkStart w:id="50" w:name="_Toc188879485"/>
      <w:r w:rsidRPr="007D2E51">
        <w:t xml:space="preserve">Tabelle </w:t>
      </w:r>
      <w:fldSimple w:instr=" SEQ Tabelle \* ARABIC ">
        <w:r w:rsidR="0035105E">
          <w:rPr>
            <w:noProof/>
          </w:rPr>
          <w:t>2</w:t>
        </w:r>
      </w:fldSimple>
      <w:r w:rsidRPr="007D2E51">
        <w:t xml:space="preserve"> Anforderungen an die Projektübersicht</w:t>
      </w:r>
      <w:bookmarkEnd w:id="50"/>
    </w:p>
    <w:tbl>
      <w:tblPr>
        <w:tblStyle w:val="TabelleBFH2"/>
        <w:tblW w:w="8852" w:type="dxa"/>
        <w:tblLook w:val="04A0" w:firstRow="1" w:lastRow="0" w:firstColumn="1" w:lastColumn="0" w:noHBand="0" w:noVBand="1"/>
      </w:tblPr>
      <w:tblGrid>
        <w:gridCol w:w="1062"/>
        <w:gridCol w:w="1910"/>
        <w:gridCol w:w="5880"/>
      </w:tblGrid>
      <w:tr w:rsidR="0011235C" w:rsidRPr="007D2E51" w14:paraId="6A343BD9"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756FE0F9" w14:textId="77777777" w:rsidR="0011235C" w:rsidRPr="007D2E51" w:rsidRDefault="0011235C" w:rsidP="001C4032">
            <w:proofErr w:type="spellStart"/>
            <w:r w:rsidRPr="007D2E51">
              <w:t>Nr</w:t>
            </w:r>
            <w:proofErr w:type="spellEnd"/>
          </w:p>
        </w:tc>
        <w:tc>
          <w:tcPr>
            <w:tcW w:w="1910" w:type="dxa"/>
          </w:tcPr>
          <w:p w14:paraId="6016AB7D" w14:textId="77777777" w:rsidR="0011235C" w:rsidRPr="007D2E51" w:rsidRDefault="0011235C" w:rsidP="001C4032">
            <w:r w:rsidRPr="007D2E51">
              <w:t>Name</w:t>
            </w:r>
          </w:p>
        </w:tc>
        <w:tc>
          <w:tcPr>
            <w:tcW w:w="5880" w:type="dxa"/>
          </w:tcPr>
          <w:p w14:paraId="60BDBE23" w14:textId="77777777" w:rsidR="0011235C" w:rsidRPr="007D2E51" w:rsidRDefault="0011235C" w:rsidP="001C4032">
            <w:r w:rsidRPr="007D2E51">
              <w:t>Beschreibung</w:t>
            </w:r>
          </w:p>
        </w:tc>
      </w:tr>
      <w:tr w:rsidR="0011235C" w:rsidRPr="007D2E51" w14:paraId="559553E7" w14:textId="77777777" w:rsidTr="002202ED">
        <w:tc>
          <w:tcPr>
            <w:tcW w:w="1062" w:type="dxa"/>
          </w:tcPr>
          <w:p w14:paraId="70E8ECB0" w14:textId="0057EF75" w:rsidR="0011235C" w:rsidRPr="007D2E51" w:rsidRDefault="0011235C" w:rsidP="001C4032">
            <w:r w:rsidRPr="007D2E51">
              <w:t>REQ-</w:t>
            </w:r>
            <w:r w:rsidR="00DA1E46">
              <w:t>004</w:t>
            </w:r>
          </w:p>
        </w:tc>
        <w:tc>
          <w:tcPr>
            <w:tcW w:w="1910" w:type="dxa"/>
          </w:tcPr>
          <w:p w14:paraId="32CD1B9E" w14:textId="77777777" w:rsidR="0011235C" w:rsidRPr="007D2E51" w:rsidRDefault="0011235C" w:rsidP="001C4032">
            <w:r w:rsidRPr="007D2E51">
              <w:t>Projektliste</w:t>
            </w:r>
          </w:p>
        </w:tc>
        <w:tc>
          <w:tcPr>
            <w:tcW w:w="5880" w:type="dxa"/>
          </w:tcPr>
          <w:p w14:paraId="01A943A9" w14:textId="77777777" w:rsidR="0011235C" w:rsidRPr="007D2E51" w:rsidRDefault="0011235C" w:rsidP="001C4032">
            <w:r w:rsidRPr="007D2E51">
              <w:t xml:space="preserve">Nach dem Start der Applikation soll als erste Seite eine Liste mit den Projekten dargestellt werden. Vorausgesetzt der Benutzer ist eingeloggt. </w:t>
            </w:r>
          </w:p>
        </w:tc>
      </w:tr>
      <w:tr w:rsidR="0011235C" w:rsidRPr="007D2E51" w14:paraId="21F00FF4" w14:textId="77777777" w:rsidTr="002202ED">
        <w:tc>
          <w:tcPr>
            <w:tcW w:w="1062" w:type="dxa"/>
          </w:tcPr>
          <w:p w14:paraId="5CC0B6E2" w14:textId="59CC6B0D" w:rsidR="0011235C" w:rsidRPr="007D2E51" w:rsidRDefault="0011235C" w:rsidP="001C4032">
            <w:r w:rsidRPr="007D2E51">
              <w:t>REQ-</w:t>
            </w:r>
            <w:r w:rsidR="00DA1E46">
              <w:t>005</w:t>
            </w:r>
          </w:p>
        </w:tc>
        <w:tc>
          <w:tcPr>
            <w:tcW w:w="1910" w:type="dxa"/>
          </w:tcPr>
          <w:p w14:paraId="6834EBF8" w14:textId="77777777" w:rsidR="0011235C" w:rsidRPr="007D2E51" w:rsidRDefault="0011235C" w:rsidP="001C4032">
            <w:r w:rsidRPr="007D2E51">
              <w:t>Personalisierte Projekte</w:t>
            </w:r>
          </w:p>
        </w:tc>
        <w:tc>
          <w:tcPr>
            <w:tcW w:w="5880" w:type="dxa"/>
          </w:tcPr>
          <w:p w14:paraId="514D6A33" w14:textId="77777777" w:rsidR="0011235C" w:rsidRPr="007D2E51" w:rsidRDefault="0011235C" w:rsidP="001C4032">
            <w:r w:rsidRPr="007D2E51">
              <w:t>In der Projektliste werden nur diejenigen Projekte angezeigt, auf die der Benutzer die Berechtigung zum Zugriff hat.</w:t>
            </w:r>
          </w:p>
        </w:tc>
      </w:tr>
      <w:tr w:rsidR="0011235C" w:rsidRPr="007D2E51" w14:paraId="52D96A31" w14:textId="77777777" w:rsidTr="002202ED">
        <w:tc>
          <w:tcPr>
            <w:tcW w:w="1062" w:type="dxa"/>
          </w:tcPr>
          <w:p w14:paraId="11A0CCEC" w14:textId="2161ADBA" w:rsidR="0011235C" w:rsidRPr="007D2E51" w:rsidRDefault="0011235C" w:rsidP="001C4032">
            <w:r w:rsidRPr="007D2E51">
              <w:t>REQ-</w:t>
            </w:r>
            <w:r w:rsidR="00DA1E46">
              <w:t>006</w:t>
            </w:r>
          </w:p>
        </w:tc>
        <w:tc>
          <w:tcPr>
            <w:tcW w:w="1910" w:type="dxa"/>
          </w:tcPr>
          <w:p w14:paraId="60E245EF" w14:textId="77777777" w:rsidR="0011235C" w:rsidRPr="007D2E51" w:rsidRDefault="0011235C" w:rsidP="001C4032">
            <w:r w:rsidRPr="007D2E51">
              <w:t>Projektname</w:t>
            </w:r>
          </w:p>
        </w:tc>
        <w:tc>
          <w:tcPr>
            <w:tcW w:w="5880" w:type="dxa"/>
          </w:tcPr>
          <w:p w14:paraId="63A1D79C" w14:textId="77777777" w:rsidR="0011235C" w:rsidRPr="007D2E51" w:rsidRDefault="0011235C" w:rsidP="001C4032">
            <w:r w:rsidRPr="007D2E51">
              <w:t>Jedes Projekt ist mit dem Namen und der Ortschaft der Baustelle aufgelistet.</w:t>
            </w:r>
          </w:p>
        </w:tc>
      </w:tr>
      <w:tr w:rsidR="0011235C" w:rsidRPr="007D2E51" w14:paraId="1475E55D" w14:textId="77777777" w:rsidTr="002202ED">
        <w:tc>
          <w:tcPr>
            <w:tcW w:w="1062" w:type="dxa"/>
          </w:tcPr>
          <w:p w14:paraId="79CBB091" w14:textId="2AB741F2" w:rsidR="0011235C" w:rsidRPr="007D2E51" w:rsidRDefault="0011235C" w:rsidP="001C4032">
            <w:r w:rsidRPr="007D2E51">
              <w:lastRenderedPageBreak/>
              <w:t>REQ-</w:t>
            </w:r>
            <w:r w:rsidR="00DA1E46">
              <w:t>007</w:t>
            </w:r>
          </w:p>
        </w:tc>
        <w:tc>
          <w:tcPr>
            <w:tcW w:w="1910" w:type="dxa"/>
          </w:tcPr>
          <w:p w14:paraId="1641918E" w14:textId="77777777" w:rsidR="0011235C" w:rsidRPr="007D2E51" w:rsidRDefault="0011235C" w:rsidP="001C4032">
            <w:r w:rsidRPr="007D2E51">
              <w:t>Projektsuche</w:t>
            </w:r>
          </w:p>
        </w:tc>
        <w:tc>
          <w:tcPr>
            <w:tcW w:w="5880" w:type="dxa"/>
          </w:tcPr>
          <w:p w14:paraId="6C79B732" w14:textId="77777777" w:rsidR="0011235C" w:rsidRPr="007D2E51" w:rsidRDefault="0011235C" w:rsidP="001C4032">
            <w:r w:rsidRPr="007D2E51">
              <w:t>In einem Suchfeld kann ein Projekt nach dem Namen und der Ortschaft gesucht werden. Die Liste passt sich entsprechend dem Suchbegriff laufend an. Der Suchbegriff muss wieder gelöscht werden können.</w:t>
            </w:r>
          </w:p>
        </w:tc>
      </w:tr>
      <w:tr w:rsidR="0011235C" w:rsidRPr="007D2E51" w14:paraId="0CF916EC" w14:textId="77777777" w:rsidTr="002202ED">
        <w:tc>
          <w:tcPr>
            <w:tcW w:w="1062" w:type="dxa"/>
          </w:tcPr>
          <w:p w14:paraId="09ECDF5B" w14:textId="1865803A" w:rsidR="0011235C" w:rsidRPr="007D2E51" w:rsidRDefault="0011235C" w:rsidP="001C4032">
            <w:r w:rsidRPr="007D2E51">
              <w:t>REQ-</w:t>
            </w:r>
            <w:r w:rsidR="00DA1E46">
              <w:t>008</w:t>
            </w:r>
          </w:p>
        </w:tc>
        <w:tc>
          <w:tcPr>
            <w:tcW w:w="1910" w:type="dxa"/>
          </w:tcPr>
          <w:p w14:paraId="5F414CDF" w14:textId="77777777" w:rsidR="0011235C" w:rsidRPr="007D2E51" w:rsidRDefault="0011235C" w:rsidP="001C4032">
            <w:r w:rsidRPr="007D2E51">
              <w:t>Projektauswahl</w:t>
            </w:r>
          </w:p>
        </w:tc>
        <w:tc>
          <w:tcPr>
            <w:tcW w:w="5880" w:type="dxa"/>
          </w:tcPr>
          <w:p w14:paraId="672EE44C" w14:textId="77777777" w:rsidR="0011235C" w:rsidRPr="007D2E51" w:rsidRDefault="0011235C" w:rsidP="001C4032">
            <w:r w:rsidRPr="007D2E51">
              <w:t>Mittels Touch auf eines der Projekte können die Projektdetails aufgerufen werden.</w:t>
            </w:r>
          </w:p>
        </w:tc>
      </w:tr>
      <w:tr w:rsidR="0011235C" w:rsidRPr="007D2E51" w14:paraId="016E3C86" w14:textId="77777777" w:rsidTr="002202ED">
        <w:tc>
          <w:tcPr>
            <w:tcW w:w="1062" w:type="dxa"/>
          </w:tcPr>
          <w:p w14:paraId="4AF11102" w14:textId="24BDF3F3" w:rsidR="0011235C" w:rsidRPr="007D2E51" w:rsidRDefault="0011235C" w:rsidP="001C4032">
            <w:r w:rsidRPr="007D2E51">
              <w:t>REQ-</w:t>
            </w:r>
            <w:r w:rsidR="00DA1E46">
              <w:t>009</w:t>
            </w:r>
          </w:p>
        </w:tc>
        <w:tc>
          <w:tcPr>
            <w:tcW w:w="1910" w:type="dxa"/>
          </w:tcPr>
          <w:p w14:paraId="1D265930" w14:textId="77777777" w:rsidR="0011235C" w:rsidRPr="007D2E51" w:rsidRDefault="0011235C" w:rsidP="001C4032">
            <w:r w:rsidRPr="007D2E51">
              <w:t>Offlinefähigkeit</w:t>
            </w:r>
          </w:p>
        </w:tc>
        <w:tc>
          <w:tcPr>
            <w:tcW w:w="5880" w:type="dxa"/>
          </w:tcPr>
          <w:p w14:paraId="633849A5" w14:textId="77777777" w:rsidR="0011235C" w:rsidRPr="007D2E51" w:rsidRDefault="0011235C" w:rsidP="001C4032">
            <w:pPr>
              <w:keepNext/>
            </w:pPr>
            <w:r w:rsidRPr="007D2E51">
              <w:t xml:space="preserve">Projekte sollen auch </w:t>
            </w:r>
            <w:proofErr w:type="gramStart"/>
            <w:r w:rsidRPr="007D2E51">
              <w:t>Offline</w:t>
            </w:r>
            <w:proofErr w:type="gramEnd"/>
            <w:r w:rsidRPr="007D2E51">
              <w:t xml:space="preserve"> verfügbar sein. Der Benutzer kann in der Projektliste Projekte </w:t>
            </w:r>
            <w:proofErr w:type="gramStart"/>
            <w:r w:rsidRPr="007D2E51">
              <w:t>markieren</w:t>
            </w:r>
            <w:proofErr w:type="gramEnd"/>
            <w:r w:rsidRPr="007D2E51">
              <w:t xml:space="preserve"> welche offline verfügbar sein sollen. Sämtliche Projektdaten zu einem markierten Projekt sollen offline verfügbar sein.</w:t>
            </w:r>
          </w:p>
        </w:tc>
      </w:tr>
    </w:tbl>
    <w:p w14:paraId="7D14A4A3" w14:textId="77777777" w:rsidR="0011235C" w:rsidRDefault="0011235C" w:rsidP="0011235C">
      <w:pPr>
        <w:pStyle w:val="Heading3"/>
      </w:pPr>
      <w:bookmarkStart w:id="51" w:name="_Toc188879133"/>
      <w:r w:rsidRPr="007D2E51">
        <w:t>Projektdetails</w:t>
      </w:r>
      <w:bookmarkEnd w:id="51"/>
    </w:p>
    <w:p w14:paraId="1EB1CAA7" w14:textId="2BE82407" w:rsidR="00B47247" w:rsidRPr="00B47247" w:rsidRDefault="00B47247" w:rsidP="00B47247">
      <w:r>
        <w:t>In diesem Abschnitt sind Anforderungen an die Projektdetails.</w:t>
      </w:r>
    </w:p>
    <w:p w14:paraId="1BFCF7C1" w14:textId="130F88BC" w:rsidR="0011235C" w:rsidRPr="007D2E51" w:rsidRDefault="0011235C" w:rsidP="0011235C">
      <w:pPr>
        <w:pStyle w:val="Caption"/>
        <w:keepNext/>
      </w:pPr>
      <w:bookmarkStart w:id="52" w:name="_Toc188879486"/>
      <w:r w:rsidRPr="007D2E51">
        <w:t xml:space="preserve">Tabelle </w:t>
      </w:r>
      <w:fldSimple w:instr=" SEQ Tabelle \* ARABIC ">
        <w:r w:rsidR="0035105E">
          <w:rPr>
            <w:noProof/>
          </w:rPr>
          <w:t>3</w:t>
        </w:r>
      </w:fldSimple>
      <w:r w:rsidRPr="007D2E51">
        <w:t xml:space="preserve"> Anforderungen an die Projektdetails</w:t>
      </w:r>
      <w:bookmarkEnd w:id="52"/>
    </w:p>
    <w:tbl>
      <w:tblPr>
        <w:tblStyle w:val="TabelleBFH2"/>
        <w:tblW w:w="8852" w:type="dxa"/>
        <w:tblLook w:val="04A0" w:firstRow="1" w:lastRow="0" w:firstColumn="1" w:lastColumn="0" w:noHBand="0" w:noVBand="1"/>
      </w:tblPr>
      <w:tblGrid>
        <w:gridCol w:w="1062"/>
        <w:gridCol w:w="1910"/>
        <w:gridCol w:w="5880"/>
      </w:tblGrid>
      <w:tr w:rsidR="0011235C" w:rsidRPr="007D2E51" w14:paraId="55303CAE"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52B973C4" w14:textId="77777777" w:rsidR="0011235C" w:rsidRPr="007D2E51" w:rsidRDefault="0011235C" w:rsidP="001C4032">
            <w:proofErr w:type="spellStart"/>
            <w:r w:rsidRPr="007D2E51">
              <w:t>Nr</w:t>
            </w:r>
            <w:proofErr w:type="spellEnd"/>
          </w:p>
        </w:tc>
        <w:tc>
          <w:tcPr>
            <w:tcW w:w="1910" w:type="dxa"/>
          </w:tcPr>
          <w:p w14:paraId="2F9AF913" w14:textId="77777777" w:rsidR="0011235C" w:rsidRPr="007D2E51" w:rsidRDefault="0011235C" w:rsidP="001C4032">
            <w:r w:rsidRPr="007D2E51">
              <w:t>Name</w:t>
            </w:r>
          </w:p>
        </w:tc>
        <w:tc>
          <w:tcPr>
            <w:tcW w:w="5880" w:type="dxa"/>
          </w:tcPr>
          <w:p w14:paraId="675223B1" w14:textId="77777777" w:rsidR="0011235C" w:rsidRPr="007D2E51" w:rsidRDefault="0011235C" w:rsidP="001C4032">
            <w:r w:rsidRPr="007D2E51">
              <w:t>Beschreibung</w:t>
            </w:r>
          </w:p>
        </w:tc>
      </w:tr>
      <w:tr w:rsidR="0011235C" w:rsidRPr="007D2E51" w14:paraId="552C2AF5" w14:textId="77777777" w:rsidTr="002202ED">
        <w:tc>
          <w:tcPr>
            <w:tcW w:w="1062" w:type="dxa"/>
          </w:tcPr>
          <w:p w14:paraId="3694B0F5" w14:textId="7B4770D6" w:rsidR="0011235C" w:rsidRPr="007D2E51" w:rsidRDefault="0011235C" w:rsidP="001C4032">
            <w:r w:rsidRPr="007D2E51">
              <w:t>REQ-</w:t>
            </w:r>
            <w:r w:rsidR="00DA1E46">
              <w:t>010</w:t>
            </w:r>
          </w:p>
        </w:tc>
        <w:tc>
          <w:tcPr>
            <w:tcW w:w="1910" w:type="dxa"/>
          </w:tcPr>
          <w:p w14:paraId="0155875E" w14:textId="77777777" w:rsidR="0011235C" w:rsidRPr="007D2E51" w:rsidRDefault="0011235C" w:rsidP="001C4032">
            <w:r w:rsidRPr="007D2E51">
              <w:t>Projektdetails</w:t>
            </w:r>
          </w:p>
        </w:tc>
        <w:tc>
          <w:tcPr>
            <w:tcW w:w="5880" w:type="dxa"/>
          </w:tcPr>
          <w:p w14:paraId="4936C4E4" w14:textId="77777777" w:rsidR="0011235C" w:rsidRPr="007D2E51" w:rsidRDefault="0011235C" w:rsidP="001C4032">
            <w:r w:rsidRPr="007D2E51">
              <w:t xml:space="preserve">Es werden die wichtigsten Infos eines Projektes gemäss obigen Mockups angezeigt. Ist eine Internetverbindung vorhanden, werden die Daten vom Backend geladen. Ohne Internetverbindung werden die Daten </w:t>
            </w:r>
            <w:proofErr w:type="gramStart"/>
            <w:r w:rsidRPr="007D2E51">
              <w:t>aus dem lokal Speicher</w:t>
            </w:r>
            <w:proofErr w:type="gramEnd"/>
            <w:r w:rsidRPr="007D2E51">
              <w:t xml:space="preserve"> geladen.</w:t>
            </w:r>
          </w:p>
        </w:tc>
      </w:tr>
      <w:tr w:rsidR="0011235C" w:rsidRPr="007D2E51" w14:paraId="22BD59CD" w14:textId="77777777" w:rsidTr="002202ED">
        <w:tc>
          <w:tcPr>
            <w:tcW w:w="1062" w:type="dxa"/>
          </w:tcPr>
          <w:p w14:paraId="1A78CCED" w14:textId="133B170C" w:rsidR="0011235C" w:rsidRPr="007D2E51" w:rsidRDefault="0011235C" w:rsidP="001C4032">
            <w:r w:rsidRPr="007D2E51">
              <w:t>REQ-</w:t>
            </w:r>
            <w:r w:rsidR="00DA1E46">
              <w:t>011</w:t>
            </w:r>
          </w:p>
        </w:tc>
        <w:tc>
          <w:tcPr>
            <w:tcW w:w="1910" w:type="dxa"/>
          </w:tcPr>
          <w:p w14:paraId="275A645C" w14:textId="77777777" w:rsidR="0011235C" w:rsidRPr="007D2E51" w:rsidRDefault="0011235C" w:rsidP="001C4032">
            <w:r w:rsidRPr="007D2E51">
              <w:t>Adressen in Maps öffnen</w:t>
            </w:r>
          </w:p>
        </w:tc>
        <w:tc>
          <w:tcPr>
            <w:tcW w:w="5880" w:type="dxa"/>
          </w:tcPr>
          <w:p w14:paraId="51C8E31B" w14:textId="77777777" w:rsidR="0011235C" w:rsidRPr="007D2E51" w:rsidRDefault="0011235C" w:rsidP="001C4032">
            <w:r w:rsidRPr="007D2E51">
              <w:t>Kontakt- und Objektadresse können per Touch in Karten (</w:t>
            </w:r>
            <w:proofErr w:type="spellStart"/>
            <w:r w:rsidRPr="007D2E51">
              <w:t>ios</w:t>
            </w:r>
            <w:proofErr w:type="spellEnd"/>
            <w:r w:rsidRPr="007D2E51">
              <w:t>) oder Maps (</w:t>
            </w:r>
            <w:proofErr w:type="spellStart"/>
            <w:r w:rsidRPr="007D2E51">
              <w:t>android</w:t>
            </w:r>
            <w:proofErr w:type="spellEnd"/>
            <w:r w:rsidRPr="007D2E51">
              <w:t>) geöffnet werden.</w:t>
            </w:r>
          </w:p>
        </w:tc>
      </w:tr>
      <w:tr w:rsidR="0011235C" w:rsidRPr="007D2E51" w14:paraId="2913C433" w14:textId="77777777" w:rsidTr="002202ED">
        <w:tc>
          <w:tcPr>
            <w:tcW w:w="1062" w:type="dxa"/>
          </w:tcPr>
          <w:p w14:paraId="552AE2E4" w14:textId="1F7046CF" w:rsidR="0011235C" w:rsidRPr="007D2E51" w:rsidRDefault="0011235C" w:rsidP="001C4032">
            <w:r w:rsidRPr="007D2E51">
              <w:t>REQ-</w:t>
            </w:r>
            <w:r w:rsidR="00DA1E46">
              <w:t>012</w:t>
            </w:r>
          </w:p>
        </w:tc>
        <w:tc>
          <w:tcPr>
            <w:tcW w:w="1910" w:type="dxa"/>
          </w:tcPr>
          <w:p w14:paraId="694F215D" w14:textId="77777777" w:rsidR="0011235C" w:rsidRPr="007D2E51" w:rsidRDefault="0011235C" w:rsidP="001C4032">
            <w:r w:rsidRPr="007D2E51">
              <w:t>Absprung auf externe Ablagen</w:t>
            </w:r>
          </w:p>
        </w:tc>
        <w:tc>
          <w:tcPr>
            <w:tcW w:w="5880" w:type="dxa"/>
          </w:tcPr>
          <w:p w14:paraId="1BBFD324" w14:textId="77777777" w:rsidR="0011235C" w:rsidRPr="007D2E51" w:rsidRDefault="0011235C" w:rsidP="001C4032">
            <w:r w:rsidRPr="007D2E51">
              <w:t xml:space="preserve">Wird auf dem Projekt ein Link zu einer externen Ablage mitgeliefert, wird in der </w:t>
            </w:r>
            <w:proofErr w:type="spellStart"/>
            <w:r w:rsidRPr="007D2E51">
              <w:t>Detailsansicht</w:t>
            </w:r>
            <w:proofErr w:type="spellEnd"/>
            <w:r w:rsidRPr="007D2E51">
              <w:t xml:space="preserve"> ein Link Button auf die externe Ablage angezeigt. </w:t>
            </w:r>
          </w:p>
        </w:tc>
      </w:tr>
      <w:tr w:rsidR="0011235C" w:rsidRPr="007D2E51" w14:paraId="3F3CDC60" w14:textId="77777777" w:rsidTr="002202ED">
        <w:tc>
          <w:tcPr>
            <w:tcW w:w="1062" w:type="dxa"/>
          </w:tcPr>
          <w:p w14:paraId="765AB43D" w14:textId="07AC3549" w:rsidR="0011235C" w:rsidRPr="007D2E51" w:rsidRDefault="0011235C" w:rsidP="001C4032">
            <w:r w:rsidRPr="007D2E51">
              <w:t>REQ-</w:t>
            </w:r>
            <w:r w:rsidR="00DA1E46">
              <w:t>013</w:t>
            </w:r>
          </w:p>
        </w:tc>
        <w:tc>
          <w:tcPr>
            <w:tcW w:w="1910" w:type="dxa"/>
          </w:tcPr>
          <w:p w14:paraId="10C16E97" w14:textId="77777777" w:rsidR="0011235C" w:rsidRPr="007D2E51" w:rsidRDefault="0011235C" w:rsidP="001C4032">
            <w:r w:rsidRPr="007D2E51">
              <w:t>Notizen zum Auftrag</w:t>
            </w:r>
          </w:p>
        </w:tc>
        <w:tc>
          <w:tcPr>
            <w:tcW w:w="5880" w:type="dxa"/>
          </w:tcPr>
          <w:p w14:paraId="67BC5605" w14:textId="77777777" w:rsidR="0011235C" w:rsidRPr="007D2E51" w:rsidRDefault="0011235C" w:rsidP="001C4032">
            <w:r w:rsidRPr="007D2E51">
              <w:t>Über einen weiteren Button kann die Projektnotizen-Funktion aufgerufen werden.</w:t>
            </w:r>
          </w:p>
        </w:tc>
      </w:tr>
      <w:tr w:rsidR="0011235C" w:rsidRPr="007D2E51" w14:paraId="6659F719" w14:textId="77777777" w:rsidTr="002202ED">
        <w:tc>
          <w:tcPr>
            <w:tcW w:w="1062" w:type="dxa"/>
          </w:tcPr>
          <w:p w14:paraId="1CDF318F" w14:textId="4C820971" w:rsidR="0011235C" w:rsidRPr="007D2E51" w:rsidRDefault="0011235C" w:rsidP="001C4032">
            <w:r w:rsidRPr="007D2E51">
              <w:t>REQ-</w:t>
            </w:r>
            <w:r w:rsidR="00DA1E46">
              <w:t>014</w:t>
            </w:r>
          </w:p>
        </w:tc>
        <w:tc>
          <w:tcPr>
            <w:tcW w:w="1910" w:type="dxa"/>
          </w:tcPr>
          <w:p w14:paraId="397CF6E5" w14:textId="77777777" w:rsidR="0011235C" w:rsidRPr="007D2E51" w:rsidRDefault="0011235C" w:rsidP="001C4032">
            <w:r w:rsidRPr="007D2E51">
              <w:t>Inbetriebnahme</w:t>
            </w:r>
          </w:p>
        </w:tc>
        <w:tc>
          <w:tcPr>
            <w:tcW w:w="5880" w:type="dxa"/>
          </w:tcPr>
          <w:p w14:paraId="0A186EA9" w14:textId="77777777" w:rsidR="0011235C" w:rsidRPr="007D2E51" w:rsidRDefault="0011235C" w:rsidP="001C4032">
            <w:r w:rsidRPr="007D2E51">
              <w:t>Über einen weiteren Button kann die Inbetriebnahme-Funktion aufgerufen werden.</w:t>
            </w:r>
          </w:p>
        </w:tc>
      </w:tr>
      <w:tr w:rsidR="0011235C" w:rsidRPr="007D2E51" w14:paraId="5988B26B" w14:textId="77777777" w:rsidTr="002202ED">
        <w:tc>
          <w:tcPr>
            <w:tcW w:w="1062" w:type="dxa"/>
          </w:tcPr>
          <w:p w14:paraId="246972A5" w14:textId="68C239B3" w:rsidR="0011235C" w:rsidRPr="007D2E51" w:rsidRDefault="0011235C" w:rsidP="001C4032">
            <w:r w:rsidRPr="007D2E51">
              <w:t>REQ-</w:t>
            </w:r>
            <w:r w:rsidR="00DA1E46">
              <w:t>015</w:t>
            </w:r>
          </w:p>
        </w:tc>
        <w:tc>
          <w:tcPr>
            <w:tcW w:w="1910" w:type="dxa"/>
          </w:tcPr>
          <w:p w14:paraId="7C5FE161" w14:textId="77777777" w:rsidR="0011235C" w:rsidRPr="007D2E51" w:rsidRDefault="0011235C" w:rsidP="001C4032">
            <w:r w:rsidRPr="007D2E51">
              <w:t>Zurück zur Übersicht</w:t>
            </w:r>
          </w:p>
        </w:tc>
        <w:tc>
          <w:tcPr>
            <w:tcW w:w="5880" w:type="dxa"/>
          </w:tcPr>
          <w:p w14:paraId="05564459" w14:textId="77777777" w:rsidR="0011235C" w:rsidRPr="007D2E51" w:rsidRDefault="0011235C" w:rsidP="001C4032">
            <w:r w:rsidRPr="007D2E51">
              <w:t>Mittels eines Zurück-Buttons muss wieder in die Projektübersicht gewechselt werden können.</w:t>
            </w:r>
          </w:p>
        </w:tc>
      </w:tr>
      <w:tr w:rsidR="0011235C" w:rsidRPr="007D2E51" w14:paraId="57388D7A" w14:textId="77777777" w:rsidTr="002202ED">
        <w:tc>
          <w:tcPr>
            <w:tcW w:w="1062" w:type="dxa"/>
          </w:tcPr>
          <w:p w14:paraId="6C319387" w14:textId="07766FE7" w:rsidR="0011235C" w:rsidRPr="007D2E51" w:rsidRDefault="0011235C" w:rsidP="001C4032">
            <w:r w:rsidRPr="007D2E51">
              <w:t>REQ-</w:t>
            </w:r>
            <w:r w:rsidR="00DA1E46">
              <w:t>016</w:t>
            </w:r>
          </w:p>
        </w:tc>
        <w:tc>
          <w:tcPr>
            <w:tcW w:w="1910" w:type="dxa"/>
          </w:tcPr>
          <w:p w14:paraId="44F58805" w14:textId="77777777" w:rsidR="0011235C" w:rsidRPr="007D2E51" w:rsidRDefault="0011235C" w:rsidP="001C4032">
            <w:r w:rsidRPr="007D2E51">
              <w:t>Offlinefähigkeit</w:t>
            </w:r>
          </w:p>
        </w:tc>
        <w:tc>
          <w:tcPr>
            <w:tcW w:w="5880" w:type="dxa"/>
          </w:tcPr>
          <w:p w14:paraId="1A7009E6" w14:textId="77777777" w:rsidR="0011235C" w:rsidRPr="007D2E51" w:rsidRDefault="0011235C" w:rsidP="001C4032">
            <w:pPr>
              <w:keepNext/>
            </w:pPr>
            <w:r w:rsidRPr="007D2E51">
              <w:t xml:space="preserve">Sämtliche Daten dieses Projekts müssen auch ohne aktive Internetverbindung auf den Smartphones abrufbar sein. </w:t>
            </w:r>
            <w:proofErr w:type="gramStart"/>
            <w:r w:rsidRPr="007D2E51">
              <w:t>Online Links</w:t>
            </w:r>
            <w:proofErr w:type="gramEnd"/>
            <w:r w:rsidRPr="007D2E51">
              <w:t xml:space="preserve"> auf externe Ablagen funktionieren im Offline-Modus nicht.</w:t>
            </w:r>
          </w:p>
        </w:tc>
      </w:tr>
      <w:tr w:rsidR="00B47247" w:rsidRPr="007D2E51" w14:paraId="387EEAA6" w14:textId="77777777" w:rsidTr="002202ED">
        <w:tc>
          <w:tcPr>
            <w:tcW w:w="1062" w:type="dxa"/>
          </w:tcPr>
          <w:p w14:paraId="773F6CD9" w14:textId="13F30097" w:rsidR="00B47247" w:rsidRPr="007D2E51" w:rsidRDefault="00B47247" w:rsidP="001C4032">
            <w:r>
              <w:t>REQ-</w:t>
            </w:r>
            <w:r w:rsidR="00DA1E46">
              <w:t>017</w:t>
            </w:r>
          </w:p>
        </w:tc>
        <w:tc>
          <w:tcPr>
            <w:tcW w:w="1910" w:type="dxa"/>
          </w:tcPr>
          <w:p w14:paraId="573FC767" w14:textId="07B30CA1" w:rsidR="00B47247" w:rsidRPr="007D2E51" w:rsidRDefault="00B47247" w:rsidP="001C4032">
            <w:r>
              <w:t>Absprung nach MS Teams</w:t>
            </w:r>
          </w:p>
        </w:tc>
        <w:tc>
          <w:tcPr>
            <w:tcW w:w="5880" w:type="dxa"/>
          </w:tcPr>
          <w:p w14:paraId="44D19CF3" w14:textId="3E2CA022" w:rsidR="00B47247" w:rsidRPr="007D2E51" w:rsidRDefault="00B47247" w:rsidP="001C4032">
            <w:pPr>
              <w:keepNext/>
            </w:pPr>
            <w:r>
              <w:t xml:space="preserve">In den Projekten </w:t>
            </w:r>
            <w:r w:rsidR="00174CC2">
              <w:t>kann ein Link auf einen Teams Channel oder Chat hinterlegt werden. In der Projektansicht wird dieser Link als Button angezeigt. Ein Klick auf den Button, leitet den Benutzer weiter zu Teams.</w:t>
            </w:r>
          </w:p>
        </w:tc>
      </w:tr>
      <w:tr w:rsidR="00174CC2" w:rsidRPr="007D2E51" w14:paraId="6E00AA80" w14:textId="77777777" w:rsidTr="002202ED">
        <w:tc>
          <w:tcPr>
            <w:tcW w:w="1062" w:type="dxa"/>
          </w:tcPr>
          <w:p w14:paraId="03B9681A" w14:textId="1E7A5338" w:rsidR="00174CC2" w:rsidRDefault="00174CC2" w:rsidP="001C4032">
            <w:r>
              <w:t>REQ-</w:t>
            </w:r>
            <w:r w:rsidR="00DA1E46">
              <w:t>018</w:t>
            </w:r>
          </w:p>
        </w:tc>
        <w:tc>
          <w:tcPr>
            <w:tcW w:w="1910" w:type="dxa"/>
          </w:tcPr>
          <w:p w14:paraId="7ADB55D4" w14:textId="774D2FD2" w:rsidR="00174CC2" w:rsidRDefault="00174CC2" w:rsidP="001C4032">
            <w:r>
              <w:t>Absprung nach MS SharePoint</w:t>
            </w:r>
          </w:p>
        </w:tc>
        <w:tc>
          <w:tcPr>
            <w:tcW w:w="5880" w:type="dxa"/>
          </w:tcPr>
          <w:p w14:paraId="4B78A28C" w14:textId="3116407E" w:rsidR="00174CC2" w:rsidRDefault="00174CC2" w:rsidP="001C4032">
            <w:pPr>
              <w:keepNext/>
            </w:pPr>
            <w:r>
              <w:t>In den Projekten kann ein Link auf eine SharePoint Ablage hinterlegt werden. In der Projektansicht wird dieser Link als Button angezeigt. Ein Klick auf den Button leitet den Benutzer weiter auf die SharePoint Ablage.</w:t>
            </w:r>
          </w:p>
        </w:tc>
      </w:tr>
      <w:tr w:rsidR="00174CC2" w:rsidRPr="007D2E51" w14:paraId="2F66ED6A" w14:textId="77777777" w:rsidTr="002202ED">
        <w:tc>
          <w:tcPr>
            <w:tcW w:w="1062" w:type="dxa"/>
          </w:tcPr>
          <w:p w14:paraId="13A3BD60" w14:textId="4A45CB97" w:rsidR="00174CC2" w:rsidRDefault="00174CC2" w:rsidP="001C4032">
            <w:r>
              <w:t>REQ-</w:t>
            </w:r>
            <w:r w:rsidR="00DA1E46">
              <w:t>019</w:t>
            </w:r>
          </w:p>
        </w:tc>
        <w:tc>
          <w:tcPr>
            <w:tcW w:w="1910" w:type="dxa"/>
          </w:tcPr>
          <w:p w14:paraId="0BA4BEC1" w14:textId="32E08774" w:rsidR="00174CC2" w:rsidRDefault="00174CC2" w:rsidP="001C4032">
            <w:r>
              <w:t>Logistik Fehler melden</w:t>
            </w:r>
          </w:p>
        </w:tc>
        <w:tc>
          <w:tcPr>
            <w:tcW w:w="5880" w:type="dxa"/>
          </w:tcPr>
          <w:p w14:paraId="4A36B267" w14:textId="6E9CA0FD" w:rsidR="00174CC2" w:rsidRDefault="00174CC2" w:rsidP="001C4032">
            <w:pPr>
              <w:keepNext/>
            </w:pPr>
            <w:r>
              <w:t xml:space="preserve">Logistik Fehler werden in einer </w:t>
            </w:r>
            <w:proofErr w:type="spellStart"/>
            <w:r>
              <w:t>bestehenen</w:t>
            </w:r>
            <w:proofErr w:type="spellEnd"/>
            <w:r>
              <w:t xml:space="preserve"> Power App erfasst. In der Projektansicht gibt es einen Button mit einem Deeplink auf diese Power App. Ein Klick auf den Button leitet den Benutzer zur Power App für die Meldung von Logistik Fehlern.</w:t>
            </w:r>
          </w:p>
        </w:tc>
      </w:tr>
    </w:tbl>
    <w:p w14:paraId="2F9861C1" w14:textId="538CDD9F" w:rsidR="0011235C" w:rsidRDefault="0011235C" w:rsidP="0011235C">
      <w:pPr>
        <w:pStyle w:val="Heading3"/>
      </w:pPr>
      <w:bookmarkStart w:id="53" w:name="_Toc188879134"/>
      <w:r w:rsidRPr="007D2E51">
        <w:lastRenderedPageBreak/>
        <w:t xml:space="preserve">Notizen zum </w:t>
      </w:r>
      <w:bookmarkEnd w:id="53"/>
      <w:r w:rsidR="00B47247">
        <w:t>Projekt</w:t>
      </w:r>
    </w:p>
    <w:p w14:paraId="6690EA6A" w14:textId="6AC7D896" w:rsidR="00174CC2" w:rsidRPr="00174CC2" w:rsidRDefault="00174CC2" w:rsidP="00174CC2">
      <w:r>
        <w:t xml:space="preserve">In diesem Abschnitt werden Anforderungen zu den Projektnotizen </w:t>
      </w:r>
      <w:r w:rsidR="00DA1E46">
        <w:t>aufgeführt.</w:t>
      </w:r>
    </w:p>
    <w:p w14:paraId="03EAFA31" w14:textId="57106AD6" w:rsidR="0011235C" w:rsidRPr="007D2E51" w:rsidRDefault="0011235C" w:rsidP="0011235C">
      <w:pPr>
        <w:pStyle w:val="Caption"/>
        <w:keepNext/>
      </w:pPr>
      <w:bookmarkStart w:id="54" w:name="_Toc188879487"/>
      <w:r w:rsidRPr="007D2E51">
        <w:t xml:space="preserve">Tabelle </w:t>
      </w:r>
      <w:fldSimple w:instr=" SEQ Tabelle \* ARABIC ">
        <w:r w:rsidR="0035105E">
          <w:rPr>
            <w:noProof/>
          </w:rPr>
          <w:t>4</w:t>
        </w:r>
      </w:fldSimple>
      <w:r w:rsidRPr="007D2E51">
        <w:t xml:space="preserve"> Anforderung zu den Notizen</w:t>
      </w:r>
      <w:bookmarkEnd w:id="54"/>
    </w:p>
    <w:tbl>
      <w:tblPr>
        <w:tblStyle w:val="TabelleBFH2"/>
        <w:tblW w:w="8852" w:type="dxa"/>
        <w:tblLook w:val="04A0" w:firstRow="1" w:lastRow="0" w:firstColumn="1" w:lastColumn="0" w:noHBand="0" w:noVBand="1"/>
      </w:tblPr>
      <w:tblGrid>
        <w:gridCol w:w="1062"/>
        <w:gridCol w:w="1910"/>
        <w:gridCol w:w="5880"/>
      </w:tblGrid>
      <w:tr w:rsidR="0011235C" w:rsidRPr="007D2E51" w14:paraId="125F75CE"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688CCB71" w14:textId="77777777" w:rsidR="0011235C" w:rsidRPr="007D2E51" w:rsidRDefault="0011235C" w:rsidP="001C4032">
            <w:proofErr w:type="spellStart"/>
            <w:r w:rsidRPr="007D2E51">
              <w:t>Nr</w:t>
            </w:r>
            <w:proofErr w:type="spellEnd"/>
          </w:p>
        </w:tc>
        <w:tc>
          <w:tcPr>
            <w:tcW w:w="1910" w:type="dxa"/>
          </w:tcPr>
          <w:p w14:paraId="7C659D3E" w14:textId="77777777" w:rsidR="0011235C" w:rsidRPr="007D2E51" w:rsidRDefault="0011235C" w:rsidP="001C4032">
            <w:r w:rsidRPr="007D2E51">
              <w:t>Name</w:t>
            </w:r>
          </w:p>
        </w:tc>
        <w:tc>
          <w:tcPr>
            <w:tcW w:w="5880" w:type="dxa"/>
          </w:tcPr>
          <w:p w14:paraId="614E42A4" w14:textId="77777777" w:rsidR="0011235C" w:rsidRPr="007D2E51" w:rsidRDefault="0011235C" w:rsidP="001C4032">
            <w:r w:rsidRPr="007D2E51">
              <w:t>Beschreibung</w:t>
            </w:r>
          </w:p>
        </w:tc>
      </w:tr>
      <w:tr w:rsidR="0011235C" w:rsidRPr="007D2E51" w14:paraId="265830C6" w14:textId="77777777" w:rsidTr="002202ED">
        <w:tc>
          <w:tcPr>
            <w:tcW w:w="1062" w:type="dxa"/>
          </w:tcPr>
          <w:p w14:paraId="73372CB6" w14:textId="2AA45438" w:rsidR="0011235C" w:rsidRPr="007D2E51" w:rsidRDefault="0011235C" w:rsidP="001C4032">
            <w:r w:rsidRPr="007D2E51">
              <w:t>REQ-</w:t>
            </w:r>
            <w:r w:rsidR="00DA1E46">
              <w:t>020</w:t>
            </w:r>
          </w:p>
        </w:tc>
        <w:tc>
          <w:tcPr>
            <w:tcW w:w="1910" w:type="dxa"/>
          </w:tcPr>
          <w:p w14:paraId="26BB29E5" w14:textId="77777777" w:rsidR="0011235C" w:rsidRPr="007D2E51" w:rsidRDefault="0011235C" w:rsidP="001C4032">
            <w:r w:rsidRPr="007D2E51">
              <w:t>Notizen-Übersicht</w:t>
            </w:r>
          </w:p>
        </w:tc>
        <w:tc>
          <w:tcPr>
            <w:tcW w:w="5880" w:type="dxa"/>
          </w:tcPr>
          <w:p w14:paraId="7542FFB1" w14:textId="77777777" w:rsidR="0011235C" w:rsidRPr="007D2E51" w:rsidRDefault="0011235C" w:rsidP="001C4032">
            <w:r w:rsidRPr="007D2E51">
              <w:t xml:space="preserve">In einer Liste werden sämtliche bisher erfassten Notizen zum ausgewählten Projekt angezeigt. </w:t>
            </w:r>
          </w:p>
        </w:tc>
      </w:tr>
      <w:tr w:rsidR="0011235C" w:rsidRPr="007D2E51" w14:paraId="7292B2CE" w14:textId="77777777" w:rsidTr="002202ED">
        <w:tc>
          <w:tcPr>
            <w:tcW w:w="1062" w:type="dxa"/>
          </w:tcPr>
          <w:p w14:paraId="2053DEFE" w14:textId="7E4D9EA0" w:rsidR="0011235C" w:rsidRPr="007D2E51" w:rsidRDefault="0011235C" w:rsidP="001C4032">
            <w:r w:rsidRPr="007D2E51">
              <w:t>REQ-</w:t>
            </w:r>
            <w:r w:rsidR="00DA1E46">
              <w:t>021</w:t>
            </w:r>
          </w:p>
        </w:tc>
        <w:tc>
          <w:tcPr>
            <w:tcW w:w="1910" w:type="dxa"/>
          </w:tcPr>
          <w:p w14:paraId="4C9E7F8E" w14:textId="77777777" w:rsidR="0011235C" w:rsidRPr="007D2E51" w:rsidRDefault="0011235C" w:rsidP="001C4032">
            <w:r w:rsidRPr="007D2E51">
              <w:t>Filter nach Kategorie</w:t>
            </w:r>
          </w:p>
        </w:tc>
        <w:tc>
          <w:tcPr>
            <w:tcW w:w="5880" w:type="dxa"/>
          </w:tcPr>
          <w:p w14:paraId="779036C9" w14:textId="77777777" w:rsidR="0011235C" w:rsidRPr="007D2E51" w:rsidRDefault="0011235C" w:rsidP="001C4032">
            <w:r w:rsidRPr="007D2E51">
              <w:t xml:space="preserve">In einem Dropdown Feld kann die jeweilige Notizen-Kategorie gefiltert werden. Standardmässig ist kein Filter gesetzt. </w:t>
            </w:r>
          </w:p>
        </w:tc>
      </w:tr>
      <w:tr w:rsidR="0011235C" w:rsidRPr="007D2E51" w14:paraId="24D43E56" w14:textId="77777777" w:rsidTr="002202ED">
        <w:tc>
          <w:tcPr>
            <w:tcW w:w="1062" w:type="dxa"/>
          </w:tcPr>
          <w:p w14:paraId="00E2775C" w14:textId="1A88886C" w:rsidR="0011235C" w:rsidRPr="007D2E51" w:rsidRDefault="0011235C" w:rsidP="001C4032">
            <w:r w:rsidRPr="007D2E51">
              <w:t>REQ-</w:t>
            </w:r>
            <w:r w:rsidR="00DA1E46">
              <w:t>022</w:t>
            </w:r>
          </w:p>
        </w:tc>
        <w:tc>
          <w:tcPr>
            <w:tcW w:w="1910" w:type="dxa"/>
          </w:tcPr>
          <w:p w14:paraId="0B09B4E7" w14:textId="77777777" w:rsidR="0011235C" w:rsidRPr="007D2E51" w:rsidRDefault="0011235C" w:rsidP="001C4032">
            <w:r w:rsidRPr="007D2E51">
              <w:t>Detailansicht Notizen</w:t>
            </w:r>
          </w:p>
        </w:tc>
        <w:tc>
          <w:tcPr>
            <w:tcW w:w="5880" w:type="dxa"/>
          </w:tcPr>
          <w:p w14:paraId="0E6DC967" w14:textId="77777777" w:rsidR="0011235C" w:rsidRPr="007D2E51" w:rsidRDefault="0011235C" w:rsidP="001C4032">
            <w:r w:rsidRPr="007D2E51">
              <w:t xml:space="preserve">In einer Detailansicht können die Notizen angezeigt werden. Externe Links (z.B. auf </w:t>
            </w:r>
            <w:proofErr w:type="gramStart"/>
            <w:r w:rsidRPr="007D2E51">
              <w:t>Word-Dokumente</w:t>
            </w:r>
            <w:proofErr w:type="gramEnd"/>
            <w:r w:rsidRPr="007D2E51">
              <w:t xml:space="preserve"> welche in SharePoint abgelegt sind) können angeklickt und im externen Browser (Safari oder Chrome) angezeigt werden, falls die entsprechenden Berechtigungen vorhanden sind. Eingebettete Bilder werden geladen und angezeigt.</w:t>
            </w:r>
          </w:p>
        </w:tc>
      </w:tr>
      <w:tr w:rsidR="0011235C" w:rsidRPr="007D2E51" w14:paraId="35E64A7A" w14:textId="77777777" w:rsidTr="002202ED">
        <w:tc>
          <w:tcPr>
            <w:tcW w:w="1062" w:type="dxa"/>
          </w:tcPr>
          <w:p w14:paraId="7D683720" w14:textId="4FE734EB" w:rsidR="0011235C" w:rsidRPr="007D2E51" w:rsidRDefault="0011235C" w:rsidP="001C4032">
            <w:r w:rsidRPr="007D2E51">
              <w:t>REQ-</w:t>
            </w:r>
            <w:r w:rsidR="00DA1E46">
              <w:t>023</w:t>
            </w:r>
          </w:p>
        </w:tc>
        <w:tc>
          <w:tcPr>
            <w:tcW w:w="1910" w:type="dxa"/>
          </w:tcPr>
          <w:p w14:paraId="2217D2EE" w14:textId="77777777" w:rsidR="0011235C" w:rsidRPr="007D2E51" w:rsidRDefault="0011235C" w:rsidP="001C4032">
            <w:r w:rsidRPr="007D2E51">
              <w:t>Notiz editieren und erstellen.</w:t>
            </w:r>
          </w:p>
        </w:tc>
        <w:tc>
          <w:tcPr>
            <w:tcW w:w="5880" w:type="dxa"/>
          </w:tcPr>
          <w:p w14:paraId="0703BFEB" w14:textId="77777777" w:rsidR="0011235C" w:rsidRPr="007D2E51" w:rsidRDefault="0011235C" w:rsidP="001C4032">
            <w:pPr>
              <w:rPr>
                <w:color w:val="ED7D31" w:themeColor="accent2"/>
              </w:rPr>
            </w:pPr>
            <w:r w:rsidRPr="007D2E51">
              <w:t>Notizen können editiert und erstellt werden.</w:t>
            </w:r>
          </w:p>
        </w:tc>
      </w:tr>
      <w:tr w:rsidR="0011235C" w:rsidRPr="007D2E51" w14:paraId="20065041" w14:textId="77777777" w:rsidTr="002202ED">
        <w:tc>
          <w:tcPr>
            <w:tcW w:w="1062" w:type="dxa"/>
          </w:tcPr>
          <w:p w14:paraId="5EC3F552" w14:textId="7AE15B21" w:rsidR="0011235C" w:rsidRPr="007D2E51" w:rsidRDefault="0011235C" w:rsidP="001C4032">
            <w:r w:rsidRPr="007D2E51">
              <w:t>REQ-</w:t>
            </w:r>
            <w:r w:rsidR="00DA1E46">
              <w:t>024</w:t>
            </w:r>
          </w:p>
        </w:tc>
        <w:tc>
          <w:tcPr>
            <w:tcW w:w="1910" w:type="dxa"/>
          </w:tcPr>
          <w:p w14:paraId="1EA7442D" w14:textId="77777777" w:rsidR="0011235C" w:rsidRPr="007D2E51" w:rsidRDefault="0011235C" w:rsidP="001C4032">
            <w:r w:rsidRPr="007D2E51">
              <w:t>Zurück zur Übersicht</w:t>
            </w:r>
          </w:p>
        </w:tc>
        <w:tc>
          <w:tcPr>
            <w:tcW w:w="5880" w:type="dxa"/>
          </w:tcPr>
          <w:p w14:paraId="11EF2FB8" w14:textId="77777777" w:rsidR="0011235C" w:rsidRPr="007D2E51" w:rsidRDefault="0011235C" w:rsidP="001C4032">
            <w:r w:rsidRPr="007D2E51">
              <w:t>Mittels eines Zurück-Buttons muss wieder in die Notizen-Übersicht gewechselt werden können.</w:t>
            </w:r>
          </w:p>
        </w:tc>
      </w:tr>
      <w:tr w:rsidR="0011235C" w:rsidRPr="007D2E51" w14:paraId="34AD6CFF" w14:textId="77777777" w:rsidTr="002202ED">
        <w:tc>
          <w:tcPr>
            <w:tcW w:w="1062" w:type="dxa"/>
          </w:tcPr>
          <w:p w14:paraId="2D41A01C" w14:textId="003E01B5" w:rsidR="0011235C" w:rsidRPr="007D2E51" w:rsidRDefault="0011235C" w:rsidP="001C4032">
            <w:r w:rsidRPr="007D2E51">
              <w:t>REQ-</w:t>
            </w:r>
            <w:r w:rsidR="00DA1E46">
              <w:t>025</w:t>
            </w:r>
          </w:p>
        </w:tc>
        <w:tc>
          <w:tcPr>
            <w:tcW w:w="1910" w:type="dxa"/>
          </w:tcPr>
          <w:p w14:paraId="49A82B7C" w14:textId="77777777" w:rsidR="0011235C" w:rsidRPr="007D2E51" w:rsidRDefault="0011235C" w:rsidP="001C4032">
            <w:r w:rsidRPr="007D2E51">
              <w:t>Offlinefähigkeit</w:t>
            </w:r>
          </w:p>
        </w:tc>
        <w:tc>
          <w:tcPr>
            <w:tcW w:w="5880" w:type="dxa"/>
          </w:tcPr>
          <w:p w14:paraId="539921AB" w14:textId="77777777" w:rsidR="0011235C" w:rsidRPr="007D2E51" w:rsidRDefault="0011235C" w:rsidP="001C4032">
            <w:r w:rsidRPr="007D2E51">
              <w:t>Sämtliche Notizen der geladenen Projekte müssen auch ohne aktive Internetverbindung auf den Smartphones abrufbar sein. Externe Links funktionieren offline nicht.</w:t>
            </w:r>
          </w:p>
        </w:tc>
      </w:tr>
    </w:tbl>
    <w:p w14:paraId="44ACC6A8" w14:textId="05D60E6D" w:rsidR="00DA1E46" w:rsidRDefault="00DA1E46" w:rsidP="0011235C">
      <w:pPr>
        <w:pStyle w:val="Heading3"/>
      </w:pPr>
      <w:bookmarkStart w:id="55" w:name="_Toc188879135"/>
      <w:r>
        <w:t>Inbetriebnahme</w:t>
      </w:r>
    </w:p>
    <w:p w14:paraId="53059153" w14:textId="6F15DD92" w:rsidR="00DA1E46" w:rsidRDefault="00DA1E46" w:rsidP="00DA1E46">
      <w:r>
        <w:t>In diesem Abschnitt werden Anforderungen zu der Inbetriebnahme aufgeführt.</w:t>
      </w:r>
    </w:p>
    <w:p w14:paraId="36F88BFE" w14:textId="0C2A56F1" w:rsidR="00DA1E46" w:rsidRDefault="00DA1E46" w:rsidP="00DA1E46">
      <w:pPr>
        <w:pStyle w:val="Caption"/>
        <w:keepNext/>
      </w:pPr>
      <w:r>
        <w:t xml:space="preserve">Tabelle </w:t>
      </w:r>
      <w:fldSimple w:instr=" SEQ Tabelle \* ARABIC ">
        <w:r w:rsidR="0035105E">
          <w:rPr>
            <w:noProof/>
          </w:rPr>
          <w:t>5</w:t>
        </w:r>
      </w:fldSimple>
      <w:r>
        <w:t xml:space="preserve"> Anforderungen zu der Inbetriebnahme</w:t>
      </w:r>
    </w:p>
    <w:tbl>
      <w:tblPr>
        <w:tblStyle w:val="TabelleBFH2"/>
        <w:tblW w:w="8852" w:type="dxa"/>
        <w:tblLook w:val="04A0" w:firstRow="1" w:lastRow="0" w:firstColumn="1" w:lastColumn="0" w:noHBand="0" w:noVBand="1"/>
      </w:tblPr>
      <w:tblGrid>
        <w:gridCol w:w="1062"/>
        <w:gridCol w:w="1910"/>
        <w:gridCol w:w="5880"/>
      </w:tblGrid>
      <w:tr w:rsidR="00DA1E46" w:rsidRPr="007D2E51" w14:paraId="2F2ABBA2"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4367E246" w14:textId="77777777" w:rsidR="00DA1E46" w:rsidRPr="007D2E51" w:rsidRDefault="00DA1E46" w:rsidP="00F54429">
            <w:proofErr w:type="spellStart"/>
            <w:r w:rsidRPr="007D2E51">
              <w:t>Nr</w:t>
            </w:r>
            <w:proofErr w:type="spellEnd"/>
          </w:p>
        </w:tc>
        <w:tc>
          <w:tcPr>
            <w:tcW w:w="1910" w:type="dxa"/>
          </w:tcPr>
          <w:p w14:paraId="036064B0" w14:textId="77777777" w:rsidR="00DA1E46" w:rsidRPr="007D2E51" w:rsidRDefault="00DA1E46" w:rsidP="00F54429">
            <w:r w:rsidRPr="007D2E51">
              <w:t>Name</w:t>
            </w:r>
          </w:p>
        </w:tc>
        <w:tc>
          <w:tcPr>
            <w:tcW w:w="5880" w:type="dxa"/>
          </w:tcPr>
          <w:p w14:paraId="240356EE" w14:textId="77777777" w:rsidR="00DA1E46" w:rsidRPr="007D2E51" w:rsidRDefault="00DA1E46" w:rsidP="00F54429">
            <w:r w:rsidRPr="007D2E51">
              <w:t>Beschreibung</w:t>
            </w:r>
          </w:p>
        </w:tc>
      </w:tr>
      <w:tr w:rsidR="00DA1E46" w:rsidRPr="007D2E51" w14:paraId="309F0AB9" w14:textId="77777777" w:rsidTr="002202ED">
        <w:tc>
          <w:tcPr>
            <w:tcW w:w="1062" w:type="dxa"/>
          </w:tcPr>
          <w:p w14:paraId="156D0128" w14:textId="1A7AF7C6" w:rsidR="00DA1E46" w:rsidRPr="007D2E51" w:rsidRDefault="00DA1E46" w:rsidP="00DA1E46">
            <w:r>
              <w:t>REQ-</w:t>
            </w:r>
            <w:r>
              <w:t>026</w:t>
            </w:r>
          </w:p>
        </w:tc>
        <w:tc>
          <w:tcPr>
            <w:tcW w:w="1910" w:type="dxa"/>
          </w:tcPr>
          <w:p w14:paraId="11D22411" w14:textId="0AD74B14" w:rsidR="00DA1E46" w:rsidRPr="007D2E51" w:rsidRDefault="00DA1E46" w:rsidP="00DA1E46">
            <w:r>
              <w:t>Inbetriebnahme</w:t>
            </w:r>
          </w:p>
        </w:tc>
        <w:tc>
          <w:tcPr>
            <w:tcW w:w="5880" w:type="dxa"/>
          </w:tcPr>
          <w:p w14:paraId="45BE4D0F" w14:textId="725EDB75" w:rsidR="00DA1E46" w:rsidRPr="007D2E51" w:rsidRDefault="00DA1E46" w:rsidP="00DA1E46">
            <w:r>
              <w:t xml:space="preserve">Für jedes Projekt kann eine Inbetriebnahme erfasst werden. Ist bereits eine Inbetriebnahme da, kann diese editiert werden. </w:t>
            </w:r>
          </w:p>
        </w:tc>
      </w:tr>
      <w:tr w:rsidR="00DA1E46" w:rsidRPr="007D2E51" w14:paraId="13590AD9" w14:textId="77777777" w:rsidTr="002202ED">
        <w:tc>
          <w:tcPr>
            <w:tcW w:w="1062" w:type="dxa"/>
          </w:tcPr>
          <w:p w14:paraId="606B1F9D" w14:textId="0109E428" w:rsidR="00DA1E46" w:rsidRPr="007D2E51" w:rsidRDefault="00DA1E46" w:rsidP="00DA1E46">
            <w:r>
              <w:t>REQ-</w:t>
            </w:r>
            <w:r>
              <w:t>027</w:t>
            </w:r>
          </w:p>
        </w:tc>
        <w:tc>
          <w:tcPr>
            <w:tcW w:w="1910" w:type="dxa"/>
          </w:tcPr>
          <w:p w14:paraId="08A8C406" w14:textId="7FE3C2D7" w:rsidR="00DA1E46" w:rsidRPr="007D2E51" w:rsidRDefault="00DA1E46" w:rsidP="00DA1E46">
            <w:r>
              <w:t>Checkliste anzeigen</w:t>
            </w:r>
          </w:p>
        </w:tc>
        <w:tc>
          <w:tcPr>
            <w:tcW w:w="5880" w:type="dxa"/>
          </w:tcPr>
          <w:p w14:paraId="4D74C291" w14:textId="49A38084" w:rsidR="00DA1E46" w:rsidRPr="007D2E51" w:rsidRDefault="00DA1E46" w:rsidP="00DA1E46">
            <w:r>
              <w:t xml:space="preserve">Es werden drei Checklisten mit erforderlichen Dokumenten, IBN SOP 2.0 und Bilder angezeigt. Die Checkpunkte können je Projekt verschieden sein. Jedes Checklisten-Item ist entweder Pflichtfeld oder </w:t>
            </w:r>
            <w:proofErr w:type="gramStart"/>
            <w:r>
              <w:t>Optional</w:t>
            </w:r>
            <w:proofErr w:type="gramEnd"/>
            <w:r>
              <w:t>.</w:t>
            </w:r>
          </w:p>
        </w:tc>
      </w:tr>
      <w:tr w:rsidR="00DA1E46" w:rsidRPr="007D2E51" w14:paraId="6E970B61" w14:textId="77777777" w:rsidTr="002202ED">
        <w:tc>
          <w:tcPr>
            <w:tcW w:w="1062" w:type="dxa"/>
          </w:tcPr>
          <w:p w14:paraId="5A01D5F6" w14:textId="4866EAB2" w:rsidR="00DA1E46" w:rsidRPr="007D2E51" w:rsidRDefault="00DA1E46" w:rsidP="00DA1E46">
            <w:r>
              <w:t>REQ-</w:t>
            </w:r>
            <w:r>
              <w:t>028</w:t>
            </w:r>
          </w:p>
        </w:tc>
        <w:tc>
          <w:tcPr>
            <w:tcW w:w="1910" w:type="dxa"/>
          </w:tcPr>
          <w:p w14:paraId="137A21E0" w14:textId="24C746B8" w:rsidR="00DA1E46" w:rsidRPr="007D2E51" w:rsidRDefault="00DA1E46" w:rsidP="00DA1E46">
            <w:r>
              <w:t>Vorhandene Bilder</w:t>
            </w:r>
          </w:p>
        </w:tc>
        <w:tc>
          <w:tcPr>
            <w:tcW w:w="5880" w:type="dxa"/>
          </w:tcPr>
          <w:p w14:paraId="4F724A3E" w14:textId="0BF0B8AC" w:rsidR="00DA1E46" w:rsidRPr="007D2E51" w:rsidRDefault="00DA1E46" w:rsidP="00DA1E46">
            <w:r>
              <w:t>Sind bereits Bilder vorhanden, können diese via Ansicht-Icon angezeigt werden (aktuell nicht vorhanden im Mockup)</w:t>
            </w:r>
          </w:p>
        </w:tc>
      </w:tr>
      <w:tr w:rsidR="00DA1E46" w:rsidRPr="007D2E51" w14:paraId="09AEB33E" w14:textId="77777777" w:rsidTr="002202ED">
        <w:tc>
          <w:tcPr>
            <w:tcW w:w="1062" w:type="dxa"/>
          </w:tcPr>
          <w:p w14:paraId="339C86CB" w14:textId="5853C06E" w:rsidR="00DA1E46" w:rsidRPr="007D2E51" w:rsidRDefault="00DA1E46" w:rsidP="00DA1E46">
            <w:r>
              <w:t>REQ-</w:t>
            </w:r>
            <w:r>
              <w:t>029</w:t>
            </w:r>
          </w:p>
        </w:tc>
        <w:tc>
          <w:tcPr>
            <w:tcW w:w="1910" w:type="dxa"/>
          </w:tcPr>
          <w:p w14:paraId="16EBEBA5" w14:textId="0BCDE511" w:rsidR="00DA1E46" w:rsidRPr="007D2E51" w:rsidRDefault="00DA1E46" w:rsidP="00DA1E46">
            <w:r>
              <w:t>Neue Bilder hinzufügen</w:t>
            </w:r>
          </w:p>
        </w:tc>
        <w:tc>
          <w:tcPr>
            <w:tcW w:w="5880" w:type="dxa"/>
          </w:tcPr>
          <w:p w14:paraId="73BBE0DF" w14:textId="74D97B2D" w:rsidR="00DA1E46" w:rsidRPr="007D2E51" w:rsidRDefault="00DA1E46" w:rsidP="00DA1E46">
            <w:pPr>
              <w:rPr>
                <w:color w:val="ED7D31" w:themeColor="accent2"/>
              </w:rPr>
            </w:pPr>
            <w:r>
              <w:t xml:space="preserve">Im App kann pro Checklisten-Item eines oder mehrere Bilder Heraufgeladen werden. Entweder werden diese gleich mit der Kamera aufgenommen, oder sie werden aus der </w:t>
            </w:r>
            <w:proofErr w:type="spellStart"/>
            <w:r>
              <w:t>Camera</w:t>
            </w:r>
            <w:proofErr w:type="spellEnd"/>
            <w:r>
              <w:t xml:space="preserve"> Roll hinzugefügt. Sobald die Fotos hochgeladen wurden, sind sie auch über die Ansicht verfügbar (REQ-28).</w:t>
            </w:r>
          </w:p>
        </w:tc>
      </w:tr>
      <w:tr w:rsidR="00DA1E46" w:rsidRPr="007D2E51" w14:paraId="406A71BA" w14:textId="77777777" w:rsidTr="002202ED">
        <w:tc>
          <w:tcPr>
            <w:tcW w:w="1062" w:type="dxa"/>
          </w:tcPr>
          <w:p w14:paraId="0E1EF81D" w14:textId="1691712D" w:rsidR="00DA1E46" w:rsidRPr="007D2E51" w:rsidRDefault="00DA1E46" w:rsidP="00DA1E46">
            <w:r>
              <w:t>REQ-</w:t>
            </w:r>
            <w:r>
              <w:t>030</w:t>
            </w:r>
          </w:p>
        </w:tc>
        <w:tc>
          <w:tcPr>
            <w:tcW w:w="1910" w:type="dxa"/>
          </w:tcPr>
          <w:p w14:paraId="552138EA" w14:textId="71F768BE" w:rsidR="00DA1E46" w:rsidRPr="007D2E51" w:rsidRDefault="00DA1E46" w:rsidP="00DA1E46">
            <w:r>
              <w:t>Anmerkungen</w:t>
            </w:r>
          </w:p>
        </w:tc>
        <w:tc>
          <w:tcPr>
            <w:tcW w:w="5880" w:type="dxa"/>
          </w:tcPr>
          <w:p w14:paraId="769154AD" w14:textId="3B7A3B28" w:rsidR="00DA1E46" w:rsidRPr="007D2E51" w:rsidRDefault="00DA1E46" w:rsidP="00DA1E46">
            <w:r>
              <w:t>Es können Anmerkungen in einem Textfeld erfasst oder editiert werden. Dabei ist keine Formatierung vorgesehen, also einfach ein Textfeld.</w:t>
            </w:r>
          </w:p>
        </w:tc>
      </w:tr>
      <w:tr w:rsidR="00DA1E46" w:rsidRPr="007D2E51" w14:paraId="267E67B5" w14:textId="77777777" w:rsidTr="002202ED">
        <w:tc>
          <w:tcPr>
            <w:tcW w:w="1062" w:type="dxa"/>
          </w:tcPr>
          <w:p w14:paraId="4E99B03B" w14:textId="66D0A055" w:rsidR="00DA1E46" w:rsidRPr="007D2E51" w:rsidRDefault="00DA1E46" w:rsidP="00DA1E46">
            <w:r>
              <w:t>REQ-</w:t>
            </w:r>
            <w:r>
              <w:t>031</w:t>
            </w:r>
          </w:p>
        </w:tc>
        <w:tc>
          <w:tcPr>
            <w:tcW w:w="1910" w:type="dxa"/>
          </w:tcPr>
          <w:p w14:paraId="790AA218" w14:textId="32FDD403" w:rsidR="00DA1E46" w:rsidRPr="007D2E51" w:rsidRDefault="00DA1E46" w:rsidP="00DA1E46">
            <w:r>
              <w:t>Speichern und Inbetriebnahme</w:t>
            </w:r>
          </w:p>
        </w:tc>
        <w:tc>
          <w:tcPr>
            <w:tcW w:w="5880" w:type="dxa"/>
          </w:tcPr>
          <w:p w14:paraId="27F96AAE" w14:textId="4EBB4517" w:rsidR="00DA1E46" w:rsidRPr="007D2E51" w:rsidRDefault="00DA1E46" w:rsidP="00DA1E46">
            <w:r>
              <w:t>Der aktuelle Stand der Checkliste kann jederzeit gespeichert oder gespeichert und abgeschlossen werden. Ist der IBN einmal abgeschlossen, kann er im App nur noch angeschaut werden.</w:t>
            </w:r>
          </w:p>
        </w:tc>
      </w:tr>
      <w:tr w:rsidR="00DA1E46" w:rsidRPr="007D2E51" w14:paraId="5736781A" w14:textId="77777777" w:rsidTr="002202ED">
        <w:tc>
          <w:tcPr>
            <w:tcW w:w="1062" w:type="dxa"/>
          </w:tcPr>
          <w:p w14:paraId="124C422B" w14:textId="2E972F4D" w:rsidR="00DA1E46" w:rsidRDefault="00DA1E46" w:rsidP="00DA1E46">
            <w:r>
              <w:lastRenderedPageBreak/>
              <w:t>REQ-</w:t>
            </w:r>
            <w:r>
              <w:t>032</w:t>
            </w:r>
          </w:p>
        </w:tc>
        <w:tc>
          <w:tcPr>
            <w:tcW w:w="1910" w:type="dxa"/>
          </w:tcPr>
          <w:p w14:paraId="12932A57" w14:textId="25D1F276" w:rsidR="00DA1E46" w:rsidRDefault="00DA1E46" w:rsidP="00DA1E46">
            <w:r>
              <w:t>Offlinefähigkeit</w:t>
            </w:r>
          </w:p>
        </w:tc>
        <w:tc>
          <w:tcPr>
            <w:tcW w:w="5880" w:type="dxa"/>
          </w:tcPr>
          <w:p w14:paraId="32CC005B" w14:textId="3FB4C285" w:rsidR="00DA1E46" w:rsidRDefault="00DA1E46" w:rsidP="00DA1E46">
            <w:r>
              <w:t xml:space="preserve">Sämtliche Inbetriebnahmen der geladenen Projekte (eines je Projekt) müssen auch ohne aktive Internetverbindung auf den Smartphones abrufbar sein. Auch müssen vorhandene Bilder angezeigt und neue Bilder (Multi-upload) hinzugefügt werden können. Sobald eine Onlineverbindung wieder verfügbar ist, werden die Daten über die APIs ins </w:t>
            </w:r>
            <w:r>
              <w:t>Backend</w:t>
            </w:r>
            <w:r>
              <w:t xml:space="preserve"> geladen.</w:t>
            </w:r>
          </w:p>
        </w:tc>
      </w:tr>
    </w:tbl>
    <w:p w14:paraId="7C3B3E3C" w14:textId="0FCCF3AC" w:rsidR="0011235C" w:rsidRDefault="0011235C" w:rsidP="0011235C">
      <w:pPr>
        <w:pStyle w:val="Heading3"/>
      </w:pPr>
      <w:r w:rsidRPr="007D2E51">
        <w:t>Mockups zur Benutzeroberfläche der mobilen Applikation</w:t>
      </w:r>
      <w:bookmarkEnd w:id="55"/>
    </w:p>
    <w:p w14:paraId="07CF8E91" w14:textId="77777777" w:rsidR="0011235C" w:rsidRPr="00A43FE2" w:rsidRDefault="0011235C" w:rsidP="0011235C">
      <w:r>
        <w:t xml:space="preserve">Mit den Mockups soll das Konzept der Benutzeroberfläche visualisiert werden. Die Mockups wurden mit dem UI/UX Design Tool </w:t>
      </w:r>
      <w:proofErr w:type="spellStart"/>
      <w:r>
        <w:t>Figma</w:t>
      </w:r>
      <w:proofErr w:type="spellEnd"/>
      <w:r>
        <w:rPr>
          <w:rStyle w:val="FootnoteReference"/>
        </w:rPr>
        <w:footnoteReference w:id="1"/>
      </w:r>
      <w:r>
        <w:t xml:space="preserve"> erstellt. Benutzt wurden </w:t>
      </w:r>
      <w:proofErr w:type="spellStart"/>
      <w:r>
        <w:t>standart</w:t>
      </w:r>
      <w:proofErr w:type="spellEnd"/>
      <w:r>
        <w:t xml:space="preserve"> Asset Bibliotheken. Das Look and </w:t>
      </w:r>
      <w:proofErr w:type="spellStart"/>
      <w:r>
        <w:t>Feel</w:t>
      </w:r>
      <w:proofErr w:type="spellEnd"/>
      <w:r>
        <w:t xml:space="preserve"> </w:t>
      </w:r>
      <w:proofErr w:type="gramStart"/>
      <w:r>
        <w:t>der visuellen Elementen</w:t>
      </w:r>
      <w:proofErr w:type="gramEnd"/>
      <w:r>
        <w:t xml:space="preserve"> entspricht nicht dem finalen Aussehen in der Applikation, sondern dient nur zur Veranschaulichung des Benutzeroberfläche und der User Experience</w:t>
      </w:r>
    </w:p>
    <w:p w14:paraId="409D1370" w14:textId="77777777" w:rsidR="0011235C" w:rsidRPr="007D2E51" w:rsidRDefault="0011235C" w:rsidP="0011235C">
      <w:pPr>
        <w:pStyle w:val="Heading4"/>
      </w:pPr>
      <w:r w:rsidRPr="007D2E51">
        <w:t>Benutzeroberfläche für die Authentifizierung</w:t>
      </w:r>
    </w:p>
    <w:p w14:paraId="64FF8375" w14:textId="77777777" w:rsidR="0011235C" w:rsidRPr="007D2E51" w:rsidRDefault="0011235C" w:rsidP="0011235C">
      <w:pPr>
        <w:keepNext/>
      </w:pPr>
      <w:r w:rsidRPr="007D2E51">
        <w:rPr>
          <w:noProof/>
        </w:rPr>
        <w:drawing>
          <wp:inline distT="0" distB="0" distL="0" distR="0" wp14:anchorId="3D94ADFE" wp14:editId="0BE3C5BD">
            <wp:extent cx="1832400" cy="3960000"/>
            <wp:effectExtent l="0" t="0" r="0" b="2540"/>
            <wp:docPr id="1291680679" name="Picture 5"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80679" name="Picture 5" descr="A screenshot of a login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832400" cy="3960000"/>
                    </a:xfrm>
                    <a:prstGeom prst="rect">
                      <a:avLst/>
                    </a:prstGeom>
                  </pic:spPr>
                </pic:pic>
              </a:graphicData>
            </a:graphic>
          </wp:inline>
        </w:drawing>
      </w:r>
    </w:p>
    <w:p w14:paraId="3962FC31" w14:textId="0E0FC975" w:rsidR="0011235C" w:rsidRPr="007D2E51" w:rsidRDefault="0011235C" w:rsidP="0011235C">
      <w:pPr>
        <w:pStyle w:val="Caption"/>
      </w:pPr>
      <w:bookmarkStart w:id="56" w:name="_Toc188879477"/>
      <w:r w:rsidRPr="007D2E51">
        <w:t xml:space="preserve">Abbildung </w:t>
      </w:r>
      <w:fldSimple w:instr=" SEQ Abbildung \* ARABIC ">
        <w:r w:rsidR="00534E68">
          <w:rPr>
            <w:noProof/>
          </w:rPr>
          <w:t>10</w:t>
        </w:r>
      </w:fldSimple>
      <w:r w:rsidRPr="007D2E51">
        <w:t xml:space="preserve"> </w:t>
      </w:r>
      <w:proofErr w:type="spellStart"/>
      <w:r w:rsidRPr="007D2E51">
        <w:t>Loginmaske</w:t>
      </w:r>
      <w:bookmarkEnd w:id="56"/>
      <w:proofErr w:type="spellEnd"/>
    </w:p>
    <w:p w14:paraId="2571B1BA" w14:textId="77777777" w:rsidR="0011235C" w:rsidRPr="007D2E51" w:rsidRDefault="0011235C" w:rsidP="0011235C">
      <w:pPr>
        <w:pStyle w:val="Heading4"/>
      </w:pPr>
      <w:r w:rsidRPr="007D2E51">
        <w:lastRenderedPageBreak/>
        <w:t>Projektbezogene Ansichten</w:t>
      </w:r>
    </w:p>
    <w:p w14:paraId="15BC02D1" w14:textId="77777777" w:rsidR="0011235C" w:rsidRPr="007D2E51" w:rsidRDefault="0011235C" w:rsidP="0011235C">
      <w:pPr>
        <w:keepNext/>
      </w:pPr>
      <w:r w:rsidRPr="007D2E51">
        <w:rPr>
          <w:noProof/>
        </w:rPr>
        <w:drawing>
          <wp:inline distT="0" distB="0" distL="0" distR="0" wp14:anchorId="3C259CAE" wp14:editId="09F8A1D2">
            <wp:extent cx="1832400" cy="3960000"/>
            <wp:effectExtent l="0" t="0" r="0" b="2540"/>
            <wp:docPr id="1276064984"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64984" name="Picture 6" descr="A screenshot of a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832400" cy="3960000"/>
                    </a:xfrm>
                    <a:prstGeom prst="rect">
                      <a:avLst/>
                    </a:prstGeom>
                  </pic:spPr>
                </pic:pic>
              </a:graphicData>
            </a:graphic>
          </wp:inline>
        </w:drawing>
      </w:r>
    </w:p>
    <w:p w14:paraId="68C4C206" w14:textId="7F1B7E8B" w:rsidR="0011235C" w:rsidRPr="007D2E51" w:rsidRDefault="0011235C" w:rsidP="0011235C">
      <w:pPr>
        <w:pStyle w:val="Caption"/>
      </w:pPr>
      <w:bookmarkStart w:id="57" w:name="_Toc188879478"/>
      <w:r w:rsidRPr="007D2E51">
        <w:t xml:space="preserve">Abbildung </w:t>
      </w:r>
      <w:fldSimple w:instr=" SEQ Abbildung \* ARABIC ">
        <w:r w:rsidR="00534E68">
          <w:rPr>
            <w:noProof/>
          </w:rPr>
          <w:t>11</w:t>
        </w:r>
      </w:fldSimple>
      <w:r w:rsidRPr="007D2E51">
        <w:t xml:space="preserve"> Projektübersicht</w:t>
      </w:r>
      <w:bookmarkEnd w:id="57"/>
    </w:p>
    <w:p w14:paraId="5F543F90" w14:textId="77777777" w:rsidR="0011235C" w:rsidRPr="007D2E51" w:rsidRDefault="0011235C" w:rsidP="0011235C">
      <w:pPr>
        <w:keepNext/>
      </w:pPr>
      <w:r w:rsidRPr="007D2E51">
        <w:rPr>
          <w:noProof/>
        </w:rPr>
        <w:drawing>
          <wp:inline distT="0" distB="0" distL="0" distR="0" wp14:anchorId="2264AA44" wp14:editId="0AE4B64B">
            <wp:extent cx="1828800" cy="3960000"/>
            <wp:effectExtent l="0" t="0" r="0" b="2540"/>
            <wp:docPr id="1835185431"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85431" name="Picture 7" descr="A screenshot of a pho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828800" cy="3960000"/>
                    </a:xfrm>
                    <a:prstGeom prst="rect">
                      <a:avLst/>
                    </a:prstGeom>
                  </pic:spPr>
                </pic:pic>
              </a:graphicData>
            </a:graphic>
          </wp:inline>
        </w:drawing>
      </w:r>
    </w:p>
    <w:p w14:paraId="3E1759EB" w14:textId="0962EABC" w:rsidR="0011235C" w:rsidRPr="007D2E51" w:rsidRDefault="0011235C" w:rsidP="0011235C">
      <w:pPr>
        <w:pStyle w:val="Caption"/>
      </w:pPr>
      <w:bookmarkStart w:id="58" w:name="_Toc188879479"/>
      <w:r w:rsidRPr="007D2E51">
        <w:t xml:space="preserve">Abbildung </w:t>
      </w:r>
      <w:fldSimple w:instr=" SEQ Abbildung \* ARABIC ">
        <w:r w:rsidR="00534E68">
          <w:rPr>
            <w:noProof/>
          </w:rPr>
          <w:t>12</w:t>
        </w:r>
      </w:fldSimple>
      <w:r w:rsidRPr="007D2E51">
        <w:t xml:space="preserve"> Projektdetailansicht</w:t>
      </w:r>
      <w:bookmarkEnd w:id="58"/>
    </w:p>
    <w:p w14:paraId="20E167B6" w14:textId="77777777" w:rsidR="0011235C" w:rsidRPr="007D2E51" w:rsidRDefault="0011235C" w:rsidP="0011235C">
      <w:pPr>
        <w:pStyle w:val="Heading4"/>
      </w:pPr>
      <w:r w:rsidRPr="007D2E51">
        <w:lastRenderedPageBreak/>
        <w:t>Notizenansichten</w:t>
      </w:r>
    </w:p>
    <w:p w14:paraId="025474B5" w14:textId="77777777" w:rsidR="0011235C" w:rsidRPr="007D2E51" w:rsidRDefault="0011235C" w:rsidP="0011235C">
      <w:pPr>
        <w:keepNext/>
      </w:pPr>
      <w:r w:rsidRPr="007D2E51">
        <w:rPr>
          <w:noProof/>
        </w:rPr>
        <w:drawing>
          <wp:inline distT="0" distB="0" distL="0" distR="0" wp14:anchorId="03320895" wp14:editId="317FEB7C">
            <wp:extent cx="1828800" cy="3960000"/>
            <wp:effectExtent l="0" t="0" r="0" b="2540"/>
            <wp:docPr id="1716645087"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45087" name="Picture 8" descr="A screenshot of a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28800" cy="3960000"/>
                    </a:xfrm>
                    <a:prstGeom prst="rect">
                      <a:avLst/>
                    </a:prstGeom>
                  </pic:spPr>
                </pic:pic>
              </a:graphicData>
            </a:graphic>
          </wp:inline>
        </w:drawing>
      </w:r>
    </w:p>
    <w:p w14:paraId="7D0DF115" w14:textId="6C89402B" w:rsidR="0011235C" w:rsidRPr="007D2E51" w:rsidRDefault="0011235C" w:rsidP="0011235C">
      <w:pPr>
        <w:pStyle w:val="Caption"/>
      </w:pPr>
      <w:bookmarkStart w:id="59" w:name="_Toc188879480"/>
      <w:r w:rsidRPr="007D2E51">
        <w:t xml:space="preserve">Abbildung </w:t>
      </w:r>
      <w:fldSimple w:instr=" SEQ Abbildung \* ARABIC ">
        <w:r w:rsidR="00534E68">
          <w:rPr>
            <w:noProof/>
          </w:rPr>
          <w:t>13</w:t>
        </w:r>
      </w:fldSimple>
      <w:r w:rsidRPr="007D2E51">
        <w:t xml:space="preserve"> Notizenübersicht</w:t>
      </w:r>
      <w:bookmarkEnd w:id="59"/>
    </w:p>
    <w:p w14:paraId="1AE6AEB7" w14:textId="77777777" w:rsidR="0011235C" w:rsidRPr="007D2E51" w:rsidRDefault="0011235C" w:rsidP="0011235C">
      <w:pPr>
        <w:keepNext/>
      </w:pPr>
      <w:r w:rsidRPr="007D2E51">
        <w:rPr>
          <w:noProof/>
        </w:rPr>
        <w:drawing>
          <wp:inline distT="0" distB="0" distL="0" distR="0" wp14:anchorId="1379C619" wp14:editId="41B17397">
            <wp:extent cx="1828800" cy="3960000"/>
            <wp:effectExtent l="0" t="0" r="0" b="2540"/>
            <wp:docPr id="188967768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77689" name="Picture 9" descr="A screenshot of a cell pho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828800" cy="3960000"/>
                    </a:xfrm>
                    <a:prstGeom prst="rect">
                      <a:avLst/>
                    </a:prstGeom>
                  </pic:spPr>
                </pic:pic>
              </a:graphicData>
            </a:graphic>
          </wp:inline>
        </w:drawing>
      </w:r>
    </w:p>
    <w:p w14:paraId="1EC9653E" w14:textId="0507E36B" w:rsidR="0011235C" w:rsidRPr="007D2E51" w:rsidRDefault="0011235C" w:rsidP="0011235C">
      <w:pPr>
        <w:pStyle w:val="Caption"/>
      </w:pPr>
      <w:bookmarkStart w:id="60" w:name="_Toc188879481"/>
      <w:r w:rsidRPr="007D2E51">
        <w:t xml:space="preserve">Abbildung </w:t>
      </w:r>
      <w:fldSimple w:instr=" SEQ Abbildung \* ARABIC ">
        <w:r w:rsidR="00534E68">
          <w:rPr>
            <w:noProof/>
          </w:rPr>
          <w:t>14</w:t>
        </w:r>
      </w:fldSimple>
      <w:r w:rsidRPr="007D2E51">
        <w:t xml:space="preserve"> Notizdetailansicht</w:t>
      </w:r>
      <w:bookmarkEnd w:id="60"/>
    </w:p>
    <w:p w14:paraId="2F3DCF4B" w14:textId="77777777" w:rsidR="0011235C" w:rsidRPr="007D2E51" w:rsidRDefault="0011235C" w:rsidP="0011235C">
      <w:pPr>
        <w:keepNext/>
      </w:pPr>
      <w:r w:rsidRPr="007D2E51">
        <w:rPr>
          <w:noProof/>
        </w:rPr>
        <w:lastRenderedPageBreak/>
        <w:drawing>
          <wp:inline distT="0" distB="0" distL="0" distR="0" wp14:anchorId="4FAC3EC6" wp14:editId="1DF10062">
            <wp:extent cx="1828800" cy="3960000"/>
            <wp:effectExtent l="0" t="0" r="0" b="2540"/>
            <wp:docPr id="548834489"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34489" name="Picture 10" descr="A screenshot of a pho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828800" cy="3960000"/>
                    </a:xfrm>
                    <a:prstGeom prst="rect">
                      <a:avLst/>
                    </a:prstGeom>
                  </pic:spPr>
                </pic:pic>
              </a:graphicData>
            </a:graphic>
          </wp:inline>
        </w:drawing>
      </w:r>
    </w:p>
    <w:p w14:paraId="71464CEE" w14:textId="447F2B2D" w:rsidR="0011235C" w:rsidRDefault="0011235C" w:rsidP="0011235C">
      <w:pPr>
        <w:pStyle w:val="Caption"/>
      </w:pPr>
      <w:bookmarkStart w:id="61" w:name="_Toc188879482"/>
      <w:r w:rsidRPr="007D2E51">
        <w:t xml:space="preserve">Abbildung </w:t>
      </w:r>
      <w:fldSimple w:instr=" SEQ Abbildung \* ARABIC ">
        <w:r w:rsidR="00534E68">
          <w:rPr>
            <w:noProof/>
          </w:rPr>
          <w:t>15</w:t>
        </w:r>
      </w:fldSimple>
      <w:r w:rsidRPr="007D2E51">
        <w:t xml:space="preserve"> Neue Notiz erfassen</w:t>
      </w:r>
      <w:bookmarkEnd w:id="61"/>
    </w:p>
    <w:p w14:paraId="5A9BFB53" w14:textId="1F918CAD" w:rsidR="002202ED" w:rsidRDefault="002202ED" w:rsidP="002202ED">
      <w:pPr>
        <w:pStyle w:val="Heading3"/>
      </w:pPr>
      <w:r>
        <w:t>Nicht Funktionale Anforderungen</w:t>
      </w:r>
    </w:p>
    <w:p w14:paraId="67531900" w14:textId="6A72BD40" w:rsidR="002202ED" w:rsidRDefault="002202ED" w:rsidP="002202ED">
      <w:r>
        <w:t xml:space="preserve">In diesem Abschnitt werden die nicht funktionalen Anforderungen </w:t>
      </w:r>
      <w:proofErr w:type="spellStart"/>
      <w:r>
        <w:t>augelistet</w:t>
      </w:r>
      <w:proofErr w:type="spellEnd"/>
    </w:p>
    <w:p w14:paraId="27DBE896" w14:textId="0012D8B7" w:rsidR="002202ED" w:rsidRDefault="002202ED" w:rsidP="002202ED">
      <w:pPr>
        <w:pStyle w:val="Caption"/>
        <w:keepNext/>
      </w:pPr>
      <w:r>
        <w:t xml:space="preserve">Tabelle </w:t>
      </w:r>
      <w:fldSimple w:instr=" SEQ Tabelle \* ARABIC ">
        <w:r w:rsidR="0035105E">
          <w:rPr>
            <w:noProof/>
          </w:rPr>
          <w:t>6</w:t>
        </w:r>
      </w:fldSimple>
      <w:r>
        <w:t xml:space="preserve"> Auflistung der nicht funktionalen Anforderungen</w:t>
      </w:r>
    </w:p>
    <w:tbl>
      <w:tblPr>
        <w:tblStyle w:val="TabelleBFH2"/>
        <w:tblW w:w="8852" w:type="dxa"/>
        <w:tblLook w:val="04A0" w:firstRow="1" w:lastRow="0" w:firstColumn="1" w:lastColumn="0" w:noHBand="0" w:noVBand="1"/>
      </w:tblPr>
      <w:tblGrid>
        <w:gridCol w:w="1336"/>
        <w:gridCol w:w="2262"/>
        <w:gridCol w:w="5254"/>
      </w:tblGrid>
      <w:tr w:rsidR="002202ED" w:rsidRPr="007D2E51" w14:paraId="5CE4B265" w14:textId="77777777" w:rsidTr="002202ED">
        <w:trPr>
          <w:cnfStyle w:val="100000000000" w:firstRow="1" w:lastRow="0" w:firstColumn="0" w:lastColumn="0" w:oddVBand="0" w:evenVBand="0" w:oddHBand="0" w:evenHBand="0" w:firstRowFirstColumn="0" w:firstRowLastColumn="0" w:lastRowFirstColumn="0" w:lastRowLastColumn="0"/>
        </w:trPr>
        <w:tc>
          <w:tcPr>
            <w:tcW w:w="1336" w:type="dxa"/>
          </w:tcPr>
          <w:p w14:paraId="16A02684" w14:textId="77777777" w:rsidR="002202ED" w:rsidRPr="007D2E51" w:rsidRDefault="002202ED" w:rsidP="00F54429">
            <w:proofErr w:type="spellStart"/>
            <w:r w:rsidRPr="007D2E51">
              <w:t>Nr</w:t>
            </w:r>
            <w:proofErr w:type="spellEnd"/>
          </w:p>
        </w:tc>
        <w:tc>
          <w:tcPr>
            <w:tcW w:w="2262" w:type="dxa"/>
          </w:tcPr>
          <w:p w14:paraId="18F24696" w14:textId="77777777" w:rsidR="002202ED" w:rsidRPr="007D2E51" w:rsidRDefault="002202ED" w:rsidP="00F54429">
            <w:r w:rsidRPr="007D2E51">
              <w:t>Name</w:t>
            </w:r>
          </w:p>
        </w:tc>
        <w:tc>
          <w:tcPr>
            <w:tcW w:w="5254" w:type="dxa"/>
          </w:tcPr>
          <w:p w14:paraId="218A978D" w14:textId="77777777" w:rsidR="002202ED" w:rsidRPr="007D2E51" w:rsidRDefault="002202ED" w:rsidP="00F54429">
            <w:r w:rsidRPr="007D2E51">
              <w:t>Beschreibung</w:t>
            </w:r>
          </w:p>
        </w:tc>
      </w:tr>
      <w:tr w:rsidR="002202ED" w:rsidRPr="007D2E51" w14:paraId="00370E1F" w14:textId="77777777" w:rsidTr="002202ED">
        <w:tc>
          <w:tcPr>
            <w:tcW w:w="1336" w:type="dxa"/>
          </w:tcPr>
          <w:p w14:paraId="4C9CB30B" w14:textId="14BBDE8E" w:rsidR="002202ED" w:rsidRPr="007D2E51" w:rsidRDefault="002202ED" w:rsidP="002202ED">
            <w:r>
              <w:t>REQ-NF-001</w:t>
            </w:r>
          </w:p>
        </w:tc>
        <w:tc>
          <w:tcPr>
            <w:tcW w:w="2262" w:type="dxa"/>
          </w:tcPr>
          <w:p w14:paraId="328D8B7B" w14:textId="329B00BD" w:rsidR="002202ED" w:rsidRPr="007D2E51" w:rsidRDefault="002202ED" w:rsidP="002202ED">
            <w:r>
              <w:t>Leistung</w:t>
            </w:r>
          </w:p>
        </w:tc>
        <w:tc>
          <w:tcPr>
            <w:tcW w:w="5254" w:type="dxa"/>
          </w:tcPr>
          <w:p w14:paraId="7B2CC964" w14:textId="7F781E1C" w:rsidR="002202ED" w:rsidRPr="007D2E51" w:rsidRDefault="002202ED" w:rsidP="002202ED">
            <w:r>
              <w:t>Die App soll schnell und reaktionsschnell sein, insbesondere beim Laden von Inhalten und beim Wechseln zwischen den Ansichten.</w:t>
            </w:r>
          </w:p>
        </w:tc>
      </w:tr>
      <w:tr w:rsidR="002202ED" w:rsidRPr="007D2E51" w14:paraId="02DBD419" w14:textId="77777777" w:rsidTr="002202ED">
        <w:tc>
          <w:tcPr>
            <w:tcW w:w="1336" w:type="dxa"/>
          </w:tcPr>
          <w:p w14:paraId="5B257A6D" w14:textId="1E56CAE4" w:rsidR="002202ED" w:rsidRPr="007D2E51" w:rsidRDefault="002202ED" w:rsidP="002202ED">
            <w:r>
              <w:t>REG-NF-002</w:t>
            </w:r>
          </w:p>
        </w:tc>
        <w:tc>
          <w:tcPr>
            <w:tcW w:w="2262" w:type="dxa"/>
          </w:tcPr>
          <w:p w14:paraId="47D68629" w14:textId="3E281501" w:rsidR="002202ED" w:rsidRPr="007D2E51" w:rsidRDefault="002202ED" w:rsidP="002202ED">
            <w:r>
              <w:t>Benutzerfreundlichkeit</w:t>
            </w:r>
          </w:p>
        </w:tc>
        <w:tc>
          <w:tcPr>
            <w:tcW w:w="5254" w:type="dxa"/>
          </w:tcPr>
          <w:p w14:paraId="0BE59D9A" w14:textId="22BA9285" w:rsidR="002202ED" w:rsidRPr="007D2E51" w:rsidRDefault="002202ED" w:rsidP="002202ED">
            <w:r>
              <w:t>Die Benutzeroberfläche sollte intuitiv gestaltet sein, um eine nahtlose Experience zu gewährleisten.</w:t>
            </w:r>
          </w:p>
        </w:tc>
      </w:tr>
      <w:tr w:rsidR="002202ED" w:rsidRPr="007D2E51" w14:paraId="12609C40" w14:textId="77777777" w:rsidTr="002202ED">
        <w:tc>
          <w:tcPr>
            <w:tcW w:w="1336" w:type="dxa"/>
          </w:tcPr>
          <w:p w14:paraId="46646A92" w14:textId="2B51358A" w:rsidR="002202ED" w:rsidRPr="007D2E51" w:rsidRDefault="002202ED" w:rsidP="002202ED">
            <w:r>
              <w:t>REG-NF-00</w:t>
            </w:r>
            <w:r>
              <w:t>3</w:t>
            </w:r>
          </w:p>
        </w:tc>
        <w:tc>
          <w:tcPr>
            <w:tcW w:w="2262" w:type="dxa"/>
          </w:tcPr>
          <w:p w14:paraId="15593252" w14:textId="6A93B2E8" w:rsidR="002202ED" w:rsidRPr="007D2E51" w:rsidRDefault="002202ED" w:rsidP="002202ED">
            <w:r>
              <w:t>Sicherheit</w:t>
            </w:r>
          </w:p>
        </w:tc>
        <w:tc>
          <w:tcPr>
            <w:tcW w:w="5254" w:type="dxa"/>
          </w:tcPr>
          <w:p w14:paraId="19EC1EA7" w14:textId="3F437022" w:rsidR="002202ED" w:rsidRPr="007D2E51" w:rsidRDefault="002202ED" w:rsidP="002202ED">
            <w:r>
              <w:t>Die App sollte sicher sein, sowohl in Bezug auf Datenübertragung wie auch lokale Datenspeicherung. Authentifizierung über Azure AD muss möglich sein.</w:t>
            </w:r>
          </w:p>
        </w:tc>
      </w:tr>
      <w:tr w:rsidR="002202ED" w:rsidRPr="007D2E51" w14:paraId="381A30B8" w14:textId="77777777" w:rsidTr="002202ED">
        <w:tc>
          <w:tcPr>
            <w:tcW w:w="1336" w:type="dxa"/>
          </w:tcPr>
          <w:p w14:paraId="1F5703D7" w14:textId="6E87F594" w:rsidR="002202ED" w:rsidRPr="007D2E51" w:rsidRDefault="002202ED" w:rsidP="002202ED">
            <w:r>
              <w:t>REG-NF-00</w:t>
            </w:r>
            <w:r>
              <w:t>4</w:t>
            </w:r>
          </w:p>
        </w:tc>
        <w:tc>
          <w:tcPr>
            <w:tcW w:w="2262" w:type="dxa"/>
          </w:tcPr>
          <w:p w14:paraId="683B189C" w14:textId="193199E0" w:rsidR="002202ED" w:rsidRPr="007D2E51" w:rsidRDefault="002202ED" w:rsidP="002202ED">
            <w:r>
              <w:t>Verteilbarkeit</w:t>
            </w:r>
          </w:p>
        </w:tc>
        <w:tc>
          <w:tcPr>
            <w:tcW w:w="5254" w:type="dxa"/>
          </w:tcPr>
          <w:p w14:paraId="3E2BF9C8" w14:textId="1EE8F1D5" w:rsidR="002202ED" w:rsidRPr="007D2E51" w:rsidRDefault="002202ED" w:rsidP="002202ED">
            <w:pPr>
              <w:rPr>
                <w:color w:val="ED7D31" w:themeColor="accent2"/>
              </w:rPr>
            </w:pPr>
            <w:r>
              <w:t>Die App sollte möglichst einfach auf den Geräten der Mitarbeitenden installiert werden können.</w:t>
            </w:r>
          </w:p>
        </w:tc>
      </w:tr>
      <w:tr w:rsidR="002202ED" w:rsidRPr="007D2E51" w14:paraId="38ED0635" w14:textId="77777777" w:rsidTr="002202ED">
        <w:tc>
          <w:tcPr>
            <w:tcW w:w="1336" w:type="dxa"/>
          </w:tcPr>
          <w:p w14:paraId="5FCBCC1F" w14:textId="23C06C69" w:rsidR="002202ED" w:rsidRPr="007D2E51" w:rsidRDefault="002202ED" w:rsidP="002202ED">
            <w:r>
              <w:t>REG-NF-00</w:t>
            </w:r>
            <w:r>
              <w:t>5</w:t>
            </w:r>
          </w:p>
        </w:tc>
        <w:tc>
          <w:tcPr>
            <w:tcW w:w="2262" w:type="dxa"/>
          </w:tcPr>
          <w:p w14:paraId="2862B3D4" w14:textId="6992287B" w:rsidR="002202ED" w:rsidRPr="007D2E51" w:rsidRDefault="002202ED" w:rsidP="002202ED">
            <w:r>
              <w:t>Wartbarkeit</w:t>
            </w:r>
          </w:p>
        </w:tc>
        <w:tc>
          <w:tcPr>
            <w:tcW w:w="5254" w:type="dxa"/>
          </w:tcPr>
          <w:p w14:paraId="6D999B70" w14:textId="2727E80D" w:rsidR="002202ED" w:rsidRPr="007D2E51" w:rsidRDefault="002202ED" w:rsidP="002202ED">
            <w:r>
              <w:t>Die App sollte wartbar sein, neue Versionen sollen möglichst einfach auf die Geräte der Mitarbeitenden verteilt werden können.</w:t>
            </w:r>
          </w:p>
        </w:tc>
      </w:tr>
      <w:tr w:rsidR="002202ED" w:rsidRPr="007D2E51" w14:paraId="340D10B3" w14:textId="77777777" w:rsidTr="002202ED">
        <w:tc>
          <w:tcPr>
            <w:tcW w:w="1336" w:type="dxa"/>
          </w:tcPr>
          <w:p w14:paraId="7813F618" w14:textId="668F58B8" w:rsidR="002202ED" w:rsidRPr="007D2E51" w:rsidRDefault="002202ED" w:rsidP="002202ED">
            <w:r>
              <w:t>REG-NF-00</w:t>
            </w:r>
            <w:r>
              <w:t>6</w:t>
            </w:r>
          </w:p>
        </w:tc>
        <w:tc>
          <w:tcPr>
            <w:tcW w:w="2262" w:type="dxa"/>
          </w:tcPr>
          <w:p w14:paraId="30D4E491" w14:textId="40FE0DBE" w:rsidR="002202ED" w:rsidRPr="007D2E51" w:rsidRDefault="002202ED" w:rsidP="002202ED">
            <w:r>
              <w:t>Offlinefähigkeit</w:t>
            </w:r>
          </w:p>
        </w:tc>
        <w:tc>
          <w:tcPr>
            <w:tcW w:w="5254" w:type="dxa"/>
          </w:tcPr>
          <w:p w14:paraId="72514D3D" w14:textId="6D6215C0" w:rsidR="002202ED" w:rsidRPr="007D2E51" w:rsidRDefault="002202ED" w:rsidP="002202ED">
            <w:r>
              <w:t>Damit die App auch auf der Baustelle und im Keller verwendet werden kann, sollen die Funktionen auch offline verfügbar sein. Nicht geladene Inhalte sollen bei Onlineverbindung heruntergeladen werden können. Für Online-</w:t>
            </w:r>
            <w:proofErr w:type="spellStart"/>
            <w:r>
              <w:t>only</w:t>
            </w:r>
            <w:proofErr w:type="spellEnd"/>
            <w:r>
              <w:t xml:space="preserve"> Inhalte sollte eine passende Fehlermeldung angezeigt werden.</w:t>
            </w:r>
          </w:p>
        </w:tc>
      </w:tr>
      <w:tr w:rsidR="002202ED" w:rsidRPr="007D2E51" w14:paraId="1E69E56A" w14:textId="77777777" w:rsidTr="002202ED">
        <w:tc>
          <w:tcPr>
            <w:tcW w:w="1336" w:type="dxa"/>
          </w:tcPr>
          <w:p w14:paraId="74468076" w14:textId="7F4AB23D" w:rsidR="002202ED" w:rsidRDefault="002202ED" w:rsidP="002202ED">
            <w:r>
              <w:lastRenderedPageBreak/>
              <w:t>REG-NF-00</w:t>
            </w:r>
            <w:r>
              <w:t>7</w:t>
            </w:r>
          </w:p>
        </w:tc>
        <w:tc>
          <w:tcPr>
            <w:tcW w:w="2262" w:type="dxa"/>
          </w:tcPr>
          <w:p w14:paraId="4FBB1C1D" w14:textId="66E95DE2" w:rsidR="002202ED" w:rsidRDefault="002202ED" w:rsidP="002202ED">
            <w:r>
              <w:t>Gerätekompatibilität</w:t>
            </w:r>
          </w:p>
        </w:tc>
        <w:tc>
          <w:tcPr>
            <w:tcW w:w="5254" w:type="dxa"/>
          </w:tcPr>
          <w:p w14:paraId="58325814" w14:textId="21C3A01D" w:rsidR="002202ED" w:rsidRDefault="002202ED" w:rsidP="002202ED">
            <w:r>
              <w:t>Die App soll auf Android Version 12 und neuer sowie iOS 16 und neuer lauffähig sein.</w:t>
            </w:r>
          </w:p>
        </w:tc>
      </w:tr>
    </w:tbl>
    <w:p w14:paraId="14157099" w14:textId="77777777" w:rsidR="002202ED" w:rsidRPr="002202ED" w:rsidRDefault="002202ED" w:rsidP="002202ED"/>
    <w:p w14:paraId="31023AC0" w14:textId="77777777" w:rsidR="0011235C" w:rsidRPr="007D2E51" w:rsidRDefault="0011235C" w:rsidP="0011235C">
      <w:pPr>
        <w:spacing w:line="240" w:lineRule="auto"/>
      </w:pPr>
      <w:r w:rsidRPr="007D2E51">
        <w:br w:type="page"/>
      </w:r>
    </w:p>
    <w:p w14:paraId="530B0868" w14:textId="77777777" w:rsidR="002B342E" w:rsidRDefault="002B342E" w:rsidP="002B342E">
      <w:pPr>
        <w:pStyle w:val="Heading2"/>
      </w:pPr>
      <w:bookmarkStart w:id="62" w:name="_Toc188879136"/>
      <w:r>
        <w:lastRenderedPageBreak/>
        <w:t>Anwendungsfälle Baustellen App</w:t>
      </w:r>
      <w:bookmarkEnd w:id="62"/>
    </w:p>
    <w:p w14:paraId="694E4FD3" w14:textId="1DCD59E2" w:rsidR="002B342E" w:rsidRPr="00A43FE2" w:rsidRDefault="002B342E" w:rsidP="002B342E">
      <w:pPr>
        <w:rPr>
          <w:lang w:val="en-US"/>
        </w:rPr>
      </w:pPr>
      <w:r>
        <w:t xml:space="preserve">Basierend auf den Anforderungen aus dem Pflichtenheft, wurden für den MVP der Baustellen App Anwendungsfälle abgeleitet. Die Anwendungsfälle dienen zur Visualisierung welche Aktionen das System </w:t>
      </w:r>
      <w:proofErr w:type="spellStart"/>
      <w:r>
        <w:t>asuführen</w:t>
      </w:r>
      <w:proofErr w:type="spellEnd"/>
      <w:r>
        <w:t xml:space="preserve"> kann, welche Aktoren mit dem System interagieren und in welche Beziehung die Aktoren und Aktionen stehen. </w:t>
      </w:r>
      <w:r>
        <w:fldChar w:fldCharType="begin"/>
      </w:r>
      <w:r w:rsidR="00534E68">
        <w:instrText xml:space="preserve"> ADDIN ZOTERO_ITEM CSL_CITATION {"citationID":"OJ7mHOJ7","properties":{"formattedCitation":"[10]","plainCitation":"[10]","noteIndex":0},"citationItems":[{"id":50,"uris":["http://zotero.org/users/15041600/items/72RAQPRE"],"itemData":{"id":50,"type":"webpage","title":"Use case diagrams are UML diagrams describing units of useful functionality (use cases) performed by a system in collaboration with external users (actors).","URL":"https://www.uml-diagrams.org/use-case-diagrams.html","accessed":{"date-parts":[["2024",12,31]]},"citation-key":"UseCaseDiagrams"}}],"schema":"https://github.com/citation-style-language/schema/raw/master/csl-citation.json"} </w:instrText>
      </w:r>
      <w:r>
        <w:fldChar w:fldCharType="separate"/>
      </w:r>
      <w:r w:rsidR="00534E68" w:rsidRPr="00534E68">
        <w:t>[10]</w:t>
      </w:r>
      <w:r>
        <w:fldChar w:fldCharType="end"/>
      </w:r>
    </w:p>
    <w:p w14:paraId="7C594DE1" w14:textId="77777777" w:rsidR="002B342E" w:rsidRPr="00A43FE2" w:rsidRDefault="002B342E" w:rsidP="002B342E">
      <w:pPr>
        <w:rPr>
          <w:lang w:val="en-US"/>
        </w:rPr>
      </w:pPr>
    </w:p>
    <w:p w14:paraId="090DB717" w14:textId="77777777" w:rsidR="002B342E" w:rsidRDefault="002B342E" w:rsidP="002B342E">
      <w:pPr>
        <w:keepNext/>
      </w:pPr>
      <w:r>
        <w:rPr>
          <w:noProof/>
        </w:rPr>
        <w:drawing>
          <wp:inline distT="0" distB="0" distL="0" distR="0" wp14:anchorId="4CC7D15E" wp14:editId="7622FD2B">
            <wp:extent cx="5252606" cy="5287811"/>
            <wp:effectExtent l="0" t="0" r="5715" b="8255"/>
            <wp:docPr id="2024625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25316" name="Picture 2"/>
                    <pic:cNvPicPr/>
                  </pic:nvPicPr>
                  <pic:blipFill>
                    <a:blip r:embed="rId33">
                      <a:extLst>
                        <a:ext uri="{28A0092B-C50C-407E-A947-70E740481C1C}">
                          <a14:useLocalDpi xmlns:a14="http://schemas.microsoft.com/office/drawing/2010/main" val="0"/>
                        </a:ext>
                      </a:extLst>
                    </a:blip>
                    <a:stretch>
                      <a:fillRect/>
                    </a:stretch>
                  </pic:blipFill>
                  <pic:spPr>
                    <a:xfrm>
                      <a:off x="0" y="0"/>
                      <a:ext cx="5252606" cy="5287811"/>
                    </a:xfrm>
                    <a:prstGeom prst="rect">
                      <a:avLst/>
                    </a:prstGeom>
                  </pic:spPr>
                </pic:pic>
              </a:graphicData>
            </a:graphic>
          </wp:inline>
        </w:drawing>
      </w:r>
    </w:p>
    <w:p w14:paraId="6E3594B1" w14:textId="15FABB52" w:rsidR="002B342E" w:rsidRDefault="002B342E" w:rsidP="002B342E">
      <w:pPr>
        <w:pStyle w:val="Caption"/>
      </w:pPr>
      <w:bookmarkStart w:id="63" w:name="_Toc188879483"/>
      <w:r>
        <w:t xml:space="preserve">Abbildung </w:t>
      </w:r>
      <w:fldSimple w:instr=" SEQ Abbildung \* ARABIC ">
        <w:r w:rsidR="00534E68">
          <w:rPr>
            <w:noProof/>
          </w:rPr>
          <w:t>16</w:t>
        </w:r>
      </w:fldSimple>
      <w:r>
        <w:t xml:space="preserve"> Anwendungsfalldiagramm für die Applikation Baustellen App</w:t>
      </w:r>
      <w:bookmarkEnd w:id="63"/>
    </w:p>
    <w:p w14:paraId="01A906C9" w14:textId="4C760630" w:rsidR="0035105E" w:rsidRDefault="0035105E" w:rsidP="0035105E">
      <w:r>
        <w:t>In der nachfolgenden Tabelle sind die Anwendungsfälle beschrieben.</w:t>
      </w:r>
    </w:p>
    <w:p w14:paraId="2A0557A5" w14:textId="40DD6D65" w:rsidR="0035105E" w:rsidRDefault="0035105E" w:rsidP="0035105E">
      <w:pPr>
        <w:pStyle w:val="Caption"/>
        <w:keepNext/>
      </w:pPr>
      <w:r>
        <w:t xml:space="preserve">Tabelle </w:t>
      </w:r>
      <w:fldSimple w:instr=" SEQ Tabelle \* ARABIC ">
        <w:r>
          <w:rPr>
            <w:noProof/>
          </w:rPr>
          <w:t>7</w:t>
        </w:r>
      </w:fldSimple>
      <w:r>
        <w:t xml:space="preserve"> Beschreibung der Anwendungsfälle</w:t>
      </w:r>
    </w:p>
    <w:tbl>
      <w:tblPr>
        <w:tblStyle w:val="TabelleBFH2"/>
        <w:tblW w:w="0" w:type="auto"/>
        <w:tblLook w:val="04A0" w:firstRow="1" w:lastRow="0" w:firstColumn="1" w:lastColumn="0" w:noHBand="0" w:noVBand="1"/>
      </w:tblPr>
      <w:tblGrid>
        <w:gridCol w:w="1049"/>
        <w:gridCol w:w="2552"/>
        <w:gridCol w:w="5781"/>
      </w:tblGrid>
      <w:tr w:rsidR="00E378C7" w14:paraId="24BD9A16" w14:textId="77777777" w:rsidTr="00E378C7">
        <w:trPr>
          <w:cnfStyle w:val="100000000000" w:firstRow="1" w:lastRow="0" w:firstColumn="0" w:lastColumn="0" w:oddVBand="0" w:evenVBand="0" w:oddHBand="0" w:evenHBand="0" w:firstRowFirstColumn="0" w:firstRowLastColumn="0" w:lastRowFirstColumn="0" w:lastRowLastColumn="0"/>
        </w:trPr>
        <w:tc>
          <w:tcPr>
            <w:tcW w:w="1049" w:type="dxa"/>
          </w:tcPr>
          <w:p w14:paraId="64DA4DF6" w14:textId="7B8B9C80" w:rsidR="00E378C7" w:rsidRDefault="00E378C7" w:rsidP="002B342E">
            <w:r>
              <w:t>ID</w:t>
            </w:r>
          </w:p>
        </w:tc>
        <w:tc>
          <w:tcPr>
            <w:tcW w:w="2552" w:type="dxa"/>
          </w:tcPr>
          <w:p w14:paraId="25EDB6A7" w14:textId="42F38440" w:rsidR="00E378C7" w:rsidRDefault="00E378C7" w:rsidP="002B342E">
            <w:r>
              <w:t>Name</w:t>
            </w:r>
          </w:p>
        </w:tc>
        <w:tc>
          <w:tcPr>
            <w:tcW w:w="5781" w:type="dxa"/>
          </w:tcPr>
          <w:p w14:paraId="2B84E7CE" w14:textId="379AC31C" w:rsidR="00E378C7" w:rsidRDefault="00E378C7" w:rsidP="002B342E">
            <w:r>
              <w:t>Kurzbeschreibung</w:t>
            </w:r>
          </w:p>
        </w:tc>
      </w:tr>
      <w:tr w:rsidR="00E378C7" w14:paraId="1FB5DAB5" w14:textId="77777777" w:rsidTr="00E378C7">
        <w:tc>
          <w:tcPr>
            <w:tcW w:w="1049" w:type="dxa"/>
          </w:tcPr>
          <w:p w14:paraId="18CD0613" w14:textId="0F2AD0B3" w:rsidR="00E378C7" w:rsidRDefault="00E378C7" w:rsidP="002B342E">
            <w:r>
              <w:t>UC01</w:t>
            </w:r>
          </w:p>
        </w:tc>
        <w:tc>
          <w:tcPr>
            <w:tcW w:w="2552" w:type="dxa"/>
          </w:tcPr>
          <w:p w14:paraId="0C6ED6B4" w14:textId="5ABF6737" w:rsidR="00E378C7" w:rsidRDefault="00E378C7" w:rsidP="002B342E">
            <w:r>
              <w:t>Projektdaten betrachten</w:t>
            </w:r>
          </w:p>
        </w:tc>
        <w:tc>
          <w:tcPr>
            <w:tcW w:w="5781" w:type="dxa"/>
          </w:tcPr>
          <w:p w14:paraId="132F7C07" w14:textId="3CA42E1A" w:rsidR="00E378C7" w:rsidRDefault="00E378C7" w:rsidP="002B342E">
            <w:r>
              <w:t>Projektdaten können von allen Akteuren der «Baustellen App» betrachtet werden.</w:t>
            </w:r>
            <w:r w:rsidR="006E4A34">
              <w:t xml:space="preserve"> Sachbearbeiter betrachten Projekte in der «Baustellen App» via Desktop Client. Projektleiter und Mitarbeiter müssen Projekte mit dem </w:t>
            </w:r>
            <w:proofErr w:type="spellStart"/>
            <w:r w:rsidR="006E4A34">
              <w:t>moblien</w:t>
            </w:r>
            <w:proofErr w:type="spellEnd"/>
            <w:r w:rsidR="006E4A34">
              <w:t xml:space="preserve"> Client aufrufen können.</w:t>
            </w:r>
          </w:p>
        </w:tc>
      </w:tr>
      <w:tr w:rsidR="006E4A34" w14:paraId="257FF3C3" w14:textId="77777777" w:rsidTr="00E378C7">
        <w:tc>
          <w:tcPr>
            <w:tcW w:w="1049" w:type="dxa"/>
          </w:tcPr>
          <w:p w14:paraId="5FF13DC9" w14:textId="742AF125" w:rsidR="006E4A34" w:rsidRDefault="006E4A34" w:rsidP="002B342E">
            <w:r>
              <w:t>UC02</w:t>
            </w:r>
          </w:p>
        </w:tc>
        <w:tc>
          <w:tcPr>
            <w:tcW w:w="2552" w:type="dxa"/>
          </w:tcPr>
          <w:p w14:paraId="44DC3B1C" w14:textId="72D6669E" w:rsidR="006E4A34" w:rsidRDefault="006E4A34" w:rsidP="002B342E">
            <w:r>
              <w:t>Projekte administrieren</w:t>
            </w:r>
          </w:p>
        </w:tc>
        <w:tc>
          <w:tcPr>
            <w:tcW w:w="5781" w:type="dxa"/>
          </w:tcPr>
          <w:p w14:paraId="4FD47B03" w14:textId="6410F92E" w:rsidR="006E4A34" w:rsidRDefault="006E4A34" w:rsidP="002B342E">
            <w:r>
              <w:t>Sachbearbeiter und Projektleiter administrieren die «Baustellen App» Projekte.</w:t>
            </w:r>
          </w:p>
        </w:tc>
      </w:tr>
      <w:tr w:rsidR="00E378C7" w14:paraId="10E3A5A5" w14:textId="77777777" w:rsidTr="00E378C7">
        <w:tc>
          <w:tcPr>
            <w:tcW w:w="1049" w:type="dxa"/>
          </w:tcPr>
          <w:p w14:paraId="20417D94" w14:textId="7D146367" w:rsidR="00E378C7" w:rsidRDefault="006E4A34" w:rsidP="002B342E">
            <w:r>
              <w:t>UC03</w:t>
            </w:r>
          </w:p>
        </w:tc>
        <w:tc>
          <w:tcPr>
            <w:tcW w:w="2552" w:type="dxa"/>
          </w:tcPr>
          <w:p w14:paraId="0B7B5C01" w14:textId="57414EB6" w:rsidR="00E378C7" w:rsidRDefault="00E378C7" w:rsidP="002B342E">
            <w:r>
              <w:t>Projekte erfassen</w:t>
            </w:r>
          </w:p>
        </w:tc>
        <w:tc>
          <w:tcPr>
            <w:tcW w:w="5781" w:type="dxa"/>
          </w:tcPr>
          <w:p w14:paraId="16853F8C" w14:textId="4445DF0E" w:rsidR="00E378C7" w:rsidRDefault="00E378C7" w:rsidP="002B342E">
            <w:r>
              <w:t>Sachbearbeiter und Projektleiter eröffnen Projekte</w:t>
            </w:r>
            <w:r w:rsidR="006E4A34">
              <w:t>.</w:t>
            </w:r>
          </w:p>
        </w:tc>
      </w:tr>
      <w:tr w:rsidR="00E378C7" w14:paraId="0AA40DFB" w14:textId="77777777" w:rsidTr="00E378C7">
        <w:tc>
          <w:tcPr>
            <w:tcW w:w="1049" w:type="dxa"/>
          </w:tcPr>
          <w:p w14:paraId="0E7D4CC2" w14:textId="2637943F" w:rsidR="00E378C7" w:rsidRDefault="006E4A34" w:rsidP="002B342E">
            <w:r>
              <w:lastRenderedPageBreak/>
              <w:t>UC04</w:t>
            </w:r>
          </w:p>
        </w:tc>
        <w:tc>
          <w:tcPr>
            <w:tcW w:w="2552" w:type="dxa"/>
          </w:tcPr>
          <w:p w14:paraId="77F65EF4" w14:textId="40298ECE" w:rsidR="00E378C7" w:rsidRDefault="00E378C7" w:rsidP="002B342E">
            <w:r>
              <w:t xml:space="preserve">Projekte </w:t>
            </w:r>
            <w:r w:rsidR="00426B89">
              <w:t>bearbeiten</w:t>
            </w:r>
          </w:p>
        </w:tc>
        <w:tc>
          <w:tcPr>
            <w:tcW w:w="5781" w:type="dxa"/>
          </w:tcPr>
          <w:p w14:paraId="41A5A47C" w14:textId="6EE812DF" w:rsidR="00E378C7" w:rsidRDefault="00426B89" w:rsidP="002B342E">
            <w:r>
              <w:t xml:space="preserve">Sachbearbeiter und Projektleiter </w:t>
            </w:r>
            <w:r w:rsidR="006E4A34">
              <w:t>bearbeiten Projekte</w:t>
            </w:r>
          </w:p>
        </w:tc>
      </w:tr>
      <w:tr w:rsidR="00426B89" w14:paraId="113F8121" w14:textId="77777777" w:rsidTr="00E378C7">
        <w:tc>
          <w:tcPr>
            <w:tcW w:w="1049" w:type="dxa"/>
          </w:tcPr>
          <w:p w14:paraId="3787E6B6" w14:textId="2923AEA4" w:rsidR="00426B89" w:rsidRDefault="00426B89" w:rsidP="002B342E">
            <w:r>
              <w:t>UC0</w:t>
            </w:r>
            <w:r w:rsidR="0035105E">
              <w:t>5</w:t>
            </w:r>
          </w:p>
        </w:tc>
        <w:tc>
          <w:tcPr>
            <w:tcW w:w="2552" w:type="dxa"/>
          </w:tcPr>
          <w:p w14:paraId="73AA9993" w14:textId="3823E702" w:rsidR="00426B89" w:rsidRDefault="006E4A34" w:rsidP="002B342E">
            <w:r>
              <w:t>Projekte abschliessen</w:t>
            </w:r>
          </w:p>
        </w:tc>
        <w:tc>
          <w:tcPr>
            <w:tcW w:w="5781" w:type="dxa"/>
          </w:tcPr>
          <w:p w14:paraId="72D284DA" w14:textId="1C7CFD81" w:rsidR="00426B89" w:rsidRDefault="006E4A34" w:rsidP="002B342E">
            <w:r>
              <w:t xml:space="preserve">Sachbearbeiter </w:t>
            </w:r>
            <w:r w:rsidR="005B071C">
              <w:t>und Projektleiter schliessen Projekte ab.</w:t>
            </w:r>
          </w:p>
        </w:tc>
      </w:tr>
      <w:tr w:rsidR="005B071C" w14:paraId="4B18789C" w14:textId="77777777" w:rsidTr="00E378C7">
        <w:tc>
          <w:tcPr>
            <w:tcW w:w="1049" w:type="dxa"/>
          </w:tcPr>
          <w:p w14:paraId="110D421E" w14:textId="79CACF28" w:rsidR="005B071C" w:rsidRDefault="005B071C" w:rsidP="002B342E">
            <w:r>
              <w:t>UC0</w:t>
            </w:r>
            <w:r w:rsidR="0035105E">
              <w:t>6</w:t>
            </w:r>
          </w:p>
        </w:tc>
        <w:tc>
          <w:tcPr>
            <w:tcW w:w="2552" w:type="dxa"/>
          </w:tcPr>
          <w:p w14:paraId="44AE2D80" w14:textId="77CB97AA" w:rsidR="005B071C" w:rsidRDefault="005B071C" w:rsidP="002B342E">
            <w:r>
              <w:t>Notizen erfassen</w:t>
            </w:r>
          </w:p>
        </w:tc>
        <w:tc>
          <w:tcPr>
            <w:tcW w:w="5781" w:type="dxa"/>
          </w:tcPr>
          <w:p w14:paraId="69144E9B" w14:textId="61337EB3" w:rsidR="005B071C" w:rsidRDefault="005B071C" w:rsidP="002B342E">
            <w:r>
              <w:t xml:space="preserve">Sachbearbeiter, Projektleiter und Mitarbeiter können Notizen zu einem Projekt erfassen. Diese Notizen erlauben den Austausch </w:t>
            </w:r>
            <w:proofErr w:type="gramStart"/>
            <w:r>
              <w:t>von zusätzlichen, projektbezogenen Information</w:t>
            </w:r>
            <w:proofErr w:type="gramEnd"/>
            <w:r>
              <w:t>.</w:t>
            </w:r>
          </w:p>
        </w:tc>
      </w:tr>
      <w:tr w:rsidR="005B071C" w14:paraId="028F954B" w14:textId="77777777" w:rsidTr="00E378C7">
        <w:tc>
          <w:tcPr>
            <w:tcW w:w="1049" w:type="dxa"/>
          </w:tcPr>
          <w:p w14:paraId="048EFFE5" w14:textId="0C744643" w:rsidR="005B071C" w:rsidRDefault="005B071C" w:rsidP="002B342E">
            <w:r>
              <w:t>UC0</w:t>
            </w:r>
            <w:r w:rsidR="0035105E">
              <w:t>7</w:t>
            </w:r>
          </w:p>
        </w:tc>
        <w:tc>
          <w:tcPr>
            <w:tcW w:w="2552" w:type="dxa"/>
          </w:tcPr>
          <w:p w14:paraId="7CFBA63D" w14:textId="2C587AD3" w:rsidR="005B071C" w:rsidRDefault="005B071C" w:rsidP="002B342E">
            <w:r>
              <w:t>Notizen mit Bildern ergänzen</w:t>
            </w:r>
          </w:p>
        </w:tc>
        <w:tc>
          <w:tcPr>
            <w:tcW w:w="5781" w:type="dxa"/>
          </w:tcPr>
          <w:p w14:paraId="5D257F40" w14:textId="2E19E83B" w:rsidR="005B071C" w:rsidRDefault="005B071C" w:rsidP="002B342E">
            <w:proofErr w:type="spellStart"/>
            <w:r>
              <w:t>Sacbearbieter</w:t>
            </w:r>
            <w:proofErr w:type="spellEnd"/>
            <w:r>
              <w:t>, Projektleiter und Mitarbeiter können zu ihren Notizen Bilder hinzufügen. Die Bilder stammen entweder aus der Fotobibliothek des Gerätes oder werden direkt mit der Gerätekamera aufgezeichnet.</w:t>
            </w:r>
          </w:p>
        </w:tc>
      </w:tr>
      <w:tr w:rsidR="005B071C" w14:paraId="49BA0A54" w14:textId="77777777" w:rsidTr="00E378C7">
        <w:tc>
          <w:tcPr>
            <w:tcW w:w="1049" w:type="dxa"/>
          </w:tcPr>
          <w:p w14:paraId="768CED94" w14:textId="297BD95C" w:rsidR="005B071C" w:rsidRDefault="005B071C" w:rsidP="002B342E">
            <w:r>
              <w:t>UC0</w:t>
            </w:r>
            <w:r w:rsidR="0035105E">
              <w:t>8</w:t>
            </w:r>
          </w:p>
        </w:tc>
        <w:tc>
          <w:tcPr>
            <w:tcW w:w="2552" w:type="dxa"/>
          </w:tcPr>
          <w:p w14:paraId="17833331" w14:textId="5C0F35F3" w:rsidR="005B071C" w:rsidRDefault="005B071C" w:rsidP="002B342E">
            <w:r>
              <w:t>Inbetriebnahme (IBN) administrieren</w:t>
            </w:r>
          </w:p>
        </w:tc>
        <w:tc>
          <w:tcPr>
            <w:tcW w:w="5781" w:type="dxa"/>
          </w:tcPr>
          <w:p w14:paraId="1F4F8BFC" w14:textId="08F76D03" w:rsidR="005B071C" w:rsidRDefault="005B071C" w:rsidP="002B342E">
            <w:r>
              <w:t>Sachbearbeiter verwalten die Vorlagen für die Checklisten.</w:t>
            </w:r>
          </w:p>
        </w:tc>
      </w:tr>
      <w:tr w:rsidR="005B071C" w14:paraId="7FC2DAD7" w14:textId="77777777" w:rsidTr="00E378C7">
        <w:tc>
          <w:tcPr>
            <w:tcW w:w="1049" w:type="dxa"/>
          </w:tcPr>
          <w:p w14:paraId="56DD8312" w14:textId="4FCD3AFF" w:rsidR="005B071C" w:rsidRDefault="005B071C" w:rsidP="002B342E">
            <w:r>
              <w:t>UC0</w:t>
            </w:r>
            <w:r w:rsidR="0035105E">
              <w:t>9</w:t>
            </w:r>
          </w:p>
        </w:tc>
        <w:tc>
          <w:tcPr>
            <w:tcW w:w="2552" w:type="dxa"/>
          </w:tcPr>
          <w:p w14:paraId="0AFA3C2F" w14:textId="57690A72" w:rsidR="005B071C" w:rsidRDefault="005B071C" w:rsidP="002B342E">
            <w:r>
              <w:t xml:space="preserve">Vorlage für </w:t>
            </w:r>
            <w:proofErr w:type="gramStart"/>
            <w:r>
              <w:t>IBN Checkliste</w:t>
            </w:r>
            <w:proofErr w:type="gramEnd"/>
            <w:r>
              <w:t xml:space="preserve"> erfassen</w:t>
            </w:r>
          </w:p>
        </w:tc>
        <w:tc>
          <w:tcPr>
            <w:tcW w:w="5781" w:type="dxa"/>
          </w:tcPr>
          <w:p w14:paraId="3CE3871B" w14:textId="6944DCA6" w:rsidR="005B071C" w:rsidRDefault="005B071C" w:rsidP="002B342E">
            <w:r>
              <w:t>Sachbearbeiter erfassen neue Vorlagen für Checklisten.</w:t>
            </w:r>
          </w:p>
        </w:tc>
      </w:tr>
      <w:tr w:rsidR="00B23A58" w14:paraId="495F4334" w14:textId="77777777" w:rsidTr="00E378C7">
        <w:tc>
          <w:tcPr>
            <w:tcW w:w="1049" w:type="dxa"/>
          </w:tcPr>
          <w:p w14:paraId="3813A9D1" w14:textId="48EE6C48" w:rsidR="00B23A58" w:rsidRDefault="00B23A58" w:rsidP="002B342E">
            <w:r>
              <w:t>UC10</w:t>
            </w:r>
          </w:p>
        </w:tc>
        <w:tc>
          <w:tcPr>
            <w:tcW w:w="2552" w:type="dxa"/>
          </w:tcPr>
          <w:p w14:paraId="65669077" w14:textId="08FBD3EB" w:rsidR="00B23A58" w:rsidRDefault="00B23A58" w:rsidP="002B342E">
            <w:r>
              <w:t>Vorlage für IBN deaktivieren</w:t>
            </w:r>
          </w:p>
        </w:tc>
        <w:tc>
          <w:tcPr>
            <w:tcW w:w="5781" w:type="dxa"/>
          </w:tcPr>
          <w:p w14:paraId="2AC10165" w14:textId="7E1D24AE" w:rsidR="00B23A58" w:rsidRDefault="00B23A58" w:rsidP="002B342E">
            <w:r>
              <w:t xml:space="preserve">Sachbearbeiter deaktivieren Vorlagen, damit diese nicht </w:t>
            </w:r>
            <w:proofErr w:type="gramStart"/>
            <w:r>
              <w:t>weiter verwendet</w:t>
            </w:r>
            <w:proofErr w:type="gramEnd"/>
            <w:r>
              <w:t xml:space="preserve"> werden können.</w:t>
            </w:r>
          </w:p>
        </w:tc>
      </w:tr>
      <w:tr w:rsidR="005B071C" w14:paraId="6708532A" w14:textId="77777777" w:rsidTr="00E378C7">
        <w:tc>
          <w:tcPr>
            <w:tcW w:w="1049" w:type="dxa"/>
          </w:tcPr>
          <w:p w14:paraId="6DF50E1E" w14:textId="4FF5E1D0" w:rsidR="005B071C" w:rsidRDefault="005B071C" w:rsidP="002B342E">
            <w:r>
              <w:t>UC</w:t>
            </w:r>
            <w:r w:rsidR="0035105E">
              <w:t>1</w:t>
            </w:r>
            <w:r w:rsidR="00B23A58">
              <w:t>1</w:t>
            </w:r>
          </w:p>
        </w:tc>
        <w:tc>
          <w:tcPr>
            <w:tcW w:w="2552" w:type="dxa"/>
          </w:tcPr>
          <w:p w14:paraId="6D2B8D9B" w14:textId="659EDA84" w:rsidR="005B071C" w:rsidRDefault="005B071C" w:rsidP="002B342E">
            <w:r>
              <w:t>Projekte mit IBN ergänzen</w:t>
            </w:r>
          </w:p>
        </w:tc>
        <w:tc>
          <w:tcPr>
            <w:tcW w:w="5781" w:type="dxa"/>
          </w:tcPr>
          <w:p w14:paraId="3AE46520" w14:textId="0EC7CE0E" w:rsidR="005B071C" w:rsidRDefault="005B071C" w:rsidP="002B342E">
            <w:r>
              <w:t xml:space="preserve">Sachbearbeiter oder Projektleiter wählen aus den Vorlagen der </w:t>
            </w:r>
            <w:proofErr w:type="gramStart"/>
            <w:r>
              <w:t>IBN Checklisten</w:t>
            </w:r>
            <w:proofErr w:type="gramEnd"/>
            <w:r>
              <w:t xml:space="preserve"> eine aus und fügen diese Vorlage einem Projekt hinzu.</w:t>
            </w:r>
          </w:p>
        </w:tc>
      </w:tr>
      <w:tr w:rsidR="005B071C" w14:paraId="55463799" w14:textId="77777777" w:rsidTr="00E378C7">
        <w:tc>
          <w:tcPr>
            <w:tcW w:w="1049" w:type="dxa"/>
          </w:tcPr>
          <w:p w14:paraId="437BEC7D" w14:textId="2F2B504D" w:rsidR="005B071C" w:rsidRDefault="005B071C" w:rsidP="002B342E">
            <w:r>
              <w:t>UC1</w:t>
            </w:r>
            <w:r w:rsidR="00B23A58">
              <w:t>2</w:t>
            </w:r>
          </w:p>
        </w:tc>
        <w:tc>
          <w:tcPr>
            <w:tcW w:w="2552" w:type="dxa"/>
          </w:tcPr>
          <w:p w14:paraId="042C3FCB" w14:textId="061BF7C5" w:rsidR="005B071C" w:rsidRDefault="005B071C" w:rsidP="002B342E">
            <w:r>
              <w:t>IBN durchführen</w:t>
            </w:r>
          </w:p>
        </w:tc>
        <w:tc>
          <w:tcPr>
            <w:tcW w:w="5781" w:type="dxa"/>
          </w:tcPr>
          <w:p w14:paraId="3098140E" w14:textId="63B7B934" w:rsidR="005B071C" w:rsidRDefault="005B071C" w:rsidP="002B342E">
            <w:r>
              <w:t>Mitarbeiter führen die IBN auf der Baustelle durch und füllen dabei die Checkliste in der «Baustellen App» aus.</w:t>
            </w:r>
          </w:p>
        </w:tc>
      </w:tr>
      <w:tr w:rsidR="005B071C" w14:paraId="6E044C64" w14:textId="77777777" w:rsidTr="00E378C7">
        <w:tc>
          <w:tcPr>
            <w:tcW w:w="1049" w:type="dxa"/>
          </w:tcPr>
          <w:p w14:paraId="6AEB5AC2" w14:textId="42871E5C" w:rsidR="005B071C" w:rsidRDefault="005B071C" w:rsidP="002B342E">
            <w:r>
              <w:t>UC1</w:t>
            </w:r>
            <w:r w:rsidR="00B23A58">
              <w:t>3</w:t>
            </w:r>
          </w:p>
        </w:tc>
        <w:tc>
          <w:tcPr>
            <w:tcW w:w="2552" w:type="dxa"/>
          </w:tcPr>
          <w:p w14:paraId="6205AF53" w14:textId="74D3B255" w:rsidR="005B071C" w:rsidRDefault="005B071C" w:rsidP="002B342E">
            <w:r>
              <w:t>IBN mit Bildern dokumentieren</w:t>
            </w:r>
          </w:p>
        </w:tc>
        <w:tc>
          <w:tcPr>
            <w:tcW w:w="5781" w:type="dxa"/>
          </w:tcPr>
          <w:p w14:paraId="0F23DDE5" w14:textId="1D05202E" w:rsidR="005B071C" w:rsidRDefault="005B071C" w:rsidP="002B342E">
            <w:r>
              <w:t>Für die Belegbarkeit der durchgeführten IBN erfasst der Mitarbeiter Bilder und fügt diese Bilder der IBN hinzu.</w:t>
            </w:r>
          </w:p>
        </w:tc>
      </w:tr>
    </w:tbl>
    <w:p w14:paraId="6EA50FD1" w14:textId="005E6726" w:rsidR="007D2E51" w:rsidRDefault="002B342E" w:rsidP="002B342E">
      <w:pPr>
        <w:pStyle w:val="Heading2"/>
      </w:pPr>
      <w:bookmarkStart w:id="64" w:name="_Toc188879137"/>
      <w:bookmarkStart w:id="65" w:name="_Ref189387369"/>
      <w:r>
        <w:t>Lösungsarchitektur</w:t>
      </w:r>
      <w:bookmarkEnd w:id="64"/>
      <w:bookmarkEnd w:id="65"/>
    </w:p>
    <w:p w14:paraId="7F1AC662" w14:textId="4C855CD3" w:rsidR="00885C15" w:rsidRDefault="00767DF3" w:rsidP="00767DF3">
      <w:r>
        <w:t>In diesem Kapitel wird d</w:t>
      </w:r>
      <w:r w:rsidR="00D21C82">
        <w:t xml:space="preserve">ie Lösungsarchitektur für die Baustellen App aufgezeigt. Als Grundlage für die Dokumentation wurde das Template Arc42 von Dr. Peter Hruschka und Gernot Starke verwendet </w:t>
      </w:r>
      <w:r w:rsidR="00D21C82">
        <w:fldChar w:fldCharType="begin"/>
      </w:r>
      <w:r w:rsidR="00534E68">
        <w:instrText xml:space="preserve"> ADDIN ZOTERO_ITEM CSL_CITATION {"citationID":"ElosLFk1","properties":{"formattedCitation":"[11]","plainCitation":"[11]","noteIndex":0},"citationItems":[{"id":74,"uris":["http://zotero.org/users/15041600/items/LIY6Y5T8"],"itemData":{"id":74,"type":"webpage","abstract":"arc42 is a template for architecture communication and documentation.","container-title":"arc42","language":"en","title":"arc42 Template Overview","URL":"https://arc42.org/overview","author":[{"family":"Starke","given":"Dr Gernot"}],"accessed":{"date-parts":[["2025",1,27]]},"citation-key":"starkeArc42TemplateOverviewa"}}],"schema":"https://github.com/citation-style-language/schema/raw/master/csl-citation.json"} </w:instrText>
      </w:r>
      <w:r w:rsidR="00D21C82">
        <w:fldChar w:fldCharType="separate"/>
      </w:r>
      <w:r w:rsidR="00534E68" w:rsidRPr="00534E68">
        <w:t>[11]</w:t>
      </w:r>
      <w:r w:rsidR="00D21C82">
        <w:fldChar w:fldCharType="end"/>
      </w:r>
      <w:r w:rsidR="00D21C82">
        <w:t>.</w:t>
      </w:r>
      <w:r w:rsidR="009D5E87">
        <w:t xml:space="preserve"> In der Lösungsarchitektur wird die Umsetzung der Baustellen App als MVP bezeichnet. Im Rahmen der Masterthesis wird die Baustellen App als PoC umgesetzt, um spezifische Anwendungsfälle aufzuzeigen. Die Lösungsarchitektur hingegen beschreibt den kompletten Funktionsumfang des MVPs.</w:t>
      </w:r>
    </w:p>
    <w:p w14:paraId="7E39A517" w14:textId="318A5BAE" w:rsidR="00D21C82" w:rsidRDefault="00D21C82" w:rsidP="00D21C82">
      <w:pPr>
        <w:pStyle w:val="Heading3"/>
      </w:pPr>
      <w:r>
        <w:t>Einführung und Ziele</w:t>
      </w:r>
    </w:p>
    <w:p w14:paraId="52A8FADB" w14:textId="0CEF0E5C" w:rsidR="00D21C82" w:rsidRDefault="00D21C82" w:rsidP="00D21C82">
      <w:r>
        <w:t>Die «Baustellen App» ist ein</w:t>
      </w:r>
      <w:r w:rsidR="00B50638">
        <w:t xml:space="preserve"> Softwaresystem und </w:t>
      </w:r>
      <w:r>
        <w:t>soll als</w:t>
      </w:r>
      <w:r w:rsidR="00B50638">
        <w:t xml:space="preserve"> Kernanwendung</w:t>
      </w:r>
      <w:r>
        <w:t xml:space="preserve"> für die Projektabwicklung der Helion AG</w:t>
      </w:r>
      <w:r w:rsidR="00B50638">
        <w:t xml:space="preserve"> dienen. Von der Beratung über den Verkauf, Planung und Durchführung der Dienstleistungen der Helion AG, bietet die Baustellen App Unterstützung für die durchführenden Personen und dient als zentraler Zugriffspunkt für Projektdaten, Administration und Prozessdurchführung. In die Baustellen App soll in einem ersten Schritt als MVP mit einem minimalen Funktionsumfang für eine kleine Benutzergruppe umgesetzt werden.</w:t>
      </w:r>
    </w:p>
    <w:p w14:paraId="52602514" w14:textId="27A09923" w:rsidR="00D21C82" w:rsidRDefault="00D21C82" w:rsidP="00D21C82">
      <w:pPr>
        <w:pStyle w:val="Heading3"/>
      </w:pPr>
      <w:r>
        <w:t>Qualitätsziele</w:t>
      </w:r>
    </w:p>
    <w:p w14:paraId="454FFAB9" w14:textId="36228EF7" w:rsidR="00B50638" w:rsidRPr="00B50638" w:rsidRDefault="00B50638" w:rsidP="00B50638">
      <w:r>
        <w:t>Die Qualitätsziele</w:t>
      </w:r>
      <w:r w:rsidR="009D5E87">
        <w:t xml:space="preserve"> an den MVP</w:t>
      </w:r>
      <w:r>
        <w:t xml:space="preserve"> sind aus den Anforderungen der Helion AG abgeleitet. Im Zentrum steht die Prämisse: Die Lösung soll die Mitarbeitenden in ihrer Arbeit unterstützen.</w:t>
      </w:r>
    </w:p>
    <w:p w14:paraId="50598780" w14:textId="0E3868EB" w:rsidR="00B50638" w:rsidRDefault="00B50638" w:rsidP="00B50638">
      <w:pPr>
        <w:pStyle w:val="Caption"/>
        <w:keepNext/>
      </w:pPr>
      <w:r>
        <w:t xml:space="preserve">Tabelle </w:t>
      </w:r>
      <w:fldSimple w:instr=" SEQ Tabelle \* ARABIC ">
        <w:r w:rsidR="0035105E">
          <w:rPr>
            <w:noProof/>
          </w:rPr>
          <w:t>8</w:t>
        </w:r>
      </w:fldSimple>
      <w:r>
        <w:t xml:space="preserve"> </w:t>
      </w:r>
      <w:r w:rsidRPr="00F73575">
        <w:t>Qualitätsanforderungen an die Baustellen App</w:t>
      </w:r>
    </w:p>
    <w:tbl>
      <w:tblPr>
        <w:tblStyle w:val="TabelleBFH2"/>
        <w:tblW w:w="0" w:type="auto"/>
        <w:tblInd w:w="95" w:type="dxa"/>
        <w:tblLook w:val="04A0" w:firstRow="1" w:lastRow="0" w:firstColumn="1" w:lastColumn="0" w:noHBand="0" w:noVBand="1"/>
      </w:tblPr>
      <w:tblGrid>
        <w:gridCol w:w="972"/>
        <w:gridCol w:w="3328"/>
        <w:gridCol w:w="5062"/>
      </w:tblGrid>
      <w:tr w:rsidR="00B50638" w14:paraId="35D259EC" w14:textId="77777777" w:rsidTr="00B50638">
        <w:trPr>
          <w:cnfStyle w:val="100000000000" w:firstRow="1" w:lastRow="0" w:firstColumn="0" w:lastColumn="0" w:oddVBand="0" w:evenVBand="0" w:oddHBand="0" w:evenHBand="0" w:firstRowFirstColumn="0" w:firstRowLastColumn="0" w:lastRowFirstColumn="0" w:lastRowLastColumn="0"/>
        </w:trPr>
        <w:tc>
          <w:tcPr>
            <w:tcW w:w="972" w:type="dxa"/>
          </w:tcPr>
          <w:p w14:paraId="5D9ED5C3" w14:textId="193C03E5" w:rsidR="00B50638" w:rsidRDefault="007F01A3" w:rsidP="00A5432B">
            <w:r>
              <w:t>ID</w:t>
            </w:r>
          </w:p>
        </w:tc>
        <w:tc>
          <w:tcPr>
            <w:tcW w:w="3328" w:type="dxa"/>
          </w:tcPr>
          <w:p w14:paraId="317B85E3" w14:textId="77777777" w:rsidR="00B50638" w:rsidRDefault="00B50638" w:rsidP="00A5432B">
            <w:r>
              <w:t>Qualitätsziel</w:t>
            </w:r>
          </w:p>
        </w:tc>
        <w:tc>
          <w:tcPr>
            <w:tcW w:w="5062" w:type="dxa"/>
          </w:tcPr>
          <w:p w14:paraId="6ACC2C74" w14:textId="77777777" w:rsidR="00B50638" w:rsidRDefault="00B50638" w:rsidP="00A5432B">
            <w:r>
              <w:t>Beschreibung</w:t>
            </w:r>
          </w:p>
        </w:tc>
      </w:tr>
      <w:tr w:rsidR="00B50638" w14:paraId="76A480FE" w14:textId="77777777" w:rsidTr="00B50638">
        <w:tc>
          <w:tcPr>
            <w:tcW w:w="972" w:type="dxa"/>
          </w:tcPr>
          <w:p w14:paraId="61D08F45" w14:textId="0C8B3767" w:rsidR="00B50638" w:rsidRDefault="007F01A3" w:rsidP="00A5432B">
            <w:r>
              <w:t>QZ-001</w:t>
            </w:r>
          </w:p>
        </w:tc>
        <w:tc>
          <w:tcPr>
            <w:tcW w:w="3328" w:type="dxa"/>
          </w:tcPr>
          <w:p w14:paraId="1915306C" w14:textId="77777777" w:rsidR="00B50638" w:rsidRPr="00357363" w:rsidRDefault="00B50638" w:rsidP="00A5432B">
            <w:pPr>
              <w:rPr>
                <w:b/>
                <w:bCs/>
              </w:rPr>
            </w:pPr>
            <w:r w:rsidRPr="00357363">
              <w:rPr>
                <w:b/>
                <w:bCs/>
              </w:rPr>
              <w:t>Zuverlässigkeit</w:t>
            </w:r>
          </w:p>
          <w:p w14:paraId="5CEF575B" w14:textId="77777777" w:rsidR="00B50638" w:rsidRDefault="00B50638" w:rsidP="00B50638">
            <w:pPr>
              <w:pStyle w:val="ListParagraph"/>
              <w:numPr>
                <w:ilvl w:val="0"/>
                <w:numId w:val="14"/>
              </w:numPr>
              <w:spacing w:line="259" w:lineRule="auto"/>
            </w:pPr>
            <w:r>
              <w:t>Verfügbarkeit</w:t>
            </w:r>
          </w:p>
        </w:tc>
        <w:tc>
          <w:tcPr>
            <w:tcW w:w="5062" w:type="dxa"/>
          </w:tcPr>
          <w:p w14:paraId="64F719C5" w14:textId="77777777" w:rsidR="00B50638" w:rsidRDefault="00B50638" w:rsidP="00A5432B">
            <w:r>
              <w:t xml:space="preserve">Ein wichtiges Qualitätsziel ist die Verfügbarkeit der App und der Daten in der App. Es ist dringend notwendig, dass der Monteur auf der Baustelle </w:t>
            </w:r>
            <w:proofErr w:type="spellStart"/>
            <w:r>
              <w:t>zugang</w:t>
            </w:r>
            <w:proofErr w:type="spellEnd"/>
            <w:r>
              <w:t xml:space="preserve"> zu den Projektdaten hat und wichtige Arbeitsschritte wie die Materialbestellung und </w:t>
            </w:r>
            <w:r>
              <w:lastRenderedPageBreak/>
              <w:t>Inbetriebnahme durchführen kann. Dies muss er auch tun können, wenn keine Internetverbindung vorhanden ist.</w:t>
            </w:r>
          </w:p>
        </w:tc>
      </w:tr>
      <w:tr w:rsidR="00B50638" w14:paraId="50F8082D" w14:textId="77777777" w:rsidTr="00B50638">
        <w:tc>
          <w:tcPr>
            <w:tcW w:w="972" w:type="dxa"/>
          </w:tcPr>
          <w:p w14:paraId="1FF575BB" w14:textId="604E87C3" w:rsidR="007F01A3" w:rsidRPr="007F01A3" w:rsidRDefault="007F01A3" w:rsidP="007F01A3">
            <w:r>
              <w:lastRenderedPageBreak/>
              <w:t>QZ-002</w:t>
            </w:r>
          </w:p>
        </w:tc>
        <w:tc>
          <w:tcPr>
            <w:tcW w:w="3328" w:type="dxa"/>
          </w:tcPr>
          <w:p w14:paraId="26B23850" w14:textId="77777777" w:rsidR="00B50638" w:rsidRDefault="00B50638" w:rsidP="00A5432B">
            <w:pPr>
              <w:rPr>
                <w:b/>
                <w:bCs/>
              </w:rPr>
            </w:pPr>
            <w:r>
              <w:rPr>
                <w:b/>
                <w:bCs/>
              </w:rPr>
              <w:t>Sicherheit</w:t>
            </w:r>
          </w:p>
          <w:p w14:paraId="1E272371" w14:textId="77777777" w:rsidR="00B50638" w:rsidRDefault="00B50638" w:rsidP="00B50638">
            <w:pPr>
              <w:pStyle w:val="ListParagraph"/>
              <w:numPr>
                <w:ilvl w:val="0"/>
                <w:numId w:val="14"/>
              </w:numPr>
              <w:spacing w:line="259" w:lineRule="auto"/>
              <w:rPr>
                <w:bCs/>
              </w:rPr>
            </w:pPr>
            <w:r w:rsidRPr="00357363">
              <w:rPr>
                <w:bCs/>
              </w:rPr>
              <w:t>Integrität</w:t>
            </w:r>
          </w:p>
          <w:p w14:paraId="5E875960" w14:textId="77777777" w:rsidR="00B50638" w:rsidRPr="00357363" w:rsidRDefault="00B50638" w:rsidP="00B50638">
            <w:pPr>
              <w:pStyle w:val="ListParagraph"/>
              <w:numPr>
                <w:ilvl w:val="0"/>
                <w:numId w:val="14"/>
              </w:numPr>
              <w:spacing w:line="259" w:lineRule="auto"/>
              <w:rPr>
                <w:bCs/>
              </w:rPr>
            </w:pPr>
            <w:r>
              <w:rPr>
                <w:bCs/>
              </w:rPr>
              <w:t>Nachweisbarkeit</w:t>
            </w:r>
          </w:p>
        </w:tc>
        <w:tc>
          <w:tcPr>
            <w:tcW w:w="5062" w:type="dxa"/>
          </w:tcPr>
          <w:p w14:paraId="097CA1FA" w14:textId="77777777" w:rsidR="00B50638" w:rsidRDefault="00B50638" w:rsidP="00A5432B">
            <w:r>
              <w:t xml:space="preserve">Die zentrale Speicherort für die Daten der Applikation, ist das Backend System der Baustellen App. Da </w:t>
            </w:r>
            <w:proofErr w:type="spellStart"/>
            <w:r>
              <w:t>wärend</w:t>
            </w:r>
            <w:proofErr w:type="spellEnd"/>
            <w:r>
              <w:t xml:space="preserve"> der Verwendung der mobilen App im offline Modus </w:t>
            </w:r>
            <w:proofErr w:type="spellStart"/>
            <w:r>
              <w:t>konkurierende</w:t>
            </w:r>
            <w:proofErr w:type="spellEnd"/>
            <w:r>
              <w:t xml:space="preserve"> Datenmanipulationen auftreten können, muss sichergestellt werden, dass die Integrität der Daten gewährleistet ist.</w:t>
            </w:r>
          </w:p>
          <w:p w14:paraId="0D5EAF18" w14:textId="77777777" w:rsidR="00B50638" w:rsidRDefault="00B50638" w:rsidP="00A5432B"/>
          <w:p w14:paraId="046FD2D6" w14:textId="77777777" w:rsidR="00B50638" w:rsidRDefault="00B50638" w:rsidP="00A5432B">
            <w:r>
              <w:t>Das System muss Konflikte in konkurrierenden Datenbearbeitungen transparent lösen.</w:t>
            </w:r>
          </w:p>
        </w:tc>
      </w:tr>
      <w:tr w:rsidR="00B50638" w14:paraId="78B2A624" w14:textId="77777777" w:rsidTr="00B50638">
        <w:tc>
          <w:tcPr>
            <w:tcW w:w="972" w:type="dxa"/>
          </w:tcPr>
          <w:p w14:paraId="565E752C" w14:textId="5F3CFE68" w:rsidR="00B50638" w:rsidRDefault="007F01A3" w:rsidP="00A5432B">
            <w:r>
              <w:t>QZ-003</w:t>
            </w:r>
          </w:p>
        </w:tc>
        <w:tc>
          <w:tcPr>
            <w:tcW w:w="3328" w:type="dxa"/>
          </w:tcPr>
          <w:p w14:paraId="00C1F620" w14:textId="097007A5" w:rsidR="00B50638" w:rsidRDefault="009F33A8" w:rsidP="00A5432B">
            <w:pPr>
              <w:rPr>
                <w:b/>
                <w:bCs/>
              </w:rPr>
            </w:pPr>
            <w:r>
              <w:rPr>
                <w:b/>
                <w:bCs/>
              </w:rPr>
              <w:t>Benutzbarkeit</w:t>
            </w:r>
          </w:p>
          <w:p w14:paraId="2C0BD4A3" w14:textId="23E1BD5C" w:rsidR="00B50638" w:rsidRPr="00357363" w:rsidRDefault="009F33A8" w:rsidP="00B50638">
            <w:pPr>
              <w:pStyle w:val="ListParagraph"/>
              <w:numPr>
                <w:ilvl w:val="0"/>
                <w:numId w:val="14"/>
              </w:numPr>
              <w:spacing w:line="259" w:lineRule="auto"/>
              <w:rPr>
                <w:bCs/>
              </w:rPr>
            </w:pPr>
            <w:r>
              <w:rPr>
                <w:bCs/>
              </w:rPr>
              <w:t>Bedienbarkeit</w:t>
            </w:r>
          </w:p>
        </w:tc>
        <w:tc>
          <w:tcPr>
            <w:tcW w:w="5062" w:type="dxa"/>
          </w:tcPr>
          <w:p w14:paraId="3F18EF39" w14:textId="77777777" w:rsidR="00B50638" w:rsidRDefault="00B50638" w:rsidP="00A5432B">
            <w:r>
              <w:t>Das System soll dem Mitarbeiter auf der Baustelle unterstützen. Jede Interaktion mit der Applikation muss effizient und einfach erledigt werden können.</w:t>
            </w:r>
            <w:r w:rsidR="009F33A8">
              <w:t xml:space="preserve"> Systemprozesse sollen den Benutzer nicht blockieren.</w:t>
            </w:r>
          </w:p>
          <w:p w14:paraId="618995C1" w14:textId="77777777" w:rsidR="009F33A8" w:rsidRDefault="009F33A8" w:rsidP="00A5432B"/>
          <w:p w14:paraId="5CE92EBB" w14:textId="6B148864" w:rsidR="009F33A8" w:rsidRDefault="009F33A8" w:rsidP="00A5432B">
            <w:r>
              <w:t>Wenn das System auf die Antwort eines Prozesses warten MUSS, dann ist dies dem Benutzer transparent darzustellen.</w:t>
            </w:r>
          </w:p>
        </w:tc>
      </w:tr>
    </w:tbl>
    <w:p w14:paraId="6F26177C" w14:textId="06E5725F" w:rsidR="00D21C82" w:rsidRDefault="00D21C82" w:rsidP="00D21C82">
      <w:pPr>
        <w:pStyle w:val="Heading3"/>
      </w:pPr>
      <w:r>
        <w:t>Stakeholder</w:t>
      </w:r>
    </w:p>
    <w:p w14:paraId="44B691E1" w14:textId="59018088" w:rsidR="00B50638" w:rsidRDefault="00B50638" w:rsidP="00B50638">
      <w:r>
        <w:t>In der folgenden Tabelle werden die Stakeholder de</w:t>
      </w:r>
      <w:r w:rsidR="009D5E87">
        <w:t>s MVPs aufgelistet und beschrieben.</w:t>
      </w:r>
    </w:p>
    <w:p w14:paraId="0792AEE5" w14:textId="79262B34" w:rsidR="009D5E87" w:rsidRDefault="009D5E87" w:rsidP="009D5E87">
      <w:pPr>
        <w:pStyle w:val="Caption"/>
        <w:keepNext/>
      </w:pPr>
      <w:r>
        <w:t xml:space="preserve">Tabelle </w:t>
      </w:r>
      <w:fldSimple w:instr=" SEQ Tabelle \* ARABIC ">
        <w:r w:rsidR="0035105E">
          <w:rPr>
            <w:noProof/>
          </w:rPr>
          <w:t>9</w:t>
        </w:r>
      </w:fldSimple>
      <w:r>
        <w:t xml:space="preserve"> Stakeholder des Baustellen App MVPs</w:t>
      </w:r>
    </w:p>
    <w:tbl>
      <w:tblPr>
        <w:tblStyle w:val="TabelleBFH2"/>
        <w:tblW w:w="4257" w:type="pct"/>
        <w:tblLook w:val="0020" w:firstRow="1" w:lastRow="0" w:firstColumn="0" w:lastColumn="0" w:noHBand="0" w:noVBand="0"/>
      </w:tblPr>
      <w:tblGrid>
        <w:gridCol w:w="2640"/>
        <w:gridCol w:w="5420"/>
      </w:tblGrid>
      <w:tr w:rsidR="00127827" w:rsidRPr="009D5E87" w14:paraId="6D407E28" w14:textId="77777777" w:rsidTr="009D5E87">
        <w:trPr>
          <w:cnfStyle w:val="100000000000" w:firstRow="1" w:lastRow="0" w:firstColumn="0" w:lastColumn="0" w:oddVBand="0" w:evenVBand="0" w:oddHBand="0" w:evenHBand="0" w:firstRowFirstColumn="0" w:firstRowLastColumn="0" w:lastRowFirstColumn="0" w:lastRowLastColumn="0"/>
        </w:trPr>
        <w:tc>
          <w:tcPr>
            <w:tcW w:w="0" w:type="auto"/>
          </w:tcPr>
          <w:p w14:paraId="27A253EB" w14:textId="07CEB0B4" w:rsidR="009D5E87" w:rsidRPr="009D5E87" w:rsidRDefault="009D5E87" w:rsidP="009D5E87">
            <w:r>
              <w:t>Wer</w:t>
            </w:r>
          </w:p>
        </w:tc>
        <w:tc>
          <w:tcPr>
            <w:tcW w:w="0" w:type="auto"/>
          </w:tcPr>
          <w:p w14:paraId="00162971" w14:textId="26AD892C" w:rsidR="009D5E87" w:rsidRPr="009D5E87" w:rsidRDefault="009D5E87" w:rsidP="009D5E87">
            <w:r>
              <w:t>Interesse, Bezug</w:t>
            </w:r>
          </w:p>
        </w:tc>
      </w:tr>
      <w:tr w:rsidR="00127827" w:rsidRPr="009D5E87" w14:paraId="2E2F7388" w14:textId="77777777" w:rsidTr="009D5E87">
        <w:tc>
          <w:tcPr>
            <w:tcW w:w="0" w:type="auto"/>
          </w:tcPr>
          <w:p w14:paraId="62797693" w14:textId="1196A6FE" w:rsidR="009D5E87" w:rsidRPr="009D5E87" w:rsidRDefault="009D5E87" w:rsidP="009D5E87">
            <w:r w:rsidRPr="009D5E87">
              <w:t>Mitarbeiter</w:t>
            </w:r>
            <w:r>
              <w:t xml:space="preserve"> und Mitarbeiterinnen</w:t>
            </w:r>
            <w:r w:rsidRPr="009D5E87">
              <w:t xml:space="preserve"> </w:t>
            </w:r>
            <w:r>
              <w:t>auf der Baustelle</w:t>
            </w:r>
          </w:p>
        </w:tc>
        <w:tc>
          <w:tcPr>
            <w:tcW w:w="0" w:type="auto"/>
          </w:tcPr>
          <w:p w14:paraId="4D219D19" w14:textId="2288A5E2" w:rsidR="009D5E87" w:rsidRDefault="009D5E87" w:rsidP="009D5E87">
            <w:proofErr w:type="gramStart"/>
            <w:r w:rsidRPr="009D5E87">
              <w:t>Will</w:t>
            </w:r>
            <w:proofErr w:type="gramEnd"/>
            <w:r w:rsidRPr="009D5E87">
              <w:t xml:space="preserve"> schnell und immer auf Projektdaten zugreifen und Notizen sehen und erfassen können.</w:t>
            </w:r>
            <w:r>
              <w:t xml:space="preserve"> Erwartet Zugriff auf Funktionen und Daten </w:t>
            </w:r>
            <w:proofErr w:type="gramStart"/>
            <w:r>
              <w:t>via mobilem Endgerät</w:t>
            </w:r>
            <w:proofErr w:type="gramEnd"/>
            <w:r>
              <w:t>.</w:t>
            </w:r>
          </w:p>
          <w:p w14:paraId="1D94B87A" w14:textId="77777777" w:rsidR="009D5E87" w:rsidRDefault="009D5E87" w:rsidP="009D5E87">
            <w:pPr>
              <w:pStyle w:val="ListParagraph"/>
              <w:numPr>
                <w:ilvl w:val="0"/>
                <w:numId w:val="15"/>
              </w:numPr>
              <w:spacing w:after="160" w:line="259" w:lineRule="auto"/>
            </w:pPr>
            <w:proofErr w:type="gramStart"/>
            <w:r>
              <w:t>Kann</w:t>
            </w:r>
            <w:proofErr w:type="gramEnd"/>
            <w:r>
              <w:t xml:space="preserve"> alle Projekte betrachten</w:t>
            </w:r>
          </w:p>
          <w:p w14:paraId="09E68798" w14:textId="77777777" w:rsidR="009D5E87" w:rsidRDefault="009D5E87" w:rsidP="009D5E87">
            <w:pPr>
              <w:pStyle w:val="ListParagraph"/>
              <w:numPr>
                <w:ilvl w:val="0"/>
                <w:numId w:val="15"/>
              </w:numPr>
              <w:spacing w:after="160" w:line="259" w:lineRule="auto"/>
            </w:pPr>
            <w:proofErr w:type="gramStart"/>
            <w:r>
              <w:t>Kann</w:t>
            </w:r>
            <w:proofErr w:type="gramEnd"/>
            <w:r>
              <w:t xml:space="preserve"> in allen Projekten Notizen erfassen</w:t>
            </w:r>
          </w:p>
          <w:p w14:paraId="528F3301" w14:textId="77777777" w:rsidR="009D5E87" w:rsidRDefault="009D5E87" w:rsidP="009D5E87">
            <w:pPr>
              <w:pStyle w:val="ListParagraph"/>
              <w:numPr>
                <w:ilvl w:val="0"/>
                <w:numId w:val="15"/>
              </w:numPr>
              <w:spacing w:after="160" w:line="259" w:lineRule="auto"/>
            </w:pPr>
            <w:proofErr w:type="gramStart"/>
            <w:r>
              <w:t>Kann</w:t>
            </w:r>
            <w:proofErr w:type="gramEnd"/>
            <w:r>
              <w:t xml:space="preserve"> Dokumente abfragen</w:t>
            </w:r>
          </w:p>
          <w:p w14:paraId="2D97A8B2" w14:textId="2946051D" w:rsidR="009D5E87" w:rsidRPr="009D5E87" w:rsidRDefault="009D5E87" w:rsidP="009D5E87">
            <w:pPr>
              <w:pStyle w:val="ListParagraph"/>
              <w:numPr>
                <w:ilvl w:val="0"/>
                <w:numId w:val="15"/>
              </w:numPr>
              <w:spacing w:after="160" w:line="259" w:lineRule="auto"/>
            </w:pPr>
            <w:proofErr w:type="gramStart"/>
            <w:r>
              <w:t>Kann</w:t>
            </w:r>
            <w:proofErr w:type="gramEnd"/>
            <w:r>
              <w:t xml:space="preserve"> Bilder aufnehmen und in Notizen Ablegen</w:t>
            </w:r>
          </w:p>
        </w:tc>
      </w:tr>
      <w:tr w:rsidR="00127827" w:rsidRPr="009D5E87" w14:paraId="506D2E9C" w14:textId="77777777" w:rsidTr="009D5E87">
        <w:tc>
          <w:tcPr>
            <w:tcW w:w="0" w:type="auto"/>
          </w:tcPr>
          <w:p w14:paraId="4732D1DF" w14:textId="0812803D" w:rsidR="009D5E87" w:rsidRPr="009D5E87" w:rsidRDefault="009D5E87" w:rsidP="009D5E87">
            <w:r w:rsidRPr="009D5E87">
              <w:t>Projektleiter</w:t>
            </w:r>
            <w:r>
              <w:t>/innen</w:t>
            </w:r>
            <w:r w:rsidRPr="009D5E87">
              <w:t xml:space="preserve"> </w:t>
            </w:r>
          </w:p>
        </w:tc>
        <w:tc>
          <w:tcPr>
            <w:tcW w:w="0" w:type="auto"/>
          </w:tcPr>
          <w:p w14:paraId="7CDDACE5" w14:textId="77777777" w:rsidR="009D5E87" w:rsidRDefault="009D5E87" w:rsidP="009D5E87">
            <w:proofErr w:type="gramStart"/>
            <w:r w:rsidRPr="009D5E87">
              <w:t>Muss</w:t>
            </w:r>
            <w:proofErr w:type="gramEnd"/>
            <w:r w:rsidRPr="009D5E87">
              <w:t xml:space="preserve"> auf die Projektdaten zugreifen können. Sowohl im Backoffice wie auch auf der Baustelle.</w:t>
            </w:r>
            <w:r>
              <w:t xml:space="preserve"> </w:t>
            </w:r>
            <w:proofErr w:type="gramStart"/>
            <w:r w:rsidR="00127827">
              <w:t>Will</w:t>
            </w:r>
            <w:proofErr w:type="gramEnd"/>
            <w:r w:rsidR="00127827">
              <w:t xml:space="preserve"> Projekte primär am Desktop administrieren. </w:t>
            </w:r>
            <w:proofErr w:type="gramStart"/>
            <w:r w:rsidR="00127827">
              <w:t>Will</w:t>
            </w:r>
            <w:proofErr w:type="gramEnd"/>
            <w:r w:rsidR="00127827">
              <w:t xml:space="preserve"> Projektdaten auf der Baustelle mit einem mobilen Endgerät betrachten.</w:t>
            </w:r>
          </w:p>
          <w:p w14:paraId="20ED96F4" w14:textId="77777777" w:rsidR="00127827" w:rsidRDefault="00127827" w:rsidP="00127827">
            <w:pPr>
              <w:pStyle w:val="ListParagraph"/>
              <w:numPr>
                <w:ilvl w:val="0"/>
                <w:numId w:val="16"/>
              </w:numPr>
              <w:spacing w:after="160" w:line="259" w:lineRule="auto"/>
            </w:pPr>
            <w:proofErr w:type="gramStart"/>
            <w:r>
              <w:t>Kann</w:t>
            </w:r>
            <w:proofErr w:type="gramEnd"/>
            <w:r>
              <w:t xml:space="preserve"> Projekte erstellen</w:t>
            </w:r>
          </w:p>
          <w:p w14:paraId="55C4DD3D" w14:textId="77777777" w:rsidR="00127827" w:rsidRDefault="00127827" w:rsidP="00127827">
            <w:pPr>
              <w:pStyle w:val="ListParagraph"/>
              <w:numPr>
                <w:ilvl w:val="0"/>
                <w:numId w:val="16"/>
              </w:numPr>
              <w:spacing w:after="160" w:line="259" w:lineRule="auto"/>
            </w:pPr>
            <w:proofErr w:type="gramStart"/>
            <w:r>
              <w:t>Kann</w:t>
            </w:r>
            <w:proofErr w:type="gramEnd"/>
            <w:r>
              <w:t xml:space="preserve"> </w:t>
            </w:r>
            <w:r>
              <w:rPr>
                <w:b/>
              </w:rPr>
              <w:t>seine</w:t>
            </w:r>
            <w:r>
              <w:t xml:space="preserve"> Projekte bearbeiten</w:t>
            </w:r>
          </w:p>
          <w:p w14:paraId="3632A83E" w14:textId="7626E362" w:rsidR="00127827" w:rsidRPr="009D5E87" w:rsidRDefault="00127827" w:rsidP="009D5E87">
            <w:pPr>
              <w:pStyle w:val="ListParagraph"/>
              <w:numPr>
                <w:ilvl w:val="0"/>
                <w:numId w:val="16"/>
              </w:numPr>
              <w:spacing w:after="160" w:line="259" w:lineRule="auto"/>
            </w:pPr>
            <w:proofErr w:type="gramStart"/>
            <w:r>
              <w:t>Kann</w:t>
            </w:r>
            <w:proofErr w:type="gramEnd"/>
            <w:r>
              <w:t xml:space="preserve"> Notizen erfassen</w:t>
            </w:r>
          </w:p>
        </w:tc>
      </w:tr>
      <w:tr w:rsidR="00127827" w:rsidRPr="009D5E87" w14:paraId="6F482ED7" w14:textId="77777777" w:rsidTr="009D5E87">
        <w:tc>
          <w:tcPr>
            <w:tcW w:w="0" w:type="auto"/>
          </w:tcPr>
          <w:p w14:paraId="07A1F995" w14:textId="3A2E3C0E" w:rsidR="009D5E87" w:rsidRPr="009D5E87" w:rsidRDefault="009D5E87" w:rsidP="009D5E87">
            <w:r w:rsidRPr="009D5E87">
              <w:t>Sachbearbeiter</w:t>
            </w:r>
            <w:r>
              <w:t>/innen</w:t>
            </w:r>
          </w:p>
        </w:tc>
        <w:tc>
          <w:tcPr>
            <w:tcW w:w="0" w:type="auto"/>
          </w:tcPr>
          <w:p w14:paraId="6DE688DF" w14:textId="77777777" w:rsidR="009D5E87" w:rsidRDefault="009D5E87" w:rsidP="009D5E87">
            <w:r w:rsidRPr="009D5E87">
              <w:t>Bearbeitet Projektdaten aus dem Backoffice.</w:t>
            </w:r>
            <w:r w:rsidR="00127827">
              <w:t xml:space="preserve"> Verwendet primär einen Desktoprechner.</w:t>
            </w:r>
          </w:p>
          <w:p w14:paraId="22DF48D9" w14:textId="77777777" w:rsidR="00127827" w:rsidRDefault="00127827" w:rsidP="00127827">
            <w:pPr>
              <w:pStyle w:val="ListParagraph"/>
              <w:numPr>
                <w:ilvl w:val="0"/>
                <w:numId w:val="17"/>
              </w:numPr>
              <w:spacing w:after="160" w:line="259" w:lineRule="auto"/>
            </w:pPr>
            <w:proofErr w:type="gramStart"/>
            <w:r>
              <w:t>Kann</w:t>
            </w:r>
            <w:proofErr w:type="gramEnd"/>
            <w:r>
              <w:t xml:space="preserve"> Projekte erstellen</w:t>
            </w:r>
          </w:p>
          <w:p w14:paraId="6AFA73DD" w14:textId="77777777" w:rsidR="00127827" w:rsidRDefault="00127827" w:rsidP="00127827">
            <w:pPr>
              <w:pStyle w:val="ListParagraph"/>
              <w:numPr>
                <w:ilvl w:val="0"/>
                <w:numId w:val="17"/>
              </w:numPr>
              <w:spacing w:after="160" w:line="259" w:lineRule="auto"/>
            </w:pPr>
            <w:proofErr w:type="gramStart"/>
            <w:r>
              <w:t>Kann</w:t>
            </w:r>
            <w:proofErr w:type="gramEnd"/>
            <w:r>
              <w:t xml:space="preserve"> alle Projekte bearbeiten</w:t>
            </w:r>
          </w:p>
          <w:p w14:paraId="02902781" w14:textId="51096CB2" w:rsidR="00127827" w:rsidRPr="009D5E87" w:rsidRDefault="00127827" w:rsidP="009D5E87">
            <w:pPr>
              <w:pStyle w:val="ListParagraph"/>
              <w:numPr>
                <w:ilvl w:val="0"/>
                <w:numId w:val="17"/>
              </w:numPr>
              <w:spacing w:after="160" w:line="259" w:lineRule="auto"/>
            </w:pPr>
            <w:proofErr w:type="gramStart"/>
            <w:r>
              <w:t>Kann</w:t>
            </w:r>
            <w:proofErr w:type="gramEnd"/>
            <w:r>
              <w:t xml:space="preserve"> Notizen erfassen</w:t>
            </w:r>
          </w:p>
        </w:tc>
      </w:tr>
    </w:tbl>
    <w:p w14:paraId="6419603A" w14:textId="60A2FB70" w:rsidR="009D5E87" w:rsidRDefault="00F5603C" w:rsidP="00F5603C">
      <w:pPr>
        <w:pStyle w:val="Heading3"/>
      </w:pPr>
      <w:r>
        <w:t>Randbedingungen</w:t>
      </w:r>
    </w:p>
    <w:p w14:paraId="53427932" w14:textId="0CD854E7" w:rsidR="00F5603C" w:rsidRDefault="00F5603C" w:rsidP="00F5603C">
      <w:r>
        <w:t>In der folgenden Tabelle sind die relevanten Randbedingungen beschrieben.</w:t>
      </w:r>
    </w:p>
    <w:p w14:paraId="2F92DC85" w14:textId="73A584DC" w:rsidR="0074273E" w:rsidRDefault="0074273E" w:rsidP="0074273E">
      <w:pPr>
        <w:pStyle w:val="Caption"/>
        <w:keepNext/>
      </w:pPr>
      <w:r>
        <w:lastRenderedPageBreak/>
        <w:t xml:space="preserve">Tabelle </w:t>
      </w:r>
      <w:fldSimple w:instr=" SEQ Tabelle \* ARABIC ">
        <w:r w:rsidR="0035105E">
          <w:rPr>
            <w:noProof/>
          </w:rPr>
          <w:t>10</w:t>
        </w:r>
      </w:fldSimple>
      <w:r>
        <w:t xml:space="preserve"> Randbedingungen</w:t>
      </w:r>
    </w:p>
    <w:tbl>
      <w:tblPr>
        <w:tblStyle w:val="TabelleBFH2"/>
        <w:tblW w:w="0" w:type="auto"/>
        <w:tblInd w:w="95" w:type="dxa"/>
        <w:tblLook w:val="04A0" w:firstRow="1" w:lastRow="0" w:firstColumn="1" w:lastColumn="0" w:noHBand="0" w:noVBand="1"/>
      </w:tblPr>
      <w:tblGrid>
        <w:gridCol w:w="1039"/>
        <w:gridCol w:w="8323"/>
      </w:tblGrid>
      <w:tr w:rsidR="00F5603C" w14:paraId="542A165D" w14:textId="77777777" w:rsidTr="00F5603C">
        <w:trPr>
          <w:cnfStyle w:val="100000000000" w:firstRow="1" w:lastRow="0" w:firstColumn="0" w:lastColumn="0" w:oddVBand="0" w:evenVBand="0" w:oddHBand="0" w:evenHBand="0" w:firstRowFirstColumn="0" w:firstRowLastColumn="0" w:lastRowFirstColumn="0" w:lastRowLastColumn="0"/>
        </w:trPr>
        <w:tc>
          <w:tcPr>
            <w:tcW w:w="1039" w:type="dxa"/>
          </w:tcPr>
          <w:p w14:paraId="5A88BA35" w14:textId="5503519A" w:rsidR="00F5603C" w:rsidRDefault="00F5603C" w:rsidP="00F5603C">
            <w:proofErr w:type="spellStart"/>
            <w:r>
              <w:t>Id</w:t>
            </w:r>
            <w:proofErr w:type="spellEnd"/>
          </w:p>
        </w:tc>
        <w:tc>
          <w:tcPr>
            <w:tcW w:w="8323" w:type="dxa"/>
          </w:tcPr>
          <w:p w14:paraId="4A5C5B5F" w14:textId="2B1D2AE9" w:rsidR="00F5603C" w:rsidRDefault="00F5603C" w:rsidP="00F5603C">
            <w:r>
              <w:t>Randbedingung</w:t>
            </w:r>
          </w:p>
        </w:tc>
      </w:tr>
      <w:tr w:rsidR="00F5603C" w14:paraId="55A3EE1E" w14:textId="77777777" w:rsidTr="00F5603C">
        <w:tc>
          <w:tcPr>
            <w:tcW w:w="1039" w:type="dxa"/>
          </w:tcPr>
          <w:p w14:paraId="519F40A0" w14:textId="1812775B" w:rsidR="00F5603C" w:rsidRDefault="00F5603C" w:rsidP="00F5603C">
            <w:r>
              <w:t>RB001</w:t>
            </w:r>
          </w:p>
        </w:tc>
        <w:tc>
          <w:tcPr>
            <w:tcW w:w="8323" w:type="dxa"/>
          </w:tcPr>
          <w:p w14:paraId="657F09B2" w14:textId="1F2693F6" w:rsidR="0074273E" w:rsidRDefault="00F5603C" w:rsidP="00F5603C">
            <w:r>
              <w:t xml:space="preserve">Der MVP muss mobile Endgeräte mit </w:t>
            </w:r>
            <w:proofErr w:type="spellStart"/>
            <w:r>
              <w:t>Betriebsystem</w:t>
            </w:r>
            <w:proofErr w:type="spellEnd"/>
            <w:r>
              <w:t xml:space="preserve"> </w:t>
            </w:r>
            <w:r w:rsidR="0074273E">
              <w:t xml:space="preserve">ab </w:t>
            </w:r>
            <w:proofErr w:type="gramStart"/>
            <w:r>
              <w:t>iOS</w:t>
            </w:r>
            <w:r w:rsidR="0074273E">
              <w:t xml:space="preserve"> Version</w:t>
            </w:r>
            <w:proofErr w:type="gramEnd"/>
            <w:r>
              <w:t xml:space="preserve"> </w:t>
            </w:r>
            <w:r w:rsidR="0074273E">
              <w:t>16</w:t>
            </w:r>
            <w:r>
              <w:t xml:space="preserve"> und Android</w:t>
            </w:r>
            <w:r w:rsidR="0074273E">
              <w:t xml:space="preserve"> Version</w:t>
            </w:r>
            <w:r>
              <w:t xml:space="preserve"> </w:t>
            </w:r>
            <w:r w:rsidR="0074273E">
              <w:t>12 kompatibel sein.</w:t>
            </w:r>
          </w:p>
        </w:tc>
      </w:tr>
      <w:tr w:rsidR="0074273E" w14:paraId="3D76C466" w14:textId="77777777" w:rsidTr="00F5603C">
        <w:tc>
          <w:tcPr>
            <w:tcW w:w="1039" w:type="dxa"/>
          </w:tcPr>
          <w:p w14:paraId="1D4D3953" w14:textId="2C772D12" w:rsidR="0074273E" w:rsidRDefault="0074273E" w:rsidP="00F5603C">
            <w:r>
              <w:t>RB002</w:t>
            </w:r>
          </w:p>
        </w:tc>
        <w:tc>
          <w:tcPr>
            <w:tcW w:w="8323" w:type="dxa"/>
          </w:tcPr>
          <w:p w14:paraId="369CEE82" w14:textId="0D47698D" w:rsidR="0074273E" w:rsidRDefault="0074273E" w:rsidP="00F5603C">
            <w:r>
              <w:t>Für die Umsetzung müssen Microsoft Technologien wie ASP.NET und C# verwendet werden.</w:t>
            </w:r>
          </w:p>
        </w:tc>
      </w:tr>
      <w:tr w:rsidR="0074273E" w14:paraId="21CB3F48" w14:textId="77777777" w:rsidTr="00F5603C">
        <w:tc>
          <w:tcPr>
            <w:tcW w:w="1039" w:type="dxa"/>
          </w:tcPr>
          <w:p w14:paraId="7AEABE4C" w14:textId="0B0F5CB9" w:rsidR="0074273E" w:rsidRDefault="0074273E" w:rsidP="00F5603C">
            <w:r>
              <w:t>RB003</w:t>
            </w:r>
          </w:p>
        </w:tc>
        <w:tc>
          <w:tcPr>
            <w:tcW w:w="8323" w:type="dxa"/>
          </w:tcPr>
          <w:p w14:paraId="1A935908" w14:textId="434C3942" w:rsidR="0074273E" w:rsidRDefault="0074273E" w:rsidP="00F5603C">
            <w:r>
              <w:t xml:space="preserve">Als Plattform für die Baustellen App soll die Public Cloud von </w:t>
            </w:r>
            <w:proofErr w:type="spellStart"/>
            <w:r>
              <w:t>Micorosoft</w:t>
            </w:r>
            <w:proofErr w:type="spellEnd"/>
            <w:r>
              <w:t xml:space="preserve"> «Azure» zum Einsatz kommen.</w:t>
            </w:r>
          </w:p>
        </w:tc>
      </w:tr>
    </w:tbl>
    <w:p w14:paraId="78C31A46" w14:textId="1A8B3C64" w:rsidR="00F5603C" w:rsidRDefault="0074273E" w:rsidP="0074273E">
      <w:pPr>
        <w:pStyle w:val="Heading3"/>
      </w:pPr>
      <w:r>
        <w:t>Kontextabgrenzung</w:t>
      </w:r>
    </w:p>
    <w:p w14:paraId="7B4A6C08" w14:textId="3CFA2678" w:rsidR="0074273E" w:rsidRDefault="0074273E" w:rsidP="0074273E">
      <w:r>
        <w:t>Im folgenden Abschnitt wird der Kontext der Baustellen App als Blackbox aufgezeigt und Beschrieben.</w:t>
      </w:r>
    </w:p>
    <w:p w14:paraId="7130ED52" w14:textId="0E48480F" w:rsidR="0074273E" w:rsidRDefault="0074273E" w:rsidP="0074273E">
      <w:pPr>
        <w:pStyle w:val="Heading4"/>
      </w:pPr>
      <w:r>
        <w:t>Fachlicher Kontext (Blackbox)</w:t>
      </w:r>
    </w:p>
    <w:p w14:paraId="1F7099E0" w14:textId="77777777" w:rsidR="007262E8" w:rsidRDefault="0016528C" w:rsidP="007262E8">
      <w:pPr>
        <w:keepNext/>
      </w:pPr>
      <w:r>
        <w:rPr>
          <w:noProof/>
        </w:rPr>
        <w:drawing>
          <wp:inline distT="0" distB="0" distL="0" distR="0" wp14:anchorId="06D2AA50" wp14:editId="311ED22D">
            <wp:extent cx="6011169" cy="3036570"/>
            <wp:effectExtent l="0" t="0" r="8890" b="0"/>
            <wp:docPr id="6458926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92653"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6011169" cy="3036570"/>
                    </a:xfrm>
                    <a:prstGeom prst="rect">
                      <a:avLst/>
                    </a:prstGeom>
                  </pic:spPr>
                </pic:pic>
              </a:graphicData>
            </a:graphic>
          </wp:inline>
        </w:drawing>
      </w:r>
    </w:p>
    <w:p w14:paraId="7480FB9C" w14:textId="65280ECE" w:rsidR="0074273E" w:rsidRDefault="007262E8" w:rsidP="007262E8">
      <w:pPr>
        <w:pStyle w:val="Caption"/>
      </w:pPr>
      <w:r>
        <w:t xml:space="preserve">Abbildung </w:t>
      </w:r>
      <w:fldSimple w:instr=" SEQ Abbildung \* ARABIC ">
        <w:r w:rsidR="00534E68">
          <w:rPr>
            <w:noProof/>
          </w:rPr>
          <w:t>17</w:t>
        </w:r>
      </w:fldSimple>
      <w:r>
        <w:t xml:space="preserve"> Fachlicher Kontext</w:t>
      </w:r>
    </w:p>
    <w:p w14:paraId="5365C664" w14:textId="0AC00D40" w:rsidR="00FC4365" w:rsidRPr="00FC4365" w:rsidRDefault="00FC4365" w:rsidP="00FC4365">
      <w:r>
        <w:t xml:space="preserve">In der </w:t>
      </w:r>
      <w:proofErr w:type="spellStart"/>
      <w:r>
        <w:t>Folgenden</w:t>
      </w:r>
      <w:proofErr w:type="spellEnd"/>
      <w:r>
        <w:t xml:space="preserve"> Tabelle werden die Akteure/Akteurinnen und externen Systeme beschrieben.</w:t>
      </w:r>
    </w:p>
    <w:p w14:paraId="7E0EC1D1" w14:textId="5140D0E8" w:rsidR="00FC4365" w:rsidRDefault="00FC4365" w:rsidP="00FC4365">
      <w:pPr>
        <w:pStyle w:val="Caption"/>
        <w:keepNext/>
      </w:pPr>
      <w:r>
        <w:t xml:space="preserve">Tabelle </w:t>
      </w:r>
      <w:fldSimple w:instr=" SEQ Tabelle \* ARABIC ">
        <w:r w:rsidR="0035105E">
          <w:rPr>
            <w:noProof/>
          </w:rPr>
          <w:t>11</w:t>
        </w:r>
      </w:fldSimple>
      <w:r>
        <w:t xml:space="preserve"> Akteure/Akteurinnen und System im Kontext der Baustellen App</w:t>
      </w:r>
    </w:p>
    <w:tbl>
      <w:tblPr>
        <w:tblStyle w:val="TabelleBFH2"/>
        <w:tblW w:w="9408" w:type="dxa"/>
        <w:tblInd w:w="90" w:type="dxa"/>
        <w:tblLook w:val="04A0" w:firstRow="1" w:lastRow="0" w:firstColumn="1" w:lastColumn="0" w:noHBand="0" w:noVBand="1"/>
      </w:tblPr>
      <w:tblGrid>
        <w:gridCol w:w="2037"/>
        <w:gridCol w:w="7371"/>
      </w:tblGrid>
      <w:tr w:rsidR="007262E8" w:rsidRPr="007262E8" w14:paraId="240563CA" w14:textId="77777777" w:rsidTr="007262E8">
        <w:trPr>
          <w:cnfStyle w:val="100000000000" w:firstRow="1" w:lastRow="0" w:firstColumn="0" w:lastColumn="0" w:oddVBand="0" w:evenVBand="0" w:oddHBand="0" w:evenHBand="0" w:firstRowFirstColumn="0" w:firstRowLastColumn="0" w:lastRowFirstColumn="0" w:lastRowLastColumn="0"/>
        </w:trPr>
        <w:tc>
          <w:tcPr>
            <w:tcW w:w="2037" w:type="dxa"/>
          </w:tcPr>
          <w:p w14:paraId="1A5C65C1" w14:textId="77777777" w:rsidR="007262E8" w:rsidRPr="007262E8" w:rsidRDefault="007262E8" w:rsidP="007262E8">
            <w:r w:rsidRPr="007262E8">
              <w:t>Aktor/System</w:t>
            </w:r>
          </w:p>
        </w:tc>
        <w:tc>
          <w:tcPr>
            <w:tcW w:w="7371" w:type="dxa"/>
          </w:tcPr>
          <w:p w14:paraId="52DA83F6" w14:textId="77777777" w:rsidR="007262E8" w:rsidRPr="007262E8" w:rsidRDefault="007262E8" w:rsidP="007262E8">
            <w:r w:rsidRPr="007262E8">
              <w:t>Beschreibung</w:t>
            </w:r>
          </w:p>
        </w:tc>
      </w:tr>
      <w:tr w:rsidR="007262E8" w:rsidRPr="007262E8" w14:paraId="56ED0888" w14:textId="77777777" w:rsidTr="007262E8">
        <w:tc>
          <w:tcPr>
            <w:tcW w:w="2037" w:type="dxa"/>
          </w:tcPr>
          <w:p w14:paraId="7DD1F3AD" w14:textId="77777777" w:rsidR="007262E8" w:rsidRPr="007262E8" w:rsidRDefault="007262E8" w:rsidP="007262E8">
            <w:r w:rsidRPr="007262E8">
              <w:t>Projektleiter</w:t>
            </w:r>
          </w:p>
        </w:tc>
        <w:tc>
          <w:tcPr>
            <w:tcW w:w="7371" w:type="dxa"/>
          </w:tcPr>
          <w:p w14:paraId="62544BCE" w14:textId="1D21117C" w:rsidR="007262E8" w:rsidRPr="007262E8" w:rsidRDefault="007262E8" w:rsidP="007262E8">
            <w:r w:rsidRPr="007262E8">
              <w:t>Der</w:t>
            </w:r>
            <w:r>
              <w:t>/Die</w:t>
            </w:r>
            <w:r w:rsidRPr="007262E8">
              <w:t xml:space="preserve"> Projektleiter</w:t>
            </w:r>
            <w:r>
              <w:t>/in</w:t>
            </w:r>
            <w:r w:rsidRPr="007262E8">
              <w:t xml:space="preserve"> ist </w:t>
            </w:r>
            <w:proofErr w:type="spellStart"/>
            <w:r w:rsidRPr="007262E8">
              <w:t>verwantwortlich</w:t>
            </w:r>
            <w:proofErr w:type="spellEnd"/>
            <w:r w:rsidRPr="007262E8">
              <w:t xml:space="preserve"> für </w:t>
            </w:r>
            <w:r>
              <w:t>d</w:t>
            </w:r>
            <w:r w:rsidR="00A44A54">
              <w:t xml:space="preserve">as </w:t>
            </w:r>
            <w:proofErr w:type="spellStart"/>
            <w:r w:rsidR="00A44A54">
              <w:t>Mangement</w:t>
            </w:r>
            <w:proofErr w:type="spellEnd"/>
            <w:r w:rsidR="00A44A54">
              <w:t xml:space="preserve"> </w:t>
            </w:r>
            <w:r>
              <w:t>der Projekte der Helion AG. Er/Sie kann die Ihm/Ihr zugewiesenen Projekte bearbeiten.</w:t>
            </w:r>
          </w:p>
        </w:tc>
      </w:tr>
      <w:tr w:rsidR="007262E8" w:rsidRPr="007262E8" w14:paraId="423FB31E" w14:textId="77777777" w:rsidTr="007262E8">
        <w:tc>
          <w:tcPr>
            <w:tcW w:w="2037" w:type="dxa"/>
          </w:tcPr>
          <w:p w14:paraId="5E6D3C6B" w14:textId="77777777" w:rsidR="007262E8" w:rsidRPr="007262E8" w:rsidRDefault="007262E8" w:rsidP="007262E8">
            <w:r w:rsidRPr="007262E8">
              <w:t>Sachbearbeiter</w:t>
            </w:r>
          </w:p>
        </w:tc>
        <w:tc>
          <w:tcPr>
            <w:tcW w:w="7371" w:type="dxa"/>
          </w:tcPr>
          <w:p w14:paraId="01D778BE" w14:textId="7BA1C0FF" w:rsidR="007262E8" w:rsidRPr="007262E8" w:rsidRDefault="007262E8" w:rsidP="007262E8">
            <w:r w:rsidRPr="007262E8">
              <w:t>Der</w:t>
            </w:r>
            <w:r>
              <w:t>/</w:t>
            </w:r>
            <w:r w:rsidRPr="007262E8">
              <w:t xml:space="preserve"> Sachbearbeiter</w:t>
            </w:r>
            <w:r>
              <w:t>/in ist im Backoffice der Helion AG tätig und</w:t>
            </w:r>
            <w:r w:rsidRPr="007262E8">
              <w:t xml:space="preserve"> kann alle Projekte betrachten und bearbeiten</w:t>
            </w:r>
            <w:r>
              <w:t xml:space="preserve">. Er/Sie </w:t>
            </w:r>
            <w:r w:rsidR="00A44A54">
              <w:t xml:space="preserve">mutiert Projektdaten auf Anweisung und führt im Rahmen der </w:t>
            </w:r>
            <w:proofErr w:type="spellStart"/>
            <w:r w:rsidR="00A44A54">
              <w:t>Backofficetätigkeit</w:t>
            </w:r>
            <w:proofErr w:type="spellEnd"/>
            <w:r w:rsidR="00A44A54">
              <w:t xml:space="preserve"> nötige Prozessschritte in der Baustellen App aus.</w:t>
            </w:r>
          </w:p>
        </w:tc>
      </w:tr>
      <w:tr w:rsidR="007262E8" w:rsidRPr="007262E8" w14:paraId="5FCC05C0" w14:textId="77777777" w:rsidTr="007262E8">
        <w:tc>
          <w:tcPr>
            <w:tcW w:w="2037" w:type="dxa"/>
          </w:tcPr>
          <w:p w14:paraId="20C7522E" w14:textId="77777777" w:rsidR="007262E8" w:rsidRPr="007262E8" w:rsidRDefault="007262E8" w:rsidP="007262E8">
            <w:r w:rsidRPr="007262E8">
              <w:t>Mitarbeiter auf der Baustelle</w:t>
            </w:r>
          </w:p>
        </w:tc>
        <w:tc>
          <w:tcPr>
            <w:tcW w:w="7371" w:type="dxa"/>
          </w:tcPr>
          <w:p w14:paraId="724F1B02" w14:textId="7BF7AAA2" w:rsidR="007262E8" w:rsidRPr="007262E8" w:rsidRDefault="00A44A54" w:rsidP="007262E8">
            <w:r>
              <w:t xml:space="preserve">Der/Die Mitarbeiter/in auf der Baustelle ist für die Umsetzung der Projekte auf der Baustelle zuständig. Er/Sie führt </w:t>
            </w:r>
            <w:proofErr w:type="spellStart"/>
            <w:r>
              <w:t>Materiallbestellungen</w:t>
            </w:r>
            <w:proofErr w:type="spellEnd"/>
            <w:r>
              <w:t xml:space="preserve"> aus und nimmt Anlagen gemäss Protokoll in Betrieb.</w:t>
            </w:r>
          </w:p>
        </w:tc>
      </w:tr>
      <w:tr w:rsidR="00A44A54" w:rsidRPr="007262E8" w14:paraId="3BF90F84" w14:textId="77777777" w:rsidTr="007262E8">
        <w:tc>
          <w:tcPr>
            <w:tcW w:w="2037" w:type="dxa"/>
          </w:tcPr>
          <w:p w14:paraId="11121FDF" w14:textId="4513AC37" w:rsidR="00A44A54" w:rsidRPr="007262E8" w:rsidRDefault="00A44A54" w:rsidP="007262E8">
            <w:r>
              <w:t>MS Teams</w:t>
            </w:r>
          </w:p>
        </w:tc>
        <w:tc>
          <w:tcPr>
            <w:tcW w:w="7371" w:type="dxa"/>
          </w:tcPr>
          <w:p w14:paraId="7F5D5E56" w14:textId="5E9B96E3" w:rsidR="00A44A54" w:rsidRDefault="00A44A54" w:rsidP="007262E8">
            <w:r>
              <w:t>Wird für die Kollaboration von Personal und Kunden verwendet. Für das Projekt wichtige Chats und Kanäle, können in der Baustellen App verlinkt werden.</w:t>
            </w:r>
          </w:p>
        </w:tc>
      </w:tr>
      <w:tr w:rsidR="00A44A54" w:rsidRPr="007262E8" w14:paraId="42CFF3C0" w14:textId="77777777" w:rsidTr="007262E8">
        <w:tc>
          <w:tcPr>
            <w:tcW w:w="2037" w:type="dxa"/>
          </w:tcPr>
          <w:p w14:paraId="0C36FA4D" w14:textId="12039BFD" w:rsidR="00A44A54" w:rsidRDefault="00A44A54" w:rsidP="007262E8">
            <w:r>
              <w:lastRenderedPageBreak/>
              <w:t xml:space="preserve">MS </w:t>
            </w:r>
            <w:proofErr w:type="spellStart"/>
            <w:r>
              <w:t>Sharepoint</w:t>
            </w:r>
            <w:proofErr w:type="spellEnd"/>
          </w:p>
        </w:tc>
        <w:tc>
          <w:tcPr>
            <w:tcW w:w="7371" w:type="dxa"/>
          </w:tcPr>
          <w:p w14:paraId="342D2422" w14:textId="2AE13766" w:rsidR="00A44A54" w:rsidRDefault="00A44A54" w:rsidP="007262E8">
            <w:proofErr w:type="spellStart"/>
            <w:r>
              <w:t>Sharepoint</w:t>
            </w:r>
            <w:proofErr w:type="spellEnd"/>
            <w:r>
              <w:t xml:space="preserve"> wird für die Ablage von Dokumenten verwendet. Die Baustellen verlinkt einerseits auf Dokumente in </w:t>
            </w:r>
            <w:proofErr w:type="spellStart"/>
            <w:r>
              <w:t>Sharepoint</w:t>
            </w:r>
            <w:proofErr w:type="spellEnd"/>
            <w:r>
              <w:t xml:space="preserve"> und legt andererseits Dokumente in </w:t>
            </w:r>
            <w:proofErr w:type="spellStart"/>
            <w:r>
              <w:t>Sharepoint</w:t>
            </w:r>
            <w:proofErr w:type="spellEnd"/>
            <w:r>
              <w:t xml:space="preserve"> ab.</w:t>
            </w:r>
          </w:p>
        </w:tc>
      </w:tr>
      <w:tr w:rsidR="00A44A54" w:rsidRPr="007262E8" w14:paraId="41F39731" w14:textId="77777777" w:rsidTr="007262E8">
        <w:tc>
          <w:tcPr>
            <w:tcW w:w="2037" w:type="dxa"/>
          </w:tcPr>
          <w:p w14:paraId="73E92F34" w14:textId="7A6A49CF" w:rsidR="00A44A54" w:rsidRDefault="006859BC" w:rsidP="007262E8">
            <w:r>
              <w:t>Logistik Power App</w:t>
            </w:r>
          </w:p>
        </w:tc>
        <w:tc>
          <w:tcPr>
            <w:tcW w:w="7371" w:type="dxa"/>
          </w:tcPr>
          <w:p w14:paraId="53C4DA32" w14:textId="1866587D" w:rsidR="00A44A54" w:rsidRDefault="00A44A54" w:rsidP="007262E8">
            <w:r>
              <w:t>In diesem System werden Materialbestellungen</w:t>
            </w:r>
            <w:r w:rsidR="006859BC">
              <w:t xml:space="preserve"> für ein Projekt</w:t>
            </w:r>
            <w:r>
              <w:t xml:space="preserve"> abgewickelt.</w:t>
            </w:r>
            <w:r w:rsidR="006859BC">
              <w:t xml:space="preserve"> Ist die Materialbestellung fehlerhaft, kann dies via «Baustellen App» gemeldet werden.</w:t>
            </w:r>
          </w:p>
        </w:tc>
      </w:tr>
      <w:tr w:rsidR="00A44A54" w:rsidRPr="007262E8" w14:paraId="4ECD954B" w14:textId="77777777" w:rsidTr="007262E8">
        <w:tc>
          <w:tcPr>
            <w:tcW w:w="2037" w:type="dxa"/>
          </w:tcPr>
          <w:p w14:paraId="7E72F04E" w14:textId="6FBE2C85" w:rsidR="00A44A54" w:rsidRDefault="00A44A54" w:rsidP="007262E8">
            <w:r>
              <w:t>CRM – M365</w:t>
            </w:r>
          </w:p>
        </w:tc>
        <w:tc>
          <w:tcPr>
            <w:tcW w:w="7371" w:type="dxa"/>
          </w:tcPr>
          <w:p w14:paraId="1A79D42D" w14:textId="3C3126A9" w:rsidR="00A44A54" w:rsidRDefault="00A44A54" w:rsidP="007262E8">
            <w:r>
              <w:t>In diesem System werden die Kundendaten der Helion AG verwaltet. Die Baustellen App Bezieht Kundendaten aus diesem System.</w:t>
            </w:r>
          </w:p>
        </w:tc>
      </w:tr>
    </w:tbl>
    <w:p w14:paraId="5D3BC140" w14:textId="4D48B506" w:rsidR="00825A40" w:rsidRDefault="00AE7F9C" w:rsidP="00AE7F9C">
      <w:pPr>
        <w:pStyle w:val="Heading3"/>
      </w:pPr>
      <w:r>
        <w:t>Lösungsstrategie</w:t>
      </w:r>
    </w:p>
    <w:p w14:paraId="28B4664F" w14:textId="6757A715" w:rsidR="00F66437" w:rsidRPr="00F66437" w:rsidRDefault="00F66437" w:rsidP="00F66437">
      <w:r>
        <w:t>In diesem Abschnitt wird die Lösungsstrategie für die «Baustellen App» aufgezeigt</w:t>
      </w:r>
    </w:p>
    <w:p w14:paraId="612C4403" w14:textId="4AECEF0E" w:rsidR="00AE7F9C" w:rsidRDefault="00F66437" w:rsidP="00F66437">
      <w:pPr>
        <w:pStyle w:val="Heading4"/>
      </w:pPr>
      <w:proofErr w:type="gramStart"/>
      <w:r>
        <w:t>Offline Verfügbarkeit</w:t>
      </w:r>
      <w:proofErr w:type="gramEnd"/>
    </w:p>
    <w:p w14:paraId="6105EA55" w14:textId="532830CF" w:rsidR="00F66437" w:rsidRDefault="00F66437" w:rsidP="00F66437">
      <w:r>
        <w:t>Um dem Mitarbeiter auf der Baustelle eine einfache Möglichkeit zu bieten auf die Projektdaten zuzugreifen, wird eine native, mobile Applikation erstellt. Dieser mobile Client bietet die Möglichkeit die Applikation offline zu nutzen, Daten zu erfassen und Bilder zu speichern. Die Datenmanipulationen werden auf dem mobilen Gerät zwischen gespeichert und in das Backend synchronisiert, wenn Konnektivität wiederhergestellt wurde.</w:t>
      </w:r>
    </w:p>
    <w:p w14:paraId="3B4F4C63" w14:textId="26B085EF" w:rsidR="00F66437" w:rsidRDefault="00D26F7C" w:rsidP="00D26F7C">
      <w:pPr>
        <w:pStyle w:val="Heading4"/>
      </w:pPr>
      <w:r>
        <w:t>Datensynchronisation</w:t>
      </w:r>
    </w:p>
    <w:p w14:paraId="59FFCDB5" w14:textId="67A85F7F" w:rsidR="00D26F7C" w:rsidRDefault="00D26F7C" w:rsidP="00D26F7C">
      <w:r>
        <w:t xml:space="preserve">Da hier ein Multi-User System mit verteilten Komponenten und offline Fähigkeit realisiert werden soll, </w:t>
      </w:r>
      <w:r>
        <w:t xml:space="preserve">wird an die Synchronisation der Daten besondere </w:t>
      </w:r>
      <w:proofErr w:type="spellStart"/>
      <w:r>
        <w:t>Anfordrungen</w:t>
      </w:r>
      <w:proofErr w:type="spellEnd"/>
      <w:r>
        <w:t xml:space="preserve"> gestellt. Anhand einer Nutzwertanalyse (Kapitel </w:t>
      </w:r>
      <w:r>
        <w:fldChar w:fldCharType="begin"/>
      </w:r>
      <w:r>
        <w:instrText xml:space="preserve"> REF _Ref189387422 \r \h </w:instrText>
      </w:r>
      <w:r>
        <w:fldChar w:fldCharType="separate"/>
      </w:r>
      <w:r>
        <w:t>4.3.7.4</w:t>
      </w:r>
      <w:r>
        <w:fldChar w:fldCharType="end"/>
      </w:r>
      <w:r>
        <w:t xml:space="preserve">) wurde die geeignetste Methode festgestellt. Die gewählte Methode hat die Konsequenz, dass Konflikte anhand der «Last Write </w:t>
      </w:r>
      <w:proofErr w:type="spellStart"/>
      <w:r>
        <w:t>Wins</w:t>
      </w:r>
      <w:proofErr w:type="spellEnd"/>
      <w:r>
        <w:t>» Regel gelöst werden. Diese Entscheidung und damit die Konsequenz wurde von der Helion AG akzeptiert.</w:t>
      </w:r>
    </w:p>
    <w:p w14:paraId="08007DD5" w14:textId="0A4F409D" w:rsidR="00D26F7C" w:rsidRDefault="00D26F7C" w:rsidP="00D26F7C">
      <w:pPr>
        <w:pStyle w:val="Heading4"/>
      </w:pPr>
      <w:r>
        <w:t>Wartbarkeit und Erweiterbarkeit</w:t>
      </w:r>
    </w:p>
    <w:p w14:paraId="301A1F63" w14:textId="06074C62" w:rsidR="00D26F7C" w:rsidRDefault="00D26F7C" w:rsidP="00D26F7C">
      <w:r>
        <w:t>Die «Baustellen App» wird in Modular aufgebaut. Die Module sind nach fachlichen Anforderungen getrennt. Ein Modul bündelt zusammenhängende Funktionen. Die Module werden als Microservices aufgebaut. Damit wird die zukünftige Erweiterbarkeit garantiert.</w:t>
      </w:r>
    </w:p>
    <w:p w14:paraId="2BBD06C1" w14:textId="7BC24F7B" w:rsidR="00D26F7C" w:rsidRDefault="00D26F7C" w:rsidP="00D26F7C">
      <w:pPr>
        <w:pStyle w:val="Heading4"/>
      </w:pPr>
      <w:r>
        <w:t>Sicherheit</w:t>
      </w:r>
    </w:p>
    <w:p w14:paraId="2F9D40FA" w14:textId="49568D83" w:rsidR="00D26F7C" w:rsidRDefault="007D1468" w:rsidP="00D26F7C">
      <w:r>
        <w:t>Benutzer müssen sich Authentifizieren. Auf Grund der Wahl der Helion AG der Azure Cloud als Plattform für die «Baustellen App», wird für die Authentifizierung wird Azure Entra ID eingesetzt. Ein Rollenmodell, welche entlang der fachlichen Akteure aufgebaut ist, gewährt gezielte Rechte für die Anwender.</w:t>
      </w:r>
    </w:p>
    <w:p w14:paraId="778A0280" w14:textId="5AFF57B4" w:rsidR="007D1468" w:rsidRDefault="007D1468" w:rsidP="007D1468">
      <w:pPr>
        <w:pStyle w:val="Heading4"/>
      </w:pPr>
      <w:r>
        <w:t>Performance</w:t>
      </w:r>
    </w:p>
    <w:p w14:paraId="43EB58B2" w14:textId="3F075710" w:rsidR="007D1468" w:rsidRDefault="007D1468" w:rsidP="007D1468">
      <w:r>
        <w:t xml:space="preserve">Um schnelle Antwortzeiten für Anfragen an das Backend zu erreichen, wird das Backend als Microservice Architektur aufgebaut. Die Last wird so auf mehrere </w:t>
      </w:r>
      <w:proofErr w:type="spellStart"/>
      <w:r>
        <w:t>Serivces</w:t>
      </w:r>
      <w:proofErr w:type="spellEnd"/>
      <w:r>
        <w:t xml:space="preserve"> verteilt, welche einzeln skalierbar sind. Dadurch kann die «Baustellen App» sehr flexibel auf Lastschwankungen reagieren.</w:t>
      </w:r>
    </w:p>
    <w:p w14:paraId="04E28084" w14:textId="73AB9278" w:rsidR="007D1468" w:rsidRDefault="007D1468" w:rsidP="007D1468">
      <w:pPr>
        <w:pStyle w:val="Heading4"/>
      </w:pPr>
      <w:r>
        <w:t>Web Frontend</w:t>
      </w:r>
    </w:p>
    <w:p w14:paraId="102F870D" w14:textId="12466F7F" w:rsidR="007D1468" w:rsidRDefault="007D1468" w:rsidP="007D1468">
      <w:r>
        <w:t xml:space="preserve">Für das Management der Projekte wird ein Webportal realisiert. Da diese Arbeit vorwiegend am Desktop geschieht, </w:t>
      </w:r>
      <w:proofErr w:type="spellStart"/>
      <w:r>
        <w:t>bietete</w:t>
      </w:r>
      <w:proofErr w:type="spellEnd"/>
      <w:r>
        <w:t xml:space="preserve"> ein Webportal die bessere Benutzererfahrung</w:t>
      </w:r>
      <w:r>
        <w:t xml:space="preserve"> für die Administration von Datensätzen</w:t>
      </w:r>
      <w:r>
        <w:t xml:space="preserve"> als eine mobile App. Das Webportal wird </w:t>
      </w:r>
      <w:r>
        <w:t>als</w:t>
      </w:r>
      <w:r>
        <w:t xml:space="preserve"> Single Page </w:t>
      </w:r>
      <w:proofErr w:type="spellStart"/>
      <w:r>
        <w:t>Application</w:t>
      </w:r>
      <w:proofErr w:type="spellEnd"/>
      <w:r>
        <w:t xml:space="preserve"> </w:t>
      </w:r>
      <w:r>
        <w:t>(SPA)</w:t>
      </w:r>
      <w:r>
        <w:t xml:space="preserve"> mit dem bewährten Angular Framework realisiert</w:t>
      </w:r>
      <w:r>
        <w:t>.</w:t>
      </w:r>
    </w:p>
    <w:p w14:paraId="77A74671" w14:textId="6AEB3E45" w:rsidR="007D1468" w:rsidRDefault="007D1468" w:rsidP="007D1468">
      <w:pPr>
        <w:pStyle w:val="Heading4"/>
      </w:pPr>
      <w:r>
        <w:t>Mobile App</w:t>
      </w:r>
    </w:p>
    <w:p w14:paraId="49E17E3A" w14:textId="6069E43F" w:rsidR="007D1468" w:rsidRDefault="007D1468" w:rsidP="007D1468">
      <w:r>
        <w:t>Für die Anwendung im Feld kommt eine mobile App für iOS und Android zum Einsatz. In diesem Kontext ist Verfügbarkeit</w:t>
      </w:r>
      <w:r>
        <w:t xml:space="preserve"> (auch offline)</w:t>
      </w:r>
      <w:r>
        <w:t xml:space="preserve"> und Geschwindigkeit von Bedeutung. Die mobile Applikation </w:t>
      </w:r>
      <w:r>
        <w:t>ist</w:t>
      </w:r>
      <w:r>
        <w:t xml:space="preserve"> auf diese Qualitätsmerkmale zugeschnitten, damit der Mitarbeiter auf der Baustelle die </w:t>
      </w:r>
      <w:r>
        <w:lastRenderedPageBreak/>
        <w:t>bestmögliche Effizienz in der Verwendung der Baustellen App erhält.</w:t>
      </w:r>
      <w:r>
        <w:t xml:space="preserve"> Die Mobile Applikation wird mit dem Framework .NET Maui von Microsoft realisiert. Dies ermöglicht den Bau einer mobilen Applikation für iOS und Android aus einer </w:t>
      </w:r>
      <w:proofErr w:type="spellStart"/>
      <w:r>
        <w:t>Codebase</w:t>
      </w:r>
      <w:proofErr w:type="spellEnd"/>
      <w:r>
        <w:t>.</w:t>
      </w:r>
    </w:p>
    <w:p w14:paraId="408716C8" w14:textId="18CAF584" w:rsidR="007D1468" w:rsidRDefault="007D1468" w:rsidP="007D1468">
      <w:pPr>
        <w:pStyle w:val="Heading4"/>
      </w:pPr>
      <w:r>
        <w:t>Auslieferungsstrategie</w:t>
      </w:r>
    </w:p>
    <w:p w14:paraId="63B77EFD" w14:textId="3F9C14F1" w:rsidR="007D1468" w:rsidRDefault="007D1468" w:rsidP="007D1468">
      <w:r>
        <w:t xml:space="preserve">Das Backend wird in einer </w:t>
      </w:r>
      <w:proofErr w:type="spellStart"/>
      <w:r>
        <w:t>public</w:t>
      </w:r>
      <w:proofErr w:type="spellEnd"/>
      <w:r>
        <w:t xml:space="preserve"> Cloud auf einer Container Plattform betrieben. Das </w:t>
      </w:r>
      <w:proofErr w:type="spellStart"/>
      <w:r>
        <w:t>Webfrontend</w:t>
      </w:r>
      <w:proofErr w:type="spellEnd"/>
      <w:r>
        <w:t xml:space="preserve"> ist über die gleiche Domäne wie das Backend verfügbar und kann von jedem Rechner mit Verbindung zum Internet aufgerufen werden. Die mobile App wird als Download im </w:t>
      </w:r>
      <w:proofErr w:type="spellStart"/>
      <w:r>
        <w:t>Cloudstorage</w:t>
      </w:r>
      <w:proofErr w:type="spellEnd"/>
      <w:r>
        <w:t xml:space="preserve"> zur Verfügung gestellt. Mitarbeiter können die App über einen offiziellen Link auf ihr Gerät herunterladen und installieren.</w:t>
      </w:r>
    </w:p>
    <w:p w14:paraId="5846E3DA" w14:textId="2905C62E" w:rsidR="007D1468" w:rsidRDefault="007D1468" w:rsidP="007D1468">
      <w:pPr>
        <w:pStyle w:val="Heading3"/>
      </w:pPr>
      <w:r>
        <w:t>Bausteinsicht</w:t>
      </w:r>
    </w:p>
    <w:p w14:paraId="11697836" w14:textId="77777777" w:rsidR="007D1468" w:rsidRPr="007D1468" w:rsidRDefault="007D1468" w:rsidP="007D1468"/>
    <w:p w14:paraId="1FEBE8FF" w14:textId="494F2A37" w:rsidR="00AE7F9C" w:rsidRDefault="00AE7F9C" w:rsidP="00AE7F9C">
      <w:pPr>
        <w:pStyle w:val="Heading3"/>
      </w:pPr>
      <w:r>
        <w:t>Architekturentscheidungen</w:t>
      </w:r>
    </w:p>
    <w:p w14:paraId="5A316AD0" w14:textId="63F5173D" w:rsidR="006A0679" w:rsidRPr="006A0679" w:rsidRDefault="006A0679" w:rsidP="006A0679">
      <w:r>
        <w:t>Im folgenden Abschnitt werden die wichtigsten Architekturentscheidungen für die Umsetzung der Baustellen App dokumentiert.</w:t>
      </w:r>
    </w:p>
    <w:p w14:paraId="6DDA44A9" w14:textId="03833698" w:rsidR="00FB060E" w:rsidRDefault="00FB060E" w:rsidP="006A0679">
      <w:pPr>
        <w:pStyle w:val="Heading4"/>
      </w:pPr>
      <w:r>
        <w:t xml:space="preserve">Aufteilung des </w:t>
      </w:r>
      <w:proofErr w:type="spellStart"/>
      <w:r>
        <w:t>Backends</w:t>
      </w:r>
      <w:proofErr w:type="spellEnd"/>
      <w:r>
        <w:t xml:space="preserve"> in </w:t>
      </w:r>
      <w:r w:rsidR="00513C18">
        <w:t>«</w:t>
      </w:r>
      <w:r>
        <w:t>Micro-Services</w:t>
      </w:r>
      <w:r w:rsidR="00513C18">
        <w:t>»</w:t>
      </w:r>
    </w:p>
    <w:p w14:paraId="09781513" w14:textId="02B4BDE1" w:rsidR="004D64D5" w:rsidRDefault="004D64D5" w:rsidP="004D64D5">
      <w:pPr>
        <w:pStyle w:val="Caption"/>
        <w:keepNext/>
      </w:pPr>
      <w:r>
        <w:t xml:space="preserve">Tabelle </w:t>
      </w:r>
      <w:fldSimple w:instr=" SEQ Tabelle \* ARABIC ">
        <w:r w:rsidR="0035105E">
          <w:rPr>
            <w:noProof/>
          </w:rPr>
          <w:t>12</w:t>
        </w:r>
      </w:fldSimple>
      <w:r>
        <w:t xml:space="preserve"> </w:t>
      </w:r>
      <w:r w:rsidR="00C70D2F" w:rsidRPr="00F75D52">
        <w:t>Entwurfsentscheidung</w:t>
      </w:r>
      <w:r w:rsidR="00C70D2F">
        <w:t xml:space="preserve">: </w:t>
      </w:r>
      <w:r>
        <w:t xml:space="preserve">Aufbau des </w:t>
      </w:r>
      <w:proofErr w:type="spellStart"/>
      <w:r>
        <w:t>Backends</w:t>
      </w:r>
      <w:proofErr w:type="spellEnd"/>
      <w:r>
        <w:t xml:space="preserve"> als Micro Service Architecture</w:t>
      </w:r>
    </w:p>
    <w:tbl>
      <w:tblPr>
        <w:tblStyle w:val="GridTable5Dark-Accent3"/>
        <w:tblW w:w="0" w:type="auto"/>
        <w:tblLook w:val="04A0" w:firstRow="1" w:lastRow="0" w:firstColumn="1" w:lastColumn="0" w:noHBand="0" w:noVBand="1"/>
      </w:tblPr>
      <w:tblGrid>
        <w:gridCol w:w="1980"/>
        <w:gridCol w:w="7477"/>
      </w:tblGrid>
      <w:tr w:rsidR="00FB060E" w14:paraId="15C8C8FF" w14:textId="77777777" w:rsidTr="00683A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6129F32" w14:textId="77777777" w:rsidR="00FB060E" w:rsidRDefault="00FB060E" w:rsidP="00683AD8">
            <w:r>
              <w:t>ID</w:t>
            </w:r>
          </w:p>
        </w:tc>
        <w:tc>
          <w:tcPr>
            <w:tcW w:w="7477" w:type="dxa"/>
          </w:tcPr>
          <w:p w14:paraId="1371F4CB" w14:textId="77777777" w:rsidR="00FB060E" w:rsidRDefault="00FB060E" w:rsidP="00683AD8">
            <w:pPr>
              <w:cnfStyle w:val="100000000000" w:firstRow="1" w:lastRow="0" w:firstColumn="0" w:lastColumn="0" w:oddVBand="0" w:evenVBand="0" w:oddHBand="0" w:evenHBand="0" w:firstRowFirstColumn="0" w:firstRowLastColumn="0" w:lastRowFirstColumn="0" w:lastRowLastColumn="0"/>
            </w:pPr>
            <w:r>
              <w:t>ADR-002</w:t>
            </w:r>
          </w:p>
        </w:tc>
      </w:tr>
      <w:tr w:rsidR="00FB060E" w14:paraId="2D8CB354"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2D3896C" w14:textId="77777777" w:rsidR="00FB060E" w:rsidRDefault="00FB060E" w:rsidP="00683AD8">
            <w:r>
              <w:t>Titel</w:t>
            </w:r>
          </w:p>
        </w:tc>
        <w:tc>
          <w:tcPr>
            <w:tcW w:w="7477" w:type="dxa"/>
          </w:tcPr>
          <w:p w14:paraId="184BC336" w14:textId="0B37936A" w:rsidR="00FB060E" w:rsidRDefault="00DF4E8C" w:rsidP="00683AD8">
            <w:pPr>
              <w:cnfStyle w:val="000000100000" w:firstRow="0" w:lastRow="0" w:firstColumn="0" w:lastColumn="0" w:oddVBand="0" w:evenVBand="0" w:oddHBand="1" w:evenHBand="0" w:firstRowFirstColumn="0" w:firstRowLastColumn="0" w:lastRowFirstColumn="0" w:lastRowLastColumn="0"/>
            </w:pPr>
            <w:r>
              <w:t xml:space="preserve">Aufbau des </w:t>
            </w:r>
            <w:proofErr w:type="spellStart"/>
            <w:r>
              <w:t>Backends</w:t>
            </w:r>
            <w:proofErr w:type="spellEnd"/>
            <w:r>
              <w:t xml:space="preserve"> als Micro Service Architecture (MSA)</w:t>
            </w:r>
          </w:p>
        </w:tc>
      </w:tr>
      <w:tr w:rsidR="00FB060E" w14:paraId="04896FBE"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09C866A6" w14:textId="77777777" w:rsidR="00FB060E" w:rsidRDefault="00FB060E" w:rsidP="00683AD8">
            <w:r>
              <w:t>Kontext</w:t>
            </w:r>
          </w:p>
        </w:tc>
        <w:tc>
          <w:tcPr>
            <w:tcW w:w="7477" w:type="dxa"/>
          </w:tcPr>
          <w:p w14:paraId="4DECF4BC" w14:textId="77777777" w:rsidR="00FB060E" w:rsidRDefault="004B0773" w:rsidP="00DF4E8C">
            <w:pPr>
              <w:cnfStyle w:val="000000000000" w:firstRow="0" w:lastRow="0" w:firstColumn="0" w:lastColumn="0" w:oddVBand="0" w:evenVBand="0" w:oddHBand="0" w:evenHBand="0" w:firstRowFirstColumn="0" w:firstRowLastColumn="0" w:lastRowFirstColumn="0" w:lastRowLastColumn="0"/>
            </w:pPr>
            <w:r>
              <w:t xml:space="preserve">Für den Aufbau des </w:t>
            </w:r>
            <w:proofErr w:type="spellStart"/>
            <w:r>
              <w:t>Backends</w:t>
            </w:r>
            <w:proofErr w:type="spellEnd"/>
            <w:r>
              <w:t xml:space="preserve"> stehen folgende Architekturen zur Auswahl:</w:t>
            </w:r>
          </w:p>
          <w:p w14:paraId="2E33647E" w14:textId="77777777" w:rsidR="004B0773" w:rsidRDefault="004B0773" w:rsidP="00DF4E8C">
            <w:pPr>
              <w:cnfStyle w:val="000000000000" w:firstRow="0" w:lastRow="0" w:firstColumn="0" w:lastColumn="0" w:oddVBand="0" w:evenVBand="0" w:oddHBand="0" w:evenHBand="0" w:firstRowFirstColumn="0" w:firstRowLastColumn="0" w:lastRowFirstColumn="0" w:lastRowLastColumn="0"/>
            </w:pPr>
          </w:p>
          <w:p w14:paraId="3A8EE5E8" w14:textId="77777777" w:rsidR="004B0773" w:rsidRPr="009E3323" w:rsidRDefault="004B0773" w:rsidP="004B0773">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b/>
              </w:rPr>
            </w:pPr>
            <w:r w:rsidRPr="009E3323">
              <w:rPr>
                <w:b/>
              </w:rPr>
              <w:t>Micro Service Architecture</w:t>
            </w:r>
          </w:p>
          <w:p w14:paraId="77CBAED8" w14:textId="7E878F3B" w:rsidR="004B0773" w:rsidRDefault="004B0773" w:rsidP="004B0773">
            <w:pPr>
              <w:pStyle w:val="ListParagraph"/>
              <w:cnfStyle w:val="000000000000" w:firstRow="0" w:lastRow="0" w:firstColumn="0" w:lastColumn="0" w:oddVBand="0" w:evenVBand="0" w:oddHBand="0" w:evenHBand="0" w:firstRowFirstColumn="0" w:firstRowLastColumn="0" w:lastRowFirstColumn="0" w:lastRowLastColumn="0"/>
            </w:pPr>
            <w:r>
              <w:t xml:space="preserve">Eine MSA hat einige wichtige Charakteristiken. MSA gilt als Wart- und Erweiterbar weil die Fachliche Logik der Anwendung auf voneinander </w:t>
            </w:r>
            <w:r w:rsidR="00C55855">
              <w:t xml:space="preserve">unabhängige Services verteilt wird </w:t>
            </w:r>
            <w:r w:rsidR="00C55855">
              <w:fldChar w:fldCharType="begin"/>
            </w:r>
            <w:r w:rsidR="00534E68">
              <w:instrText xml:space="preserve"> ADDIN ZOTERO_ITEM CSL_CITATION {"citationID":"gmvmMdIE","properties":{"formattedCitation":"[12]","plainCitation":"[12]","noteIndex":0},"citationItems":[{"id":100,"uris":["http://zotero.org/users/15041600/items/AQ5YZDIN"],"itemData":{"id":100,"type":"article-journal","abstract":"Microservice architecture (MSA) is an emerging architectural style as an innovative approach that is growing in quality over time. Microservices are endorsed by various researchers to shatter the issues and limitations encountered by the use of aging approaches for monolithic legacy architecture styles. Nonetheless, there exists no state of the research exhaustive study on migration to MSA from monolithic architecture. MSA has made the need to design the development methods of software and styles of architectures that satisfy these demands. The design of software architecture is the ongoing rise of MSA to address the independent deployment, scalability, and maintenance requirements. In this article, a systematic mapping study (SMS) was performed, including the literature on the migration approaches published between 2010 and 2021 to evaluate the contemporary state of the art and practice of software architecting. This study outlines the awareness and importance of MSA. Seventy-three studies were finally selected in this SMS. The following perspectives of this study are publication trends, main venues, the focus of research, migration approaches, migration challenges, successful factors after migration, and the potential for industrial adoption. We synthesize the data and give a summary of the state of the art. This study also provides future research directions and applications for adopting microservices.","container-title":"Computer Applications in Engineering Education","DOI":"10.1002/cae.22586","ISSN":"1099-0542","issue":"2","language":"en","note":"_eprint: https://onlinelibrary.wiley.com/doi/pdf/10.1002/cae.22586","page":"421-451","source":"Wiley Online Library","title":"A systematic mapping study: The new age of software architecture from monolithic to microservice architecture—awareness and challenges","title-short":"A systematic mapping study","volume":"31","author":[{"family":"Razzaq","given":"Abdul"},{"family":"Ghayyur","given":"Shahbaz A. K."}],"issued":{"date-parts":[["2023"]]},"citation-key":"razzaqSystematicMappingStudy2023"}}],"schema":"https://github.com/citation-style-language/schema/raw/master/csl-citation.json"} </w:instrText>
            </w:r>
            <w:r w:rsidR="00C55855">
              <w:fldChar w:fldCharType="separate"/>
            </w:r>
            <w:r w:rsidR="00534E68" w:rsidRPr="00534E68">
              <w:t>[12]</w:t>
            </w:r>
            <w:r w:rsidR="00C55855">
              <w:fldChar w:fldCharType="end"/>
            </w:r>
            <w:r w:rsidR="00C55855">
              <w:t xml:space="preserve">. Insbesondere für komplexere Systeme eignet sich eine MSA </w:t>
            </w:r>
            <w:r w:rsidR="00C55855">
              <w:fldChar w:fldCharType="begin"/>
            </w:r>
            <w:r w:rsidR="00534E68">
              <w:instrText xml:space="preserve"> ADDIN ZOTERO_ITEM CSL_CITATION {"citationID":"eoMTurO4","properties":{"formattedCitation":"[13]","plainCitation":"[13]","noteIndex":0},"citationItems":[{"id":102,"uris":["http://zotero.org/users/15041600/items/MZINWRFX"],"itemData":{"id":102,"type":"webpage","abstract":"Was ist der Unterschied zwischen monolithischer Architektur und Microservice-Architektur? So verwenden Sie die Softwareentwicklungsarchitektur mit AWS.","container-title":"Amazon Web Services, Inc.","language":"de-DE","title":"Monolithisch vs. Microservices - Unterschied zwischen Softwareentwicklungsarchitekturen - AWS","URL":"https://aws.amazon.com/de/compare/the-difference-between-monolithic-and-microservices-architecture/","accessed":{"date-parts":[["2025",1,29]]},"citation-key":"MonolithischVsMicroservices"}}],"schema":"https://github.com/citation-style-language/schema/raw/master/csl-citation.json"} </w:instrText>
            </w:r>
            <w:r w:rsidR="00C55855">
              <w:fldChar w:fldCharType="separate"/>
            </w:r>
            <w:r w:rsidR="00534E68" w:rsidRPr="00534E68">
              <w:t>[13]</w:t>
            </w:r>
            <w:r w:rsidR="00C55855">
              <w:fldChar w:fldCharType="end"/>
            </w:r>
            <w:r w:rsidR="00C55855">
              <w:t xml:space="preserve"> und bietet auf längere Sicht sollen auch die Kosten für eine MSA geringer ausfallen </w:t>
            </w:r>
            <w:r w:rsidR="00C55855">
              <w:fldChar w:fldCharType="begin"/>
            </w:r>
            <w:r w:rsidR="00534E68">
              <w:instrText xml:space="preserve"> ADDIN ZOTERO_ITEM CSL_CITATION {"citationID":"oOqFVl4S","properties":{"formattedCitation":"[13]","plainCitation":"[13]","noteIndex":0},"citationItems":[{"id":102,"uris":["http://zotero.org/users/15041600/items/MZINWRFX"],"itemData":{"id":102,"type":"webpage","abstract":"Was ist der Unterschied zwischen monolithischer Architektur und Microservice-Architektur? So verwenden Sie die Softwareentwicklungsarchitektur mit AWS.","container-title":"Amazon Web Services, Inc.","language":"de-DE","title":"Monolithisch vs. Microservices - Unterschied zwischen Softwareentwicklungsarchitekturen - AWS","URL":"https://aws.amazon.com/de/compare/the-difference-between-monolithic-and-microservices-architecture/","accessed":{"date-parts":[["2025",1,29]]},"citation-key":"MonolithischVsMicroservices"}}],"schema":"https://github.com/citation-style-language/schema/raw/master/csl-citation.json"} </w:instrText>
            </w:r>
            <w:r w:rsidR="00C55855">
              <w:fldChar w:fldCharType="separate"/>
            </w:r>
            <w:r w:rsidR="00534E68" w:rsidRPr="00534E68">
              <w:t>[13]</w:t>
            </w:r>
            <w:r w:rsidR="00C55855">
              <w:fldChar w:fldCharType="end"/>
            </w:r>
            <w:r w:rsidR="00C55855">
              <w:t>.</w:t>
            </w:r>
          </w:p>
          <w:p w14:paraId="76F75C3A" w14:textId="77777777" w:rsidR="00C55855" w:rsidRDefault="00C55855" w:rsidP="004B0773">
            <w:pPr>
              <w:pStyle w:val="ListParagraph"/>
              <w:cnfStyle w:val="000000000000" w:firstRow="0" w:lastRow="0" w:firstColumn="0" w:lastColumn="0" w:oddVBand="0" w:evenVBand="0" w:oddHBand="0" w:evenHBand="0" w:firstRowFirstColumn="0" w:firstRowLastColumn="0" w:lastRowFirstColumn="0" w:lastRowLastColumn="0"/>
            </w:pPr>
          </w:p>
          <w:p w14:paraId="2406935B" w14:textId="77777777" w:rsidR="00C55855" w:rsidRPr="009E3323" w:rsidRDefault="00C55855" w:rsidP="00C55855">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b/>
              </w:rPr>
            </w:pPr>
            <w:r w:rsidRPr="009E3323">
              <w:rPr>
                <w:b/>
              </w:rPr>
              <w:t>Monolith</w:t>
            </w:r>
          </w:p>
          <w:p w14:paraId="1F3F670A" w14:textId="1D320EF1" w:rsidR="00C55855" w:rsidRDefault="00C55855" w:rsidP="00C55855">
            <w:pPr>
              <w:pStyle w:val="ListParagraph"/>
              <w:cnfStyle w:val="000000000000" w:firstRow="0" w:lastRow="0" w:firstColumn="0" w:lastColumn="0" w:oddVBand="0" w:evenVBand="0" w:oddHBand="0" w:evenHBand="0" w:firstRowFirstColumn="0" w:firstRowLastColumn="0" w:lastRowFirstColumn="0" w:lastRowLastColumn="0"/>
            </w:pPr>
            <w:r>
              <w:t xml:space="preserve">Eine monolithische Architektur zeichnet sich dadurch aus, dass die Funktionen der Anwendung in einem ausführbaren Software System gekapselt sind und dieses System aus einer gemeinsamen Codebasis besteht </w:t>
            </w:r>
            <w:r>
              <w:fldChar w:fldCharType="begin"/>
            </w:r>
            <w:r w:rsidR="00534E68">
              <w:instrText xml:space="preserve"> ADDIN ZOTERO_ITEM CSL_CITATION {"citationID":"6pvdmUNd","properties":{"formattedCitation":"[13]","plainCitation":"[13]","noteIndex":0},"citationItems":[{"id":102,"uris":["http://zotero.org/users/15041600/items/MZINWRFX"],"itemData":{"id":102,"type":"webpage","abstract":"Was ist der Unterschied zwischen monolithischer Architektur und Microservice-Architektur? So verwenden Sie die Softwareentwicklungsarchitektur mit AWS.","container-title":"Amazon Web Services, Inc.","language":"de-DE","title":"Monolithisch vs. Microservices - Unterschied zwischen Softwareentwicklungsarchitekturen - AWS","URL":"https://aws.amazon.com/de/compare/the-difference-between-monolithic-and-microservices-architecture/","accessed":{"date-parts":[["2025",1,29]]},"citation-key":"MonolithischVsMicroservices"}}],"schema":"https://github.com/citation-style-language/schema/raw/master/csl-citation.json"} </w:instrText>
            </w:r>
            <w:r>
              <w:fldChar w:fldCharType="separate"/>
            </w:r>
            <w:r w:rsidR="00534E68" w:rsidRPr="00534E68">
              <w:t>[13]</w:t>
            </w:r>
            <w:r>
              <w:fldChar w:fldCharType="end"/>
            </w:r>
            <w:r>
              <w:t xml:space="preserve">. Für ein simples Software System bietet sich diese Architektur an, da </w:t>
            </w:r>
            <w:r w:rsidR="006968F7">
              <w:t>die Time-</w:t>
            </w:r>
            <w:proofErr w:type="spellStart"/>
            <w:r w:rsidR="006968F7">
              <w:t>To</w:t>
            </w:r>
            <w:proofErr w:type="spellEnd"/>
            <w:r w:rsidR="006968F7">
              <w:t xml:space="preserve">-Market für ein einfaches Software System generell kurz ist </w:t>
            </w:r>
            <w:r w:rsidR="006968F7">
              <w:fldChar w:fldCharType="begin"/>
            </w:r>
            <w:r w:rsidR="00534E68">
              <w:instrText xml:space="preserve"> ADDIN ZOTERO_ITEM CSL_CITATION {"citationID":"heflmcmz","properties":{"formattedCitation":"[13]","plainCitation":"[13]","noteIndex":0},"citationItems":[{"id":102,"uris":["http://zotero.org/users/15041600/items/MZINWRFX"],"itemData":{"id":102,"type":"webpage","abstract":"Was ist der Unterschied zwischen monolithischer Architektur und Microservice-Architektur? So verwenden Sie die Softwareentwicklungsarchitektur mit AWS.","container-title":"Amazon Web Services, Inc.","language":"de-DE","title":"Monolithisch vs. Microservices - Unterschied zwischen Softwareentwicklungsarchitekturen - AWS","URL":"https://aws.amazon.com/de/compare/the-difference-between-monolithic-and-microservices-architecture/","accessed":{"date-parts":[["2025",1,29]]},"citation-key":"MonolithischVsMicroservices"}}],"schema":"https://github.com/citation-style-language/schema/raw/master/csl-citation.json"} </w:instrText>
            </w:r>
            <w:r w:rsidR="006968F7">
              <w:fldChar w:fldCharType="separate"/>
            </w:r>
            <w:r w:rsidR="00534E68" w:rsidRPr="00534E68">
              <w:t>[13]</w:t>
            </w:r>
            <w:r w:rsidR="006968F7">
              <w:fldChar w:fldCharType="end"/>
            </w:r>
            <w:r w:rsidR="006968F7">
              <w:t>.</w:t>
            </w:r>
          </w:p>
          <w:p w14:paraId="40897133" w14:textId="77777777" w:rsidR="005A21FF" w:rsidRDefault="005A21FF" w:rsidP="00C55855">
            <w:pPr>
              <w:pStyle w:val="ListParagraph"/>
              <w:cnfStyle w:val="000000000000" w:firstRow="0" w:lastRow="0" w:firstColumn="0" w:lastColumn="0" w:oddVBand="0" w:evenVBand="0" w:oddHBand="0" w:evenHBand="0" w:firstRowFirstColumn="0" w:firstRowLastColumn="0" w:lastRowFirstColumn="0" w:lastRowLastColumn="0"/>
            </w:pPr>
          </w:p>
          <w:p w14:paraId="766E4128" w14:textId="77777777" w:rsidR="005A21FF" w:rsidRPr="009E3323" w:rsidRDefault="005A21FF" w:rsidP="005A21FF">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b/>
              </w:rPr>
            </w:pPr>
            <w:proofErr w:type="spellStart"/>
            <w:r w:rsidRPr="009E3323">
              <w:rPr>
                <w:b/>
              </w:rPr>
              <w:t>Serverless</w:t>
            </w:r>
            <w:proofErr w:type="spellEnd"/>
            <w:r w:rsidRPr="009E3323">
              <w:rPr>
                <w:b/>
              </w:rPr>
              <w:t xml:space="preserve"> Architecture</w:t>
            </w:r>
          </w:p>
          <w:p w14:paraId="620F6B04" w14:textId="1869B0F3" w:rsidR="005A21FF" w:rsidRPr="005955FE" w:rsidRDefault="005A21FF" w:rsidP="005A21FF">
            <w:pPr>
              <w:pStyle w:val="ListParagraph"/>
              <w:cnfStyle w:val="000000000000" w:firstRow="0" w:lastRow="0" w:firstColumn="0" w:lastColumn="0" w:oddVBand="0" w:evenVBand="0" w:oddHBand="0" w:evenHBand="0" w:firstRowFirstColumn="0" w:firstRowLastColumn="0" w:lastRowFirstColumn="0" w:lastRowLastColumn="0"/>
            </w:pPr>
            <w:r>
              <w:t xml:space="preserve">Eine Serverlose Architektur macht sich das PaaS </w:t>
            </w:r>
            <w:r>
              <w:fldChar w:fldCharType="begin"/>
            </w:r>
            <w:r w:rsidR="00534E68">
              <w:instrText xml:space="preserve"> ADDIN ZOTERO_ITEM CSL_CITATION {"citationID":"dR35RnWp","properties":{"formattedCitation":"[14]","plainCitation":"[14]","noteIndex":0},"citationItems":[{"id":104,"uris":["http://zotero.org/users/15041600/items/VAZBPRVI"],"itemData":{"id":104,"type":"webpage","abstract":"Was ist Serverless Computing, wie und warum verwenden Unternehmen Serverless Computing und wie wird Serverless Computing mit AWS verwendet?","container-title":"Amazon Web Services, Inc.","language":"de-DE","title":"Was ist Serverless Computing? – Serverless Computing erklärt – AWS","title-short":"Was ist Serverless Computing?","URL":"https://aws.amazon.com/de/what-is/serverless-computing/","accessed":{"date-parts":[["2025",1,29]]},"citation-key":"WasIstServerless"}}],"schema":"https://github.com/citation-style-language/schema/raw/master/csl-citation.json"} </w:instrText>
            </w:r>
            <w:r>
              <w:fldChar w:fldCharType="separate"/>
            </w:r>
            <w:r w:rsidR="00534E68" w:rsidRPr="00534E68">
              <w:t>[14]</w:t>
            </w:r>
            <w:r>
              <w:fldChar w:fldCharType="end"/>
            </w:r>
            <w:r>
              <w:t xml:space="preserve"> Angebot von Cloud Anbietern zu nutze.</w:t>
            </w:r>
            <w:r w:rsidR="009E3323">
              <w:t xml:space="preserve"> Eine </w:t>
            </w:r>
            <w:proofErr w:type="spellStart"/>
            <w:r w:rsidR="009E3323">
              <w:t>Serverless</w:t>
            </w:r>
            <w:proofErr w:type="spellEnd"/>
            <w:r w:rsidR="009E3323">
              <w:t xml:space="preserve"> Architecture bietet eine </w:t>
            </w:r>
            <w:proofErr w:type="spellStart"/>
            <w:r w:rsidR="009E3323">
              <w:t>ser</w:t>
            </w:r>
            <w:proofErr w:type="spellEnd"/>
            <w:r w:rsidR="009E3323">
              <w:t xml:space="preserve"> hohe Skalierbarkeit. Die Verantwortung über die Verfügbarkeit und Sicherheit der </w:t>
            </w:r>
            <w:proofErr w:type="spellStart"/>
            <w:r w:rsidR="009E3323">
              <w:t>Serivces</w:t>
            </w:r>
            <w:proofErr w:type="spellEnd"/>
            <w:r w:rsidR="009E3323">
              <w:t xml:space="preserve"> wird an den </w:t>
            </w:r>
            <w:proofErr w:type="spellStart"/>
            <w:r w:rsidR="009E3323">
              <w:t>Platformbetreiber</w:t>
            </w:r>
            <w:proofErr w:type="spellEnd"/>
            <w:r w:rsidR="009E3323">
              <w:t xml:space="preserve"> übergeben </w:t>
            </w:r>
            <w:r w:rsidR="009E3323">
              <w:fldChar w:fldCharType="begin"/>
            </w:r>
            <w:r w:rsidR="00534E68">
              <w:instrText xml:space="preserve"> ADDIN ZOTERO_ITEM CSL_CITATION {"citationID":"xgJbG8ML","properties":{"formattedCitation":"[14]","plainCitation":"[14]","noteIndex":0},"citationItems":[{"id":104,"uris":["http://zotero.org/users/15041600/items/VAZBPRVI"],"itemData":{"id":104,"type":"webpage","abstract":"Was ist Serverless Computing, wie und warum verwenden Unternehmen Serverless Computing und wie wird Serverless Computing mit AWS verwendet?","container-title":"Amazon Web Services, Inc.","language":"de-DE","title":"Was ist Serverless Computing? – Serverless Computing erklärt – AWS","title-short":"Was ist Serverless Computing?","URL":"https://aws.amazon.com/de/what-is/serverless-computing/","accessed":{"date-parts":[["2025",1,29]]},"citation-key":"WasIstServerless"}}],"schema":"https://github.com/citation-style-language/schema/raw/master/csl-citation.json"} </w:instrText>
            </w:r>
            <w:r w:rsidR="009E3323">
              <w:fldChar w:fldCharType="separate"/>
            </w:r>
            <w:r w:rsidR="00534E68" w:rsidRPr="00534E68">
              <w:t>[14]</w:t>
            </w:r>
            <w:r w:rsidR="009E3323">
              <w:fldChar w:fldCharType="end"/>
            </w:r>
            <w:r w:rsidR="009E3323">
              <w:t>.</w:t>
            </w:r>
          </w:p>
        </w:tc>
      </w:tr>
      <w:tr w:rsidR="00FB060E" w14:paraId="1D1E8EC1"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7908618" w14:textId="77777777" w:rsidR="00FB060E" w:rsidRDefault="00FB060E" w:rsidP="00683AD8">
            <w:r>
              <w:t>Entscheidung</w:t>
            </w:r>
          </w:p>
        </w:tc>
        <w:tc>
          <w:tcPr>
            <w:tcW w:w="7477" w:type="dxa"/>
          </w:tcPr>
          <w:p w14:paraId="6E7517CA" w14:textId="71884393" w:rsidR="00FB060E" w:rsidRDefault="009E3323" w:rsidP="00683AD8">
            <w:pPr>
              <w:cnfStyle w:val="000000100000" w:firstRow="0" w:lastRow="0" w:firstColumn="0" w:lastColumn="0" w:oddVBand="0" w:evenVBand="0" w:oddHBand="1" w:evenHBand="0" w:firstRowFirstColumn="0" w:firstRowLastColumn="0" w:lastRowFirstColumn="0" w:lastRowLastColumn="0"/>
            </w:pPr>
            <w:r>
              <w:t>Das Backend der Baustellen App wird als Micro Service Architektur umgesetzt.</w:t>
            </w:r>
          </w:p>
        </w:tc>
      </w:tr>
      <w:tr w:rsidR="00FB060E" w14:paraId="1631682A"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38574B05" w14:textId="77777777" w:rsidR="00FB060E" w:rsidRDefault="00FB060E" w:rsidP="00683AD8">
            <w:r>
              <w:t>Begründung</w:t>
            </w:r>
          </w:p>
        </w:tc>
        <w:tc>
          <w:tcPr>
            <w:tcW w:w="7477" w:type="dxa"/>
          </w:tcPr>
          <w:p w14:paraId="07E5CE8B" w14:textId="6B38FF0A" w:rsidR="00FB060E" w:rsidRDefault="009E3323" w:rsidP="00683AD8">
            <w:pPr>
              <w:cnfStyle w:val="000000000000" w:firstRow="0" w:lastRow="0" w:firstColumn="0" w:lastColumn="0" w:oddVBand="0" w:evenVBand="0" w:oddHBand="0" w:evenHBand="0" w:firstRowFirstColumn="0" w:firstRowLastColumn="0" w:lastRowFirstColumn="0" w:lastRowLastColumn="0"/>
            </w:pPr>
            <w:r>
              <w:t xml:space="preserve">Die Baustellen App wird in einem ersten Schritt als MVP entwickelt und soll in Zukunft weiter ausgebaut werden. Erweiterbarkeit ist deshalb von Zentraler </w:t>
            </w:r>
            <w:proofErr w:type="spellStart"/>
            <w:r>
              <w:t>bedeutung</w:t>
            </w:r>
            <w:proofErr w:type="spellEnd"/>
            <w:r>
              <w:t>. MSA bietet eine gute Grundlage um eine verfügbare, performante und erweiterbare Applikation.</w:t>
            </w:r>
          </w:p>
        </w:tc>
      </w:tr>
      <w:tr w:rsidR="00FB060E" w14:paraId="3754350B"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075D98B" w14:textId="77777777" w:rsidR="00FB060E" w:rsidRDefault="00FB060E" w:rsidP="00683AD8">
            <w:r>
              <w:t>Konsequenz</w:t>
            </w:r>
          </w:p>
        </w:tc>
        <w:tc>
          <w:tcPr>
            <w:tcW w:w="7477" w:type="dxa"/>
          </w:tcPr>
          <w:p w14:paraId="44276B82" w14:textId="39718A5A" w:rsidR="00FB060E" w:rsidRDefault="009E3323" w:rsidP="00683AD8">
            <w:pPr>
              <w:cnfStyle w:val="000000100000" w:firstRow="0" w:lastRow="0" w:firstColumn="0" w:lastColumn="0" w:oddVBand="0" w:evenVBand="0" w:oddHBand="1" w:evenHBand="0" w:firstRowFirstColumn="0" w:firstRowLastColumn="0" w:lastRowFirstColumn="0" w:lastRowLastColumn="0"/>
            </w:pPr>
            <w:r>
              <w:t>Initial ist der Aufwand für die Umsetzung einer MSA höher, weil der zusätzliche Aufwand</w:t>
            </w:r>
            <w:r w:rsidR="00983FBE">
              <w:t>, insbesondere</w:t>
            </w:r>
            <w:r>
              <w:t xml:space="preserve"> im Bereich Kommunikation </w:t>
            </w:r>
            <w:r w:rsidR="00983FBE">
              <w:t>unter den Services, hoch ist.</w:t>
            </w:r>
            <w:r>
              <w:t xml:space="preserve"> Der Aufwand zahlt sich auf lange Sicht aus.</w:t>
            </w:r>
          </w:p>
        </w:tc>
      </w:tr>
      <w:tr w:rsidR="00FB060E" w14:paraId="7C77E3D6"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3483ABA2" w14:textId="77777777" w:rsidR="00FB060E" w:rsidRDefault="00FB060E" w:rsidP="00683AD8">
            <w:r>
              <w:t>Alternativen</w:t>
            </w:r>
          </w:p>
        </w:tc>
        <w:tc>
          <w:tcPr>
            <w:tcW w:w="7477" w:type="dxa"/>
          </w:tcPr>
          <w:p w14:paraId="3A5C2804" w14:textId="6ACFC2CE" w:rsidR="00FB060E" w:rsidRDefault="00983FBE" w:rsidP="00683AD8">
            <w:pPr>
              <w:keepNext/>
              <w:cnfStyle w:val="000000000000" w:firstRow="0" w:lastRow="0" w:firstColumn="0" w:lastColumn="0" w:oddVBand="0" w:evenVBand="0" w:oddHBand="0" w:evenHBand="0" w:firstRowFirstColumn="0" w:firstRowLastColumn="0" w:lastRowFirstColumn="0" w:lastRowLastColumn="0"/>
            </w:pPr>
            <w:r>
              <w:t>Monolith</w:t>
            </w:r>
          </w:p>
        </w:tc>
      </w:tr>
    </w:tbl>
    <w:p w14:paraId="586A64B1" w14:textId="3DC3D383" w:rsidR="006A0679" w:rsidRDefault="006A0679" w:rsidP="006A0679">
      <w:pPr>
        <w:pStyle w:val="Heading4"/>
      </w:pPr>
      <w:r>
        <w:lastRenderedPageBreak/>
        <w:t xml:space="preserve">Einsatz von </w:t>
      </w:r>
      <w:r w:rsidR="00513C18">
        <w:t>«</w:t>
      </w:r>
      <w:r>
        <w:t>asynchroner Datensynchronisation</w:t>
      </w:r>
      <w:r w:rsidR="00513C18">
        <w:t>»</w:t>
      </w:r>
    </w:p>
    <w:p w14:paraId="2B23FC09" w14:textId="1F9375A1" w:rsidR="006A0679" w:rsidRDefault="006A0679" w:rsidP="006A0679">
      <w:r>
        <w:t xml:space="preserve">Wie im Kapitel </w:t>
      </w:r>
      <w:r>
        <w:fldChar w:fldCharType="begin"/>
      </w:r>
      <w:r>
        <w:instrText xml:space="preserve"> REF _Ref189041130 \r \h </w:instrText>
      </w:r>
      <w:r>
        <w:fldChar w:fldCharType="separate"/>
      </w:r>
      <w:r>
        <w:t>2.2.1</w:t>
      </w:r>
      <w:r>
        <w:fldChar w:fldCharType="end"/>
      </w:r>
      <w:r>
        <w:t xml:space="preserve"> beschrieben steht für die Datensynchronisation zwei Muster zur Verfügung. In diesem Abschnitt ist der Entscheid für das asynchrone Entwurfsmuster beschrieben.</w:t>
      </w:r>
    </w:p>
    <w:p w14:paraId="503C654E" w14:textId="5AC984DC" w:rsidR="00DF4E8C" w:rsidRDefault="00DF4E8C" w:rsidP="00DF4E8C">
      <w:pPr>
        <w:pStyle w:val="Caption"/>
        <w:keepNext/>
      </w:pPr>
      <w:r>
        <w:t xml:space="preserve">Tabelle </w:t>
      </w:r>
      <w:fldSimple w:instr=" SEQ Tabelle \* ARABIC ">
        <w:r w:rsidR="0035105E">
          <w:rPr>
            <w:noProof/>
          </w:rPr>
          <w:t>13</w:t>
        </w:r>
      </w:fldSimple>
      <w:r>
        <w:t xml:space="preserve"> </w:t>
      </w:r>
      <w:r w:rsidRPr="00F75D52">
        <w:t>Entwurfsentscheidung: Einsatz von Asynchroner Datensynchronisation</w:t>
      </w:r>
    </w:p>
    <w:tbl>
      <w:tblPr>
        <w:tblStyle w:val="GridTable5Dark-Accent3"/>
        <w:tblW w:w="0" w:type="auto"/>
        <w:tblLook w:val="04A0" w:firstRow="1" w:lastRow="0" w:firstColumn="1" w:lastColumn="0" w:noHBand="0" w:noVBand="1"/>
      </w:tblPr>
      <w:tblGrid>
        <w:gridCol w:w="1980"/>
        <w:gridCol w:w="7477"/>
      </w:tblGrid>
      <w:tr w:rsidR="006A0679" w14:paraId="61254617" w14:textId="77777777" w:rsidTr="005955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D50D701" w14:textId="0E93D205" w:rsidR="006A0679" w:rsidRDefault="006A0679" w:rsidP="006A0679">
            <w:r>
              <w:t>ID</w:t>
            </w:r>
          </w:p>
        </w:tc>
        <w:tc>
          <w:tcPr>
            <w:tcW w:w="7477" w:type="dxa"/>
          </w:tcPr>
          <w:p w14:paraId="7154E6C0" w14:textId="7D0540DC" w:rsidR="006A0679" w:rsidRDefault="006A0679" w:rsidP="006A0679">
            <w:pPr>
              <w:cnfStyle w:val="100000000000" w:firstRow="1" w:lastRow="0" w:firstColumn="0" w:lastColumn="0" w:oddVBand="0" w:evenVBand="0" w:oddHBand="0" w:evenHBand="0" w:firstRowFirstColumn="0" w:firstRowLastColumn="0" w:lastRowFirstColumn="0" w:lastRowLastColumn="0"/>
            </w:pPr>
            <w:r>
              <w:t>ADR-00</w:t>
            </w:r>
            <w:r w:rsidR="00FB060E">
              <w:t>2</w:t>
            </w:r>
          </w:p>
        </w:tc>
      </w:tr>
      <w:tr w:rsidR="005955FE" w14:paraId="6B1EDAFD" w14:textId="77777777" w:rsidTr="00595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659E0CE" w14:textId="56F5A5C9" w:rsidR="005955FE" w:rsidRDefault="005955FE" w:rsidP="006A0679">
            <w:r>
              <w:t>Titel</w:t>
            </w:r>
          </w:p>
        </w:tc>
        <w:tc>
          <w:tcPr>
            <w:tcW w:w="7477" w:type="dxa"/>
          </w:tcPr>
          <w:p w14:paraId="4112038C" w14:textId="57814D87" w:rsidR="005955FE" w:rsidRDefault="005955FE" w:rsidP="006A0679">
            <w:pPr>
              <w:cnfStyle w:val="000000100000" w:firstRow="0" w:lastRow="0" w:firstColumn="0" w:lastColumn="0" w:oddVBand="0" w:evenVBand="0" w:oddHBand="1" w:evenHBand="0" w:firstRowFirstColumn="0" w:firstRowLastColumn="0" w:lastRowFirstColumn="0" w:lastRowLastColumn="0"/>
            </w:pPr>
            <w:r>
              <w:t>Verwendung von Asynchroner Datensynchronisation</w:t>
            </w:r>
          </w:p>
        </w:tc>
      </w:tr>
      <w:tr w:rsidR="005955FE" w14:paraId="7E1AB02B" w14:textId="77777777" w:rsidTr="005955FE">
        <w:tc>
          <w:tcPr>
            <w:cnfStyle w:val="001000000000" w:firstRow="0" w:lastRow="0" w:firstColumn="1" w:lastColumn="0" w:oddVBand="0" w:evenVBand="0" w:oddHBand="0" w:evenHBand="0" w:firstRowFirstColumn="0" w:firstRowLastColumn="0" w:lastRowFirstColumn="0" w:lastRowLastColumn="0"/>
            <w:tcW w:w="1980" w:type="dxa"/>
          </w:tcPr>
          <w:p w14:paraId="4BE7B409" w14:textId="565C45B2" w:rsidR="005955FE" w:rsidRDefault="005955FE" w:rsidP="006A0679">
            <w:r>
              <w:t>Kontext</w:t>
            </w:r>
          </w:p>
        </w:tc>
        <w:tc>
          <w:tcPr>
            <w:tcW w:w="7477" w:type="dxa"/>
          </w:tcPr>
          <w:p w14:paraId="3A3F3E67" w14:textId="3C0E11A4" w:rsidR="005955FE" w:rsidRDefault="005955FE" w:rsidP="006A0679">
            <w:pPr>
              <w:cnfStyle w:val="000000000000" w:firstRow="0" w:lastRow="0" w:firstColumn="0" w:lastColumn="0" w:oddVBand="0" w:evenVBand="0" w:oddHBand="0" w:evenHBand="0" w:firstRowFirstColumn="0" w:firstRowLastColumn="0" w:lastRowFirstColumn="0" w:lastRowLastColumn="0"/>
            </w:pPr>
            <w:r>
              <w:t xml:space="preserve">Zach McCormick und Douglas C. Schmidt </w:t>
            </w:r>
            <w:r w:rsidR="00562437">
              <w:t>beschreiben zwei Entwurfsmuster für die</w:t>
            </w:r>
            <w:r>
              <w:t xml:space="preserve"> Datensynchronisation </w:t>
            </w:r>
            <w:r w:rsidR="00562437">
              <w:fldChar w:fldCharType="begin"/>
            </w:r>
            <w:r w:rsidR="00562437">
              <w:instrText xml:space="preserve"> ADDIN ZOTERO_ITEM CSL_CITATION {"citationID":"STSZ63g4","properties":{"formattedCitation":"[5]","plainCitation":"[5]","noteIndex":0},"citationItems":[{"id":63,"uris":["http://zotero.org/users/15041600/items/V84L3Z8K"],"itemData":{"id":63,"type":"article-journal","language":"en","source":"Zotero","title":"Data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62437">
              <w:fldChar w:fldCharType="separate"/>
            </w:r>
            <w:r w:rsidR="00562437" w:rsidRPr="00562437">
              <w:t>[5]</w:t>
            </w:r>
            <w:r w:rsidR="00562437">
              <w:fldChar w:fldCharType="end"/>
            </w:r>
            <w:r>
              <w:t>.</w:t>
            </w:r>
          </w:p>
          <w:p w14:paraId="55F16507" w14:textId="77777777" w:rsidR="005955FE" w:rsidRDefault="005955FE" w:rsidP="006A0679">
            <w:pPr>
              <w:cnfStyle w:val="000000000000" w:firstRow="0" w:lastRow="0" w:firstColumn="0" w:lastColumn="0" w:oddVBand="0" w:evenVBand="0" w:oddHBand="0" w:evenHBand="0" w:firstRowFirstColumn="0" w:firstRowLastColumn="0" w:lastRowFirstColumn="0" w:lastRowLastColumn="0"/>
            </w:pPr>
          </w:p>
          <w:p w14:paraId="4F9DFE47" w14:textId="77777777" w:rsidR="005955FE" w:rsidRPr="005955FE" w:rsidRDefault="005955FE" w:rsidP="005955FE">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b/>
                <w:bCs/>
              </w:rPr>
            </w:pPr>
            <w:r w:rsidRPr="005955FE">
              <w:rPr>
                <w:b/>
                <w:bCs/>
              </w:rPr>
              <w:t>Synchrone Datenübertragung</w:t>
            </w:r>
          </w:p>
          <w:p w14:paraId="01C81C40" w14:textId="7C11DEE1" w:rsidR="005955FE" w:rsidRDefault="00562437" w:rsidP="00562437">
            <w:pPr>
              <w:ind w:left="720"/>
              <w:cnfStyle w:val="000000000000" w:firstRow="0" w:lastRow="0" w:firstColumn="0" w:lastColumn="0" w:oddVBand="0" w:evenVBand="0" w:oddHBand="0" w:evenHBand="0" w:firstRowFirstColumn="0" w:firstRowLastColumn="0" w:lastRowFirstColumn="0" w:lastRowLastColumn="0"/>
            </w:pPr>
            <w:r>
              <w:t xml:space="preserve">Die synchrone Datenübertragung ist im Kapitel </w:t>
            </w:r>
            <w:r>
              <w:fldChar w:fldCharType="begin"/>
            </w:r>
            <w:r>
              <w:instrText xml:space="preserve"> REF _Ref189042108 \r \h </w:instrText>
            </w:r>
            <w:r>
              <w:fldChar w:fldCharType="separate"/>
            </w:r>
            <w:r>
              <w:t>2.2.1.1</w:t>
            </w:r>
            <w:r>
              <w:fldChar w:fldCharType="end"/>
            </w:r>
            <w:r>
              <w:t xml:space="preserve"> beschrieben. Anwendung wartet nach der Initialisierung von Datensynchronisation auf die Antwort. </w:t>
            </w:r>
            <w:proofErr w:type="spellStart"/>
            <w:r>
              <w:t>Wärend</w:t>
            </w:r>
            <w:proofErr w:type="spellEnd"/>
            <w:r>
              <w:t xml:space="preserve"> des Synchronisationsvorgangs ist die Benutzerinteraktion blockiert.</w:t>
            </w:r>
          </w:p>
          <w:p w14:paraId="626F1FC0" w14:textId="77777777" w:rsidR="00562437" w:rsidRDefault="00562437" w:rsidP="00562437">
            <w:pPr>
              <w:ind w:left="720"/>
              <w:cnfStyle w:val="000000000000" w:firstRow="0" w:lastRow="0" w:firstColumn="0" w:lastColumn="0" w:oddVBand="0" w:evenVBand="0" w:oddHBand="0" w:evenHBand="0" w:firstRowFirstColumn="0" w:firstRowLastColumn="0" w:lastRowFirstColumn="0" w:lastRowLastColumn="0"/>
            </w:pPr>
          </w:p>
          <w:p w14:paraId="370FA902" w14:textId="77777777" w:rsidR="005955FE" w:rsidRPr="00562437" w:rsidRDefault="005955FE" w:rsidP="005955FE">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b/>
                <w:bCs/>
              </w:rPr>
            </w:pPr>
            <w:r w:rsidRPr="00562437">
              <w:rPr>
                <w:b/>
                <w:bCs/>
              </w:rPr>
              <w:t>Asynchrone Datenübertragung</w:t>
            </w:r>
          </w:p>
          <w:p w14:paraId="12F28D12" w14:textId="29DA5507" w:rsidR="005955FE" w:rsidRPr="005955FE" w:rsidRDefault="00562437" w:rsidP="00562437">
            <w:pPr>
              <w:ind w:left="720"/>
              <w:cnfStyle w:val="000000000000" w:firstRow="0" w:lastRow="0" w:firstColumn="0" w:lastColumn="0" w:oddVBand="0" w:evenVBand="0" w:oddHBand="0" w:evenHBand="0" w:firstRowFirstColumn="0" w:firstRowLastColumn="0" w:lastRowFirstColumn="0" w:lastRowLastColumn="0"/>
            </w:pPr>
            <w:r>
              <w:t xml:space="preserve">Die asynchrone Datenübertragung ist im Kapitel </w:t>
            </w:r>
            <w:r>
              <w:fldChar w:fldCharType="begin"/>
            </w:r>
            <w:r>
              <w:instrText xml:space="preserve"> REF _Ref189042257 \r \h </w:instrText>
            </w:r>
            <w:r>
              <w:fldChar w:fldCharType="separate"/>
            </w:r>
            <w:r>
              <w:t>2.2.1.2</w:t>
            </w:r>
            <w:r>
              <w:fldChar w:fldCharType="end"/>
            </w:r>
            <w:r>
              <w:t xml:space="preserve"> beschrieben. Die Synchronisation von Daten wird in eine Subprozess initiiert, </w:t>
            </w:r>
            <w:proofErr w:type="spellStart"/>
            <w:r>
              <w:t>wärend</w:t>
            </w:r>
            <w:proofErr w:type="spellEnd"/>
            <w:r>
              <w:t xml:space="preserve"> die Benutzeroberfläche für den Benutzenden </w:t>
            </w:r>
            <w:proofErr w:type="spellStart"/>
            <w:r>
              <w:t>interagierbar</w:t>
            </w:r>
            <w:proofErr w:type="spellEnd"/>
            <w:r>
              <w:t xml:space="preserve"> bliebt.</w:t>
            </w:r>
          </w:p>
        </w:tc>
      </w:tr>
      <w:tr w:rsidR="005955FE" w14:paraId="0D8BB932" w14:textId="77777777" w:rsidTr="00595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8198D74" w14:textId="09645864" w:rsidR="005955FE" w:rsidRDefault="005955FE" w:rsidP="006A0679">
            <w:r>
              <w:t>Ent</w:t>
            </w:r>
            <w:r w:rsidR="00562437">
              <w:t>s</w:t>
            </w:r>
            <w:r>
              <w:t>cheidung</w:t>
            </w:r>
          </w:p>
        </w:tc>
        <w:tc>
          <w:tcPr>
            <w:tcW w:w="7477" w:type="dxa"/>
          </w:tcPr>
          <w:p w14:paraId="4754714F" w14:textId="5DA2FD07" w:rsidR="005955FE" w:rsidRDefault="00562437" w:rsidP="006A0679">
            <w:pPr>
              <w:cnfStyle w:val="000000100000" w:firstRow="0" w:lastRow="0" w:firstColumn="0" w:lastColumn="0" w:oddVBand="0" w:evenVBand="0" w:oddHBand="1" w:evenHBand="0" w:firstRowFirstColumn="0" w:firstRowLastColumn="0" w:lastRowFirstColumn="0" w:lastRowLastColumn="0"/>
            </w:pPr>
            <w:r>
              <w:t>Für die Datensynchronisation der Baustellen App wird die asynchrone Datensynchronisation verwendet.</w:t>
            </w:r>
          </w:p>
        </w:tc>
      </w:tr>
      <w:tr w:rsidR="005955FE" w14:paraId="44A7B2E4" w14:textId="77777777" w:rsidTr="005955FE">
        <w:tc>
          <w:tcPr>
            <w:cnfStyle w:val="001000000000" w:firstRow="0" w:lastRow="0" w:firstColumn="1" w:lastColumn="0" w:oddVBand="0" w:evenVBand="0" w:oddHBand="0" w:evenHBand="0" w:firstRowFirstColumn="0" w:firstRowLastColumn="0" w:lastRowFirstColumn="0" w:lastRowLastColumn="0"/>
            <w:tcW w:w="1980" w:type="dxa"/>
          </w:tcPr>
          <w:p w14:paraId="6FC19CEE" w14:textId="3E32F207" w:rsidR="005955FE" w:rsidRDefault="005955FE" w:rsidP="006A0679">
            <w:r>
              <w:t>Begründung</w:t>
            </w:r>
          </w:p>
        </w:tc>
        <w:tc>
          <w:tcPr>
            <w:tcW w:w="7477" w:type="dxa"/>
          </w:tcPr>
          <w:p w14:paraId="71AE3EAF" w14:textId="63DCD09A" w:rsidR="005955FE" w:rsidRDefault="00FD2095" w:rsidP="006A0679">
            <w:pPr>
              <w:cnfStyle w:val="000000000000" w:firstRow="0" w:lastRow="0" w:firstColumn="0" w:lastColumn="0" w:oddVBand="0" w:evenVBand="0" w:oddHBand="0" w:evenHBand="0" w:firstRowFirstColumn="0" w:firstRowLastColumn="0" w:lastRowFirstColumn="0" w:lastRowLastColumn="0"/>
            </w:pPr>
            <w:r>
              <w:t>Die He</w:t>
            </w:r>
            <w:r w:rsidR="006051FF">
              <w:t>l</w:t>
            </w:r>
            <w:r>
              <w:t>ion AG setzt eine bedienerfreundliche Benutzer</w:t>
            </w:r>
            <w:r w:rsidR="006051FF">
              <w:t>o</w:t>
            </w:r>
            <w:r>
              <w:t xml:space="preserve">berfläche voraus wie in den Qualitätszielen beschrieben (QZ-003). Deshalb wird auf das </w:t>
            </w:r>
            <w:r w:rsidR="006051FF">
              <w:t>a</w:t>
            </w:r>
            <w:r>
              <w:t xml:space="preserve">synchrone </w:t>
            </w:r>
            <w:proofErr w:type="spellStart"/>
            <w:r>
              <w:t>Datensychnronisations</w:t>
            </w:r>
            <w:r w:rsidR="006051FF">
              <w:t>pattern</w:t>
            </w:r>
            <w:proofErr w:type="spellEnd"/>
            <w:r w:rsidR="006051FF">
              <w:t xml:space="preserve"> in der Umsetzung der Baustellen App gesetzt.</w:t>
            </w:r>
          </w:p>
        </w:tc>
      </w:tr>
      <w:tr w:rsidR="005955FE" w14:paraId="71F2E932" w14:textId="77777777" w:rsidTr="00595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0813E03" w14:textId="18BB03C8" w:rsidR="005955FE" w:rsidRDefault="005955FE" w:rsidP="006A0679">
            <w:r>
              <w:t>Konsequenz</w:t>
            </w:r>
          </w:p>
        </w:tc>
        <w:tc>
          <w:tcPr>
            <w:tcW w:w="7477" w:type="dxa"/>
          </w:tcPr>
          <w:p w14:paraId="79349988" w14:textId="184EA5A2" w:rsidR="005955FE" w:rsidRDefault="006051FF" w:rsidP="006A0679">
            <w:pPr>
              <w:cnfStyle w:val="000000100000" w:firstRow="0" w:lastRow="0" w:firstColumn="0" w:lastColumn="0" w:oddVBand="0" w:evenVBand="0" w:oddHBand="1" w:evenHBand="0" w:firstRowFirstColumn="0" w:firstRowLastColumn="0" w:lastRowFirstColumn="0" w:lastRowLastColumn="0"/>
            </w:pPr>
            <w:r>
              <w:t xml:space="preserve">Das </w:t>
            </w:r>
            <w:proofErr w:type="spellStart"/>
            <w:r>
              <w:t>Statemanagement</w:t>
            </w:r>
            <w:proofErr w:type="spellEnd"/>
            <w:r>
              <w:t xml:space="preserve"> der Applikation wird etwas komplexer. Sollte es sich zeigen, </w:t>
            </w:r>
            <w:proofErr w:type="spellStart"/>
            <w:r>
              <w:t>das</w:t>
            </w:r>
            <w:proofErr w:type="spellEnd"/>
            <w:r>
              <w:t xml:space="preserve"> gewisse Module der Baustellen App auf komplette Datensätze oder dringend auf die Antwort einer Schnittstelle angewiesen sind, muss das im </w:t>
            </w:r>
            <w:proofErr w:type="spellStart"/>
            <w:r>
              <w:t>Statemanagement</w:t>
            </w:r>
            <w:proofErr w:type="spellEnd"/>
            <w:r>
              <w:t xml:space="preserve"> berücksichtig werden.</w:t>
            </w:r>
          </w:p>
        </w:tc>
      </w:tr>
      <w:tr w:rsidR="005955FE" w14:paraId="23167C50" w14:textId="77777777" w:rsidTr="005955FE">
        <w:tc>
          <w:tcPr>
            <w:cnfStyle w:val="001000000000" w:firstRow="0" w:lastRow="0" w:firstColumn="1" w:lastColumn="0" w:oddVBand="0" w:evenVBand="0" w:oddHBand="0" w:evenHBand="0" w:firstRowFirstColumn="0" w:firstRowLastColumn="0" w:lastRowFirstColumn="0" w:lastRowLastColumn="0"/>
            <w:tcW w:w="1980" w:type="dxa"/>
          </w:tcPr>
          <w:p w14:paraId="2861C9F2" w14:textId="1265921C" w:rsidR="005955FE" w:rsidRDefault="005955FE" w:rsidP="006A0679">
            <w:r>
              <w:t>Alternativen</w:t>
            </w:r>
          </w:p>
        </w:tc>
        <w:tc>
          <w:tcPr>
            <w:tcW w:w="7477" w:type="dxa"/>
          </w:tcPr>
          <w:p w14:paraId="4A8D2021" w14:textId="3E341F8B" w:rsidR="005955FE" w:rsidRDefault="006051FF" w:rsidP="00FB060E">
            <w:pPr>
              <w:keepNext/>
              <w:cnfStyle w:val="000000000000" w:firstRow="0" w:lastRow="0" w:firstColumn="0" w:lastColumn="0" w:oddVBand="0" w:evenVBand="0" w:oddHBand="0" w:evenHBand="0" w:firstRowFirstColumn="0" w:firstRowLastColumn="0" w:lastRowFirstColumn="0" w:lastRowLastColumn="0"/>
            </w:pPr>
            <w:r>
              <w:t>Synchrone Datenübertragung</w:t>
            </w:r>
          </w:p>
        </w:tc>
      </w:tr>
    </w:tbl>
    <w:p w14:paraId="69166E38" w14:textId="6B16C35C" w:rsidR="00AE7F9C" w:rsidRDefault="004D64D5" w:rsidP="004D64D5">
      <w:pPr>
        <w:pStyle w:val="Heading4"/>
      </w:pPr>
      <w:r>
        <w:t xml:space="preserve">Einsatz von </w:t>
      </w:r>
      <w:r w:rsidR="00513C18">
        <w:t>«</w:t>
      </w:r>
      <w:proofErr w:type="spellStart"/>
      <w:r>
        <w:t>Complete</w:t>
      </w:r>
      <w:proofErr w:type="spellEnd"/>
      <w:r>
        <w:t xml:space="preserve"> Storage</w:t>
      </w:r>
      <w:r w:rsidR="00513C18">
        <w:t>»</w:t>
      </w:r>
      <w:r w:rsidR="007F3393">
        <w:t xml:space="preserve"> für den </w:t>
      </w:r>
      <w:r w:rsidR="00C70D2F">
        <w:t>m</w:t>
      </w:r>
      <w:r w:rsidR="007F3393">
        <w:t>obilen Client</w:t>
      </w:r>
    </w:p>
    <w:p w14:paraId="206D18B9" w14:textId="523ADE1F" w:rsidR="00C70D2F" w:rsidRDefault="00C70D2F" w:rsidP="00C70D2F">
      <w:pPr>
        <w:pStyle w:val="Caption"/>
        <w:keepNext/>
      </w:pPr>
      <w:r>
        <w:t xml:space="preserve">Tabelle </w:t>
      </w:r>
      <w:fldSimple w:instr=" SEQ Tabelle \* ARABIC ">
        <w:r w:rsidR="0035105E">
          <w:rPr>
            <w:noProof/>
          </w:rPr>
          <w:t>14</w:t>
        </w:r>
      </w:fldSimple>
      <w:r>
        <w:t xml:space="preserve"> </w:t>
      </w:r>
      <w:r w:rsidRPr="00F75D52">
        <w:t>Entwurfsentscheidung</w:t>
      </w:r>
      <w:r>
        <w:t xml:space="preserve">: </w:t>
      </w:r>
      <w:proofErr w:type="spellStart"/>
      <w:r>
        <w:t>Complete</w:t>
      </w:r>
      <w:proofErr w:type="spellEnd"/>
      <w:r>
        <w:t xml:space="preserve"> Storage für den mobilen Client</w:t>
      </w:r>
    </w:p>
    <w:tbl>
      <w:tblPr>
        <w:tblStyle w:val="GridTable5Dark-Accent3"/>
        <w:tblW w:w="0" w:type="auto"/>
        <w:tblLook w:val="04A0" w:firstRow="1" w:lastRow="0" w:firstColumn="1" w:lastColumn="0" w:noHBand="0" w:noVBand="1"/>
      </w:tblPr>
      <w:tblGrid>
        <w:gridCol w:w="1980"/>
        <w:gridCol w:w="7477"/>
      </w:tblGrid>
      <w:tr w:rsidR="004B2D30" w14:paraId="64E59052" w14:textId="77777777" w:rsidTr="00683A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2664C65" w14:textId="77777777" w:rsidR="004B2D30" w:rsidRDefault="004B2D30" w:rsidP="00683AD8">
            <w:r>
              <w:t>ID</w:t>
            </w:r>
          </w:p>
        </w:tc>
        <w:tc>
          <w:tcPr>
            <w:tcW w:w="7477" w:type="dxa"/>
          </w:tcPr>
          <w:p w14:paraId="198D82F4" w14:textId="77777777" w:rsidR="004B2D30" w:rsidRDefault="004B2D30" w:rsidP="00683AD8">
            <w:pPr>
              <w:cnfStyle w:val="100000000000" w:firstRow="1" w:lastRow="0" w:firstColumn="0" w:lastColumn="0" w:oddVBand="0" w:evenVBand="0" w:oddHBand="0" w:evenHBand="0" w:firstRowFirstColumn="0" w:firstRowLastColumn="0" w:lastRowFirstColumn="0" w:lastRowLastColumn="0"/>
            </w:pPr>
            <w:r>
              <w:t>ADR-002</w:t>
            </w:r>
          </w:p>
        </w:tc>
      </w:tr>
      <w:tr w:rsidR="004B2D30" w14:paraId="155A4376"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5DE9725" w14:textId="77777777" w:rsidR="004B2D30" w:rsidRDefault="004B2D30" w:rsidP="00683AD8">
            <w:r>
              <w:t>Titel</w:t>
            </w:r>
          </w:p>
        </w:tc>
        <w:tc>
          <w:tcPr>
            <w:tcW w:w="7477" w:type="dxa"/>
          </w:tcPr>
          <w:p w14:paraId="57593BDC" w14:textId="6FA4B94E" w:rsidR="004B2D30" w:rsidRDefault="004B2D30" w:rsidP="00683AD8">
            <w:pPr>
              <w:cnfStyle w:val="000000100000" w:firstRow="0" w:lastRow="0" w:firstColumn="0" w:lastColumn="0" w:oddVBand="0" w:evenVBand="0" w:oddHBand="1" w:evenHBand="0" w:firstRowFirstColumn="0" w:firstRowLastColumn="0" w:lastRowFirstColumn="0" w:lastRowLastColumn="0"/>
            </w:pPr>
            <w:r>
              <w:t xml:space="preserve">Anwendung des </w:t>
            </w:r>
            <w:proofErr w:type="spellStart"/>
            <w:r>
              <w:t>Complete</w:t>
            </w:r>
            <w:proofErr w:type="spellEnd"/>
            <w:r>
              <w:t xml:space="preserve"> Storage Pattern</w:t>
            </w:r>
          </w:p>
        </w:tc>
      </w:tr>
      <w:tr w:rsidR="004B2D30" w14:paraId="022D7D02"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42DAC5DB" w14:textId="77777777" w:rsidR="004B2D30" w:rsidRDefault="004B2D30" w:rsidP="00683AD8">
            <w:r>
              <w:t>Kontext</w:t>
            </w:r>
          </w:p>
        </w:tc>
        <w:tc>
          <w:tcPr>
            <w:tcW w:w="7477" w:type="dxa"/>
          </w:tcPr>
          <w:p w14:paraId="5DE5410B" w14:textId="4AB4AEE5" w:rsidR="004B2D30" w:rsidRDefault="004B2D30" w:rsidP="00683AD8">
            <w:pPr>
              <w:cnfStyle w:val="000000000000" w:firstRow="0" w:lastRow="0" w:firstColumn="0" w:lastColumn="0" w:oddVBand="0" w:evenVBand="0" w:oddHBand="0" w:evenHBand="0" w:firstRowFirstColumn="0" w:firstRowLastColumn="0" w:lastRowFirstColumn="0" w:lastRowLastColumn="0"/>
            </w:pPr>
            <w:r>
              <w:t xml:space="preserve">Zach McCormick und Douglas C. Schmidt beschreiben zwei Entwurfsmuster für die Datenspeicherung </w:t>
            </w:r>
            <w:r>
              <w:fldChar w:fldCharType="begin"/>
            </w:r>
            <w:r w:rsidR="00EE5947">
              <w:instrText xml:space="preserve"> ADDIN ZOTERO_ITEM CSL_CITATION {"citationID":"wCWvLoww","properties":{"formattedCitation":"[5]","plainCitation":"[5]","noteIndex":0},"citationItems":[{"id":63,"uris":["http://zotero.org/users/15041600/items/V84L3Z8K"],"itemData":{"id":63,"type":"article-journal","language":"en","source":"Zotero","title":"Data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fldChar w:fldCharType="separate"/>
            </w:r>
            <w:r w:rsidRPr="00562437">
              <w:t>[5]</w:t>
            </w:r>
            <w:r>
              <w:fldChar w:fldCharType="end"/>
            </w:r>
            <w:r>
              <w:t>.</w:t>
            </w:r>
          </w:p>
          <w:p w14:paraId="3EFD1EB5" w14:textId="77777777" w:rsidR="004B2D30" w:rsidRDefault="004B2D30" w:rsidP="00683AD8">
            <w:pPr>
              <w:cnfStyle w:val="000000000000" w:firstRow="0" w:lastRow="0" w:firstColumn="0" w:lastColumn="0" w:oddVBand="0" w:evenVBand="0" w:oddHBand="0" w:evenHBand="0" w:firstRowFirstColumn="0" w:firstRowLastColumn="0" w:lastRowFirstColumn="0" w:lastRowLastColumn="0"/>
            </w:pPr>
          </w:p>
          <w:p w14:paraId="0F8FEC2F" w14:textId="6F010565" w:rsidR="004B2D30" w:rsidRPr="005955FE" w:rsidRDefault="004B2D30" w:rsidP="004B2D30">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b/>
                <w:bCs/>
              </w:rPr>
            </w:pPr>
            <w:r>
              <w:rPr>
                <w:b/>
                <w:bCs/>
              </w:rPr>
              <w:t>Partial Storage</w:t>
            </w:r>
          </w:p>
          <w:p w14:paraId="1F64862B" w14:textId="298B4B01" w:rsidR="004B2D30" w:rsidRDefault="00F65013" w:rsidP="00683AD8">
            <w:pPr>
              <w:ind w:left="720"/>
              <w:cnfStyle w:val="000000000000" w:firstRow="0" w:lastRow="0" w:firstColumn="0" w:lastColumn="0" w:oddVBand="0" w:evenVBand="0" w:oddHBand="0" w:evenHBand="0" w:firstRowFirstColumn="0" w:firstRowLastColumn="0" w:lastRowFirstColumn="0" w:lastRowLastColumn="0"/>
            </w:pPr>
            <w:r>
              <w:t xml:space="preserve">Das Entwurfsmuster Partial Storage ist im Kapitel </w:t>
            </w:r>
            <w:r>
              <w:fldChar w:fldCharType="begin"/>
            </w:r>
            <w:r>
              <w:instrText xml:space="preserve"> REF _Ref189053272 \r \h </w:instrText>
            </w:r>
            <w:r>
              <w:fldChar w:fldCharType="separate"/>
            </w:r>
            <w:r>
              <w:t>2.2.2.1</w:t>
            </w:r>
            <w:r>
              <w:fldChar w:fldCharType="end"/>
            </w:r>
            <w:r>
              <w:t xml:space="preserve"> beschrieben. </w:t>
            </w:r>
            <w:proofErr w:type="spellStart"/>
            <w:r>
              <w:t>Prinzipiel</w:t>
            </w:r>
            <w:proofErr w:type="spellEnd"/>
            <w:r>
              <w:t xml:space="preserve"> werden Daten nur </w:t>
            </w:r>
            <w:proofErr w:type="gramStart"/>
            <w:r>
              <w:t>geladen</w:t>
            </w:r>
            <w:proofErr w:type="gramEnd"/>
            <w:r>
              <w:t xml:space="preserve"> wenn sie benötigt werden.</w:t>
            </w:r>
            <w:r w:rsidR="007F3393">
              <w:t xml:space="preserve"> Dadurch wird der benötigte Speicher optimiert.</w:t>
            </w:r>
          </w:p>
          <w:p w14:paraId="6E7BD0D9" w14:textId="77777777" w:rsidR="004B2D30" w:rsidRDefault="004B2D30" w:rsidP="00683AD8">
            <w:pPr>
              <w:ind w:left="720"/>
              <w:cnfStyle w:val="000000000000" w:firstRow="0" w:lastRow="0" w:firstColumn="0" w:lastColumn="0" w:oddVBand="0" w:evenVBand="0" w:oddHBand="0" w:evenHBand="0" w:firstRowFirstColumn="0" w:firstRowLastColumn="0" w:lastRowFirstColumn="0" w:lastRowLastColumn="0"/>
            </w:pPr>
          </w:p>
          <w:p w14:paraId="1F07FBA3" w14:textId="7D847A9D" w:rsidR="004B2D30" w:rsidRPr="00562437" w:rsidRDefault="004B2D30" w:rsidP="004B2D30">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b/>
                <w:bCs/>
              </w:rPr>
            </w:pPr>
            <w:proofErr w:type="spellStart"/>
            <w:r>
              <w:rPr>
                <w:b/>
                <w:bCs/>
              </w:rPr>
              <w:t>Complete</w:t>
            </w:r>
            <w:proofErr w:type="spellEnd"/>
            <w:r>
              <w:rPr>
                <w:b/>
                <w:bCs/>
              </w:rPr>
              <w:t xml:space="preserve"> Storage</w:t>
            </w:r>
          </w:p>
          <w:p w14:paraId="104D57C9" w14:textId="0E019024" w:rsidR="004B2D30" w:rsidRPr="005955FE" w:rsidRDefault="00F65013" w:rsidP="00683AD8">
            <w:pPr>
              <w:ind w:left="720"/>
              <w:cnfStyle w:val="000000000000" w:firstRow="0" w:lastRow="0" w:firstColumn="0" w:lastColumn="0" w:oddVBand="0" w:evenVBand="0" w:oddHBand="0" w:evenHBand="0" w:firstRowFirstColumn="0" w:firstRowLastColumn="0" w:lastRowFirstColumn="0" w:lastRowLastColumn="0"/>
            </w:pPr>
            <w:r>
              <w:t xml:space="preserve">Das Entwurfsmuster </w:t>
            </w:r>
            <w:proofErr w:type="spellStart"/>
            <w:r>
              <w:t>Complete</w:t>
            </w:r>
            <w:proofErr w:type="spellEnd"/>
            <w:r>
              <w:t xml:space="preserve"> Storage ist im Kapitel </w:t>
            </w:r>
            <w:r>
              <w:fldChar w:fldCharType="begin"/>
            </w:r>
            <w:r>
              <w:instrText xml:space="preserve"> REF _Ref189053347 \r \h </w:instrText>
            </w:r>
            <w:r>
              <w:fldChar w:fldCharType="separate"/>
            </w:r>
            <w:r>
              <w:t>2.2.2.2</w:t>
            </w:r>
            <w:r>
              <w:fldChar w:fldCharType="end"/>
            </w:r>
            <w:r>
              <w:t xml:space="preserve"> beschrieben. </w:t>
            </w:r>
            <w:r w:rsidR="007F3393">
              <w:t xml:space="preserve">Dies erhöht die Verfügbarkeit der </w:t>
            </w:r>
            <w:proofErr w:type="gramStart"/>
            <w:r w:rsidR="007F3393">
              <w:t>Daten</w:t>
            </w:r>
            <w:proofErr w:type="gramEnd"/>
            <w:r w:rsidR="007F3393">
              <w:t xml:space="preserve"> auch wenn die Netzwerk Konnektivität unterbrochen ist.</w:t>
            </w:r>
          </w:p>
        </w:tc>
      </w:tr>
      <w:tr w:rsidR="004B2D30" w14:paraId="3CFD880F"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621780A" w14:textId="77777777" w:rsidR="004B2D30" w:rsidRDefault="004B2D30" w:rsidP="00683AD8">
            <w:r>
              <w:t>Entscheidung</w:t>
            </w:r>
          </w:p>
        </w:tc>
        <w:tc>
          <w:tcPr>
            <w:tcW w:w="7477" w:type="dxa"/>
          </w:tcPr>
          <w:p w14:paraId="6D06E7F5" w14:textId="71629455" w:rsidR="004B2D30" w:rsidRDefault="007F3393" w:rsidP="00683AD8">
            <w:pPr>
              <w:cnfStyle w:val="000000100000" w:firstRow="0" w:lastRow="0" w:firstColumn="0" w:lastColumn="0" w:oddVBand="0" w:evenVBand="0" w:oddHBand="1" w:evenHBand="0" w:firstRowFirstColumn="0" w:firstRowLastColumn="0" w:lastRowFirstColumn="0" w:lastRowLastColumn="0"/>
            </w:pPr>
            <w:r>
              <w:t xml:space="preserve">Für den mobilen Client wird das Entwurfsmuster </w:t>
            </w:r>
            <w:proofErr w:type="spellStart"/>
            <w:r>
              <w:t>Complete</w:t>
            </w:r>
            <w:proofErr w:type="spellEnd"/>
            <w:r>
              <w:t xml:space="preserve"> Storage angewendet.</w:t>
            </w:r>
          </w:p>
        </w:tc>
      </w:tr>
      <w:tr w:rsidR="004B2D30" w14:paraId="390D4BA7"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65596A35" w14:textId="77777777" w:rsidR="004B2D30" w:rsidRDefault="004B2D30" w:rsidP="00683AD8">
            <w:r>
              <w:t>Begründung</w:t>
            </w:r>
          </w:p>
        </w:tc>
        <w:tc>
          <w:tcPr>
            <w:tcW w:w="7477" w:type="dxa"/>
          </w:tcPr>
          <w:p w14:paraId="324C6D63" w14:textId="78AF2C72" w:rsidR="004B2D30" w:rsidRDefault="007F3393" w:rsidP="00683AD8">
            <w:pPr>
              <w:cnfStyle w:val="000000000000" w:firstRow="0" w:lastRow="0" w:firstColumn="0" w:lastColumn="0" w:oddVBand="0" w:evenVBand="0" w:oddHBand="0" w:evenHBand="0" w:firstRowFirstColumn="0" w:firstRowLastColumn="0" w:lastRowFirstColumn="0" w:lastRowLastColumn="0"/>
            </w:pPr>
            <w:r>
              <w:t xml:space="preserve">Die wichtigste Anforderung an die mobile App ist die </w:t>
            </w:r>
            <w:proofErr w:type="gramStart"/>
            <w:r>
              <w:t>Offline Fähigkeit</w:t>
            </w:r>
            <w:proofErr w:type="gramEnd"/>
            <w:r>
              <w:t xml:space="preserve"> (QZ-001). Ein von Helion AG bestätigter Fakt ist, dass die Konnektivität der Geräte auf der Baustelle oft unterbrochen ist. Deshalb kommt für den mobilen Client </w:t>
            </w:r>
            <w:r>
              <w:lastRenderedPageBreak/>
              <w:t>nur d</w:t>
            </w:r>
            <w:r w:rsidR="00C70D2F">
              <w:t xml:space="preserve">as Muster </w:t>
            </w:r>
            <w:proofErr w:type="spellStart"/>
            <w:r w:rsidR="00C70D2F">
              <w:t>Complete</w:t>
            </w:r>
            <w:proofErr w:type="spellEnd"/>
            <w:r w:rsidR="00C70D2F">
              <w:t xml:space="preserve"> Storage in Frage, da eine Abfrage der Daten nach Bedarf oft nicht möglich ist.</w:t>
            </w:r>
          </w:p>
        </w:tc>
      </w:tr>
      <w:tr w:rsidR="004B2D30" w14:paraId="7B6E7F53"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1C1398" w14:textId="77777777" w:rsidR="004B2D30" w:rsidRDefault="004B2D30" w:rsidP="00683AD8">
            <w:r>
              <w:lastRenderedPageBreak/>
              <w:t>Konsequenz</w:t>
            </w:r>
          </w:p>
        </w:tc>
        <w:tc>
          <w:tcPr>
            <w:tcW w:w="7477" w:type="dxa"/>
          </w:tcPr>
          <w:p w14:paraId="26288477" w14:textId="69D741D8" w:rsidR="004B2D30" w:rsidRDefault="00C70D2F" w:rsidP="00683AD8">
            <w:pPr>
              <w:cnfStyle w:val="000000100000" w:firstRow="0" w:lastRow="0" w:firstColumn="0" w:lastColumn="0" w:oddVBand="0" w:evenVBand="0" w:oddHBand="1" w:evenHBand="0" w:firstRowFirstColumn="0" w:firstRowLastColumn="0" w:lastRowFirstColumn="0" w:lastRowLastColumn="0"/>
            </w:pPr>
            <w:r>
              <w:t>Der Speicherbedarf auf den mobilen Endgeräten ist begrenzt. Das muss in der Umsetzung berücksichtigt werden. Entsprechend muss fehlender Speicherplatz in der mobilen App behandelt werden.</w:t>
            </w:r>
          </w:p>
        </w:tc>
      </w:tr>
      <w:tr w:rsidR="004B2D30" w14:paraId="4963EA1A"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591798E6" w14:textId="77777777" w:rsidR="004B2D30" w:rsidRDefault="004B2D30" w:rsidP="00683AD8">
            <w:r>
              <w:t>Alternativen</w:t>
            </w:r>
          </w:p>
        </w:tc>
        <w:tc>
          <w:tcPr>
            <w:tcW w:w="7477" w:type="dxa"/>
          </w:tcPr>
          <w:p w14:paraId="7951923B" w14:textId="3B1554F6" w:rsidR="004B2D30" w:rsidRDefault="00C70D2F" w:rsidP="00683AD8">
            <w:pPr>
              <w:keepNext/>
              <w:cnfStyle w:val="000000000000" w:firstRow="0" w:lastRow="0" w:firstColumn="0" w:lastColumn="0" w:oddVBand="0" w:evenVBand="0" w:oddHBand="0" w:evenHBand="0" w:firstRowFirstColumn="0" w:firstRowLastColumn="0" w:lastRowFirstColumn="0" w:lastRowLastColumn="0"/>
            </w:pPr>
            <w:r>
              <w:t>Anzahl der zu speichernden Datensets beschränken.</w:t>
            </w:r>
          </w:p>
        </w:tc>
      </w:tr>
    </w:tbl>
    <w:p w14:paraId="202E4450" w14:textId="77777777" w:rsidR="004D64D5" w:rsidRDefault="004D64D5" w:rsidP="004D64D5"/>
    <w:p w14:paraId="1FE82AF8" w14:textId="5808720D" w:rsidR="00C70D2F" w:rsidRDefault="00C70D2F" w:rsidP="00C70D2F">
      <w:pPr>
        <w:pStyle w:val="Heading4"/>
      </w:pPr>
      <w:bookmarkStart w:id="66" w:name="_Ref189387422"/>
      <w:r>
        <w:t xml:space="preserve">Einsatz von </w:t>
      </w:r>
      <w:r w:rsidR="00513C18">
        <w:t>«</w:t>
      </w:r>
      <w:proofErr w:type="spellStart"/>
      <w:r>
        <w:t>Timestamp</w:t>
      </w:r>
      <w:proofErr w:type="spellEnd"/>
      <w:r>
        <w:t xml:space="preserve"> </w:t>
      </w:r>
      <w:proofErr w:type="spellStart"/>
      <w:r>
        <w:t>Transfair</w:t>
      </w:r>
      <w:proofErr w:type="spellEnd"/>
      <w:r w:rsidR="00513C18">
        <w:t>»</w:t>
      </w:r>
      <w:r>
        <w:t xml:space="preserve"> für den mobilen Client</w:t>
      </w:r>
      <w:bookmarkEnd w:id="66"/>
    </w:p>
    <w:p w14:paraId="4F469CCF" w14:textId="68038DFE" w:rsidR="00C70D2F" w:rsidRDefault="00513C18" w:rsidP="00C70D2F">
      <w:r>
        <w:t xml:space="preserve">Der mobile Client von der «Baustellen App» hat die bedeutende Eigenschaft, dass der Client für unbestimmte Zeit offline sein kann. </w:t>
      </w:r>
      <w:proofErr w:type="spellStart"/>
      <w:r>
        <w:t>Wärend</w:t>
      </w:r>
      <w:proofErr w:type="spellEnd"/>
      <w:r>
        <w:t xml:space="preserve"> dieser Zeit können Datensätze auf dem mobilen Client und im Backend auseinander divergieren. Deshalb ist die </w:t>
      </w:r>
      <w:proofErr w:type="spellStart"/>
      <w:r>
        <w:t>art</w:t>
      </w:r>
      <w:proofErr w:type="spellEnd"/>
      <w:r>
        <w:t xml:space="preserve"> der Datenübertragung und Zusammenführung zwischen dem mobilen Client und dem Backend von grosser Bedeutung.</w:t>
      </w:r>
    </w:p>
    <w:p w14:paraId="0AD8228F" w14:textId="77777777" w:rsidR="00513C18" w:rsidRDefault="00513C18" w:rsidP="00C70D2F"/>
    <w:p w14:paraId="7D43B317" w14:textId="175B9B54" w:rsidR="00513C18" w:rsidRDefault="00513C18" w:rsidP="00C70D2F">
      <w:r>
        <w:t>Als Basis für den Datentransfer wurden drei Verfahren in Betracht gezogen:</w:t>
      </w:r>
    </w:p>
    <w:p w14:paraId="14C2D6B0" w14:textId="0F1CDBDC" w:rsidR="00513C18" w:rsidRDefault="00513C18" w:rsidP="00513C18">
      <w:pPr>
        <w:pStyle w:val="Caption"/>
        <w:keepNext/>
      </w:pPr>
      <w:r>
        <w:t xml:space="preserve">Tabelle </w:t>
      </w:r>
      <w:fldSimple w:instr=" SEQ Tabelle \* ARABIC ">
        <w:r w:rsidR="0035105E">
          <w:rPr>
            <w:noProof/>
          </w:rPr>
          <w:t>15</w:t>
        </w:r>
      </w:fldSimple>
      <w:r>
        <w:t xml:space="preserve"> Varianten für die Datenübertragung </w:t>
      </w:r>
      <w:proofErr w:type="gramStart"/>
      <w:r>
        <w:t>zwischen mobile Client</w:t>
      </w:r>
      <w:proofErr w:type="gramEnd"/>
      <w:r>
        <w:t xml:space="preserve"> und Backend</w:t>
      </w:r>
    </w:p>
    <w:tbl>
      <w:tblPr>
        <w:tblStyle w:val="TabelleBFH2"/>
        <w:tblW w:w="0" w:type="auto"/>
        <w:tblLook w:val="04A0" w:firstRow="1" w:lastRow="0" w:firstColumn="1" w:lastColumn="0" w:noHBand="0" w:noVBand="1"/>
      </w:tblPr>
      <w:tblGrid>
        <w:gridCol w:w="766"/>
        <w:gridCol w:w="2977"/>
        <w:gridCol w:w="5639"/>
      </w:tblGrid>
      <w:tr w:rsidR="00513C18" w14:paraId="278AA569" w14:textId="77777777" w:rsidTr="00513C18">
        <w:trPr>
          <w:cnfStyle w:val="100000000000" w:firstRow="1" w:lastRow="0" w:firstColumn="0" w:lastColumn="0" w:oddVBand="0" w:evenVBand="0" w:oddHBand="0" w:evenHBand="0" w:firstRowFirstColumn="0" w:firstRowLastColumn="0" w:lastRowFirstColumn="0" w:lastRowLastColumn="0"/>
        </w:trPr>
        <w:tc>
          <w:tcPr>
            <w:tcW w:w="766" w:type="dxa"/>
          </w:tcPr>
          <w:p w14:paraId="1EA254C3" w14:textId="0CBEADAD" w:rsidR="00513C18" w:rsidRDefault="00513C18" w:rsidP="00C70D2F">
            <w:r>
              <w:t>ID</w:t>
            </w:r>
          </w:p>
        </w:tc>
        <w:tc>
          <w:tcPr>
            <w:tcW w:w="2977" w:type="dxa"/>
          </w:tcPr>
          <w:p w14:paraId="549A6D9E" w14:textId="6C0D11A5" w:rsidR="00513C18" w:rsidRDefault="00513C18" w:rsidP="00C70D2F">
            <w:r>
              <w:t>Variante</w:t>
            </w:r>
          </w:p>
        </w:tc>
        <w:tc>
          <w:tcPr>
            <w:tcW w:w="5639" w:type="dxa"/>
          </w:tcPr>
          <w:p w14:paraId="436C29C1" w14:textId="3E59F9A6" w:rsidR="00513C18" w:rsidRDefault="00513C18" w:rsidP="00C70D2F">
            <w:r>
              <w:t>Beschreibung</w:t>
            </w:r>
          </w:p>
        </w:tc>
      </w:tr>
      <w:tr w:rsidR="00513C18" w14:paraId="7B3FB9B7" w14:textId="77777777" w:rsidTr="00513C18">
        <w:tc>
          <w:tcPr>
            <w:tcW w:w="766" w:type="dxa"/>
          </w:tcPr>
          <w:p w14:paraId="7E063484" w14:textId="4FC95057" w:rsidR="00513C18" w:rsidRDefault="00513C18" w:rsidP="00C70D2F">
            <w:r>
              <w:t>V1</w:t>
            </w:r>
          </w:p>
        </w:tc>
        <w:tc>
          <w:tcPr>
            <w:tcW w:w="2977" w:type="dxa"/>
          </w:tcPr>
          <w:p w14:paraId="4F19B60C" w14:textId="404EC062" w:rsidR="00513C18" w:rsidRDefault="00513C18" w:rsidP="00C70D2F">
            <w:r>
              <w:t>«</w:t>
            </w:r>
            <w:proofErr w:type="spellStart"/>
            <w:r>
              <w:t>Full</w:t>
            </w:r>
            <w:proofErr w:type="spellEnd"/>
            <w:r>
              <w:t xml:space="preserve"> Transfer»</w:t>
            </w:r>
          </w:p>
        </w:tc>
        <w:tc>
          <w:tcPr>
            <w:tcW w:w="5639" w:type="dxa"/>
          </w:tcPr>
          <w:p w14:paraId="2869BB35" w14:textId="7594914B" w:rsidR="00513C18" w:rsidRDefault="00513C18" w:rsidP="00C70D2F">
            <w:r>
              <w:t xml:space="preserve">Siehe Kapitel </w:t>
            </w:r>
            <w:r>
              <w:fldChar w:fldCharType="begin"/>
            </w:r>
            <w:r>
              <w:instrText xml:space="preserve"> REF _Ref189055548 \r \h </w:instrText>
            </w:r>
            <w:r>
              <w:fldChar w:fldCharType="separate"/>
            </w:r>
            <w:r>
              <w:t>2.2.3.1</w:t>
            </w:r>
            <w:r>
              <w:fldChar w:fldCharType="end"/>
            </w:r>
          </w:p>
        </w:tc>
      </w:tr>
      <w:tr w:rsidR="00513C18" w14:paraId="78C60E2E" w14:textId="77777777" w:rsidTr="00513C18">
        <w:tc>
          <w:tcPr>
            <w:tcW w:w="766" w:type="dxa"/>
          </w:tcPr>
          <w:p w14:paraId="758FA3C5" w14:textId="64D360D6" w:rsidR="00513C18" w:rsidRDefault="00513C18" w:rsidP="00C70D2F">
            <w:r>
              <w:t>V2</w:t>
            </w:r>
          </w:p>
        </w:tc>
        <w:tc>
          <w:tcPr>
            <w:tcW w:w="2977" w:type="dxa"/>
          </w:tcPr>
          <w:p w14:paraId="228AB20E" w14:textId="2A0402C2" w:rsidR="00513C18" w:rsidRDefault="00513C18" w:rsidP="00C70D2F">
            <w:r>
              <w:t>«</w:t>
            </w:r>
            <w:proofErr w:type="spellStart"/>
            <w:r>
              <w:t>Timestamp</w:t>
            </w:r>
            <w:proofErr w:type="spellEnd"/>
            <w:r>
              <w:t xml:space="preserve"> Transfer»</w:t>
            </w:r>
          </w:p>
        </w:tc>
        <w:tc>
          <w:tcPr>
            <w:tcW w:w="5639" w:type="dxa"/>
          </w:tcPr>
          <w:p w14:paraId="3DDD95BB" w14:textId="7380E8CE" w:rsidR="00513C18" w:rsidRDefault="00513C18" w:rsidP="00C70D2F">
            <w:r>
              <w:t xml:space="preserve">Siehe Kapitel </w:t>
            </w:r>
            <w:r>
              <w:fldChar w:fldCharType="begin"/>
            </w:r>
            <w:r>
              <w:instrText xml:space="preserve"> REF _Ref189055590 \r \h </w:instrText>
            </w:r>
            <w:r>
              <w:fldChar w:fldCharType="separate"/>
            </w:r>
            <w:r>
              <w:t>2.2.3.2</w:t>
            </w:r>
            <w:r>
              <w:fldChar w:fldCharType="end"/>
            </w:r>
          </w:p>
        </w:tc>
      </w:tr>
      <w:tr w:rsidR="00513C18" w14:paraId="6041CB78" w14:textId="77777777" w:rsidTr="00513C18">
        <w:tc>
          <w:tcPr>
            <w:tcW w:w="766" w:type="dxa"/>
          </w:tcPr>
          <w:p w14:paraId="3261A3C0" w14:textId="271C997A" w:rsidR="00513C18" w:rsidRDefault="00513C18" w:rsidP="00C70D2F">
            <w:r>
              <w:t>V3</w:t>
            </w:r>
          </w:p>
        </w:tc>
        <w:tc>
          <w:tcPr>
            <w:tcW w:w="2977" w:type="dxa"/>
          </w:tcPr>
          <w:p w14:paraId="66D3C56E" w14:textId="3F4CA849" w:rsidR="00513C18" w:rsidRDefault="00513C18" w:rsidP="00C70D2F">
            <w:r>
              <w:t>«</w:t>
            </w:r>
            <w:proofErr w:type="spellStart"/>
            <w:r>
              <w:t>Mathematical</w:t>
            </w:r>
            <w:proofErr w:type="spellEnd"/>
            <w:r>
              <w:t xml:space="preserve"> Transfer»</w:t>
            </w:r>
          </w:p>
        </w:tc>
        <w:tc>
          <w:tcPr>
            <w:tcW w:w="5639" w:type="dxa"/>
          </w:tcPr>
          <w:p w14:paraId="6549EE24" w14:textId="1C4C28BF" w:rsidR="00513C18" w:rsidRDefault="00513C18" w:rsidP="00C70D2F">
            <w:r>
              <w:t xml:space="preserve">Siehe Kapitel </w:t>
            </w:r>
            <w:r>
              <w:fldChar w:fldCharType="begin"/>
            </w:r>
            <w:r>
              <w:instrText xml:space="preserve"> REF _Ref189055616 \r \h </w:instrText>
            </w:r>
            <w:r>
              <w:fldChar w:fldCharType="separate"/>
            </w:r>
            <w:r>
              <w:t>2.2.3.3</w:t>
            </w:r>
            <w:r>
              <w:fldChar w:fldCharType="end"/>
            </w:r>
          </w:p>
        </w:tc>
      </w:tr>
    </w:tbl>
    <w:p w14:paraId="2DD93F90" w14:textId="77777777" w:rsidR="00513C18" w:rsidRDefault="00513C18" w:rsidP="00C70D2F"/>
    <w:p w14:paraId="73C23C15" w14:textId="6F094165" w:rsidR="00513C18" w:rsidRDefault="00513C18" w:rsidP="00C70D2F">
      <w:r>
        <w:t>Um diese Varianten objektiv zu vergleichen und zu bewerten, wurde eine Nutzwertanalyse durchgeführt. In der folgenden Tabelle werden die relevanten Kriterien für die Auswahl aufgezeigt.</w:t>
      </w:r>
    </w:p>
    <w:p w14:paraId="31049BF2" w14:textId="6A769FC6" w:rsidR="00935344" w:rsidRDefault="00935344" w:rsidP="00935344">
      <w:pPr>
        <w:pStyle w:val="Caption"/>
        <w:keepNext/>
      </w:pPr>
      <w:r>
        <w:t xml:space="preserve">Tabelle </w:t>
      </w:r>
      <w:fldSimple w:instr=" SEQ Tabelle \* ARABIC ">
        <w:r w:rsidR="0035105E">
          <w:rPr>
            <w:noProof/>
          </w:rPr>
          <w:t>16</w:t>
        </w:r>
      </w:fldSimple>
      <w:r>
        <w:t xml:space="preserve"> Bewertungskriterien bei der Auswahl des Datentransfermusters</w:t>
      </w:r>
    </w:p>
    <w:tbl>
      <w:tblPr>
        <w:tblStyle w:val="TabelleBFH2"/>
        <w:tblW w:w="0" w:type="auto"/>
        <w:tblLook w:val="04A0" w:firstRow="1" w:lastRow="0" w:firstColumn="1" w:lastColumn="0" w:noHBand="0" w:noVBand="1"/>
      </w:tblPr>
      <w:tblGrid>
        <w:gridCol w:w="766"/>
        <w:gridCol w:w="2977"/>
        <w:gridCol w:w="5639"/>
      </w:tblGrid>
      <w:tr w:rsidR="00293E2B" w14:paraId="55AF589D" w14:textId="77777777" w:rsidTr="00293E2B">
        <w:trPr>
          <w:cnfStyle w:val="100000000000" w:firstRow="1" w:lastRow="0" w:firstColumn="0" w:lastColumn="0" w:oddVBand="0" w:evenVBand="0" w:oddHBand="0" w:evenHBand="0" w:firstRowFirstColumn="0" w:firstRowLastColumn="0" w:lastRowFirstColumn="0" w:lastRowLastColumn="0"/>
        </w:trPr>
        <w:tc>
          <w:tcPr>
            <w:tcW w:w="766" w:type="dxa"/>
          </w:tcPr>
          <w:p w14:paraId="15955CD9" w14:textId="053BAEDF" w:rsidR="00513C18" w:rsidRDefault="00513C18" w:rsidP="00C70D2F">
            <w:r>
              <w:t>ID</w:t>
            </w:r>
          </w:p>
        </w:tc>
        <w:tc>
          <w:tcPr>
            <w:tcW w:w="2977" w:type="dxa"/>
          </w:tcPr>
          <w:p w14:paraId="1E179CF8" w14:textId="29748A49" w:rsidR="00513C18" w:rsidRDefault="00513C18" w:rsidP="00C70D2F">
            <w:r>
              <w:t>Bewertungskriterium</w:t>
            </w:r>
          </w:p>
        </w:tc>
        <w:tc>
          <w:tcPr>
            <w:tcW w:w="5639" w:type="dxa"/>
          </w:tcPr>
          <w:p w14:paraId="0AED890C" w14:textId="7D32FDC2" w:rsidR="00513C18" w:rsidRDefault="00513C18" w:rsidP="00C70D2F">
            <w:r>
              <w:t>Beschreibung</w:t>
            </w:r>
          </w:p>
        </w:tc>
      </w:tr>
      <w:tr w:rsidR="00513C18" w14:paraId="3D9C8BCF" w14:textId="77777777" w:rsidTr="00293E2B">
        <w:tc>
          <w:tcPr>
            <w:tcW w:w="766" w:type="dxa"/>
          </w:tcPr>
          <w:p w14:paraId="3AA67EEB" w14:textId="6CF88710" w:rsidR="00513C18" w:rsidRDefault="00293E2B" w:rsidP="00C70D2F">
            <w:r>
              <w:t>K1</w:t>
            </w:r>
          </w:p>
        </w:tc>
        <w:tc>
          <w:tcPr>
            <w:tcW w:w="2977" w:type="dxa"/>
          </w:tcPr>
          <w:p w14:paraId="205FDFC1" w14:textId="634594C9" w:rsidR="00513C18" w:rsidRDefault="00293E2B" w:rsidP="00C70D2F">
            <w:r>
              <w:t>Komplexität</w:t>
            </w:r>
          </w:p>
        </w:tc>
        <w:tc>
          <w:tcPr>
            <w:tcW w:w="5639" w:type="dxa"/>
          </w:tcPr>
          <w:p w14:paraId="3C753D7C" w14:textId="77777777" w:rsidR="00513C18" w:rsidRDefault="00293E2B" w:rsidP="00C70D2F">
            <w:r>
              <w:t xml:space="preserve">Die betrachteten Lösungsvarianten unterscheiden sich in Bezug auf ihre Komplexität. Das Bewertungskriterium ist </w:t>
            </w:r>
            <w:proofErr w:type="gramStart"/>
            <w:r>
              <w:t>aus folgenden</w:t>
            </w:r>
            <w:proofErr w:type="gramEnd"/>
            <w:r>
              <w:t xml:space="preserve"> Gründen bedeutsam:</w:t>
            </w:r>
          </w:p>
          <w:p w14:paraId="2942EE4B" w14:textId="77777777" w:rsidR="00293E2B" w:rsidRDefault="00293E2B" w:rsidP="00C70D2F"/>
          <w:p w14:paraId="61CE9303" w14:textId="77777777" w:rsidR="00293E2B" w:rsidRPr="000B5AC8" w:rsidRDefault="00293E2B" w:rsidP="00293E2B">
            <w:pPr>
              <w:pStyle w:val="ListParagraph"/>
              <w:numPr>
                <w:ilvl w:val="0"/>
                <w:numId w:val="24"/>
              </w:numPr>
              <w:rPr>
                <w:b/>
              </w:rPr>
            </w:pPr>
            <w:r w:rsidRPr="000B5AC8">
              <w:rPr>
                <w:b/>
              </w:rPr>
              <w:t>Entwicklungszeit und Kosten</w:t>
            </w:r>
          </w:p>
          <w:p w14:paraId="3ADF2E88" w14:textId="1A95AF7D" w:rsidR="00293E2B" w:rsidRDefault="000B5AC8" w:rsidP="00293E2B">
            <w:pPr>
              <w:pStyle w:val="ListParagraph"/>
            </w:pPr>
            <w:r>
              <w:t>Die Entwicklung komplexer Software erfordert oft viel Ze</w:t>
            </w:r>
            <w:r w:rsidR="00EA75E1">
              <w:t>i</w:t>
            </w:r>
            <w:r>
              <w:t>t und Ressourcen.</w:t>
            </w:r>
            <w:r w:rsidR="00EA75E1">
              <w:t xml:space="preserve"> Es wird berücksichtigt, wie sich die Wahl der </w:t>
            </w:r>
            <w:proofErr w:type="spellStart"/>
            <w:r w:rsidR="00EA75E1">
              <w:t>Varainte</w:t>
            </w:r>
            <w:proofErr w:type="spellEnd"/>
            <w:r w:rsidR="00EA75E1">
              <w:t xml:space="preserve"> auf die Entwicklungskosten und den Aufwand auswirken würde.</w:t>
            </w:r>
          </w:p>
          <w:p w14:paraId="1D2F8A66" w14:textId="77777777" w:rsidR="00293E2B" w:rsidRPr="000B5AC8" w:rsidRDefault="00293E2B" w:rsidP="00293E2B">
            <w:pPr>
              <w:pStyle w:val="ListParagraph"/>
              <w:numPr>
                <w:ilvl w:val="0"/>
                <w:numId w:val="24"/>
              </w:numPr>
              <w:rPr>
                <w:b/>
              </w:rPr>
            </w:pPr>
            <w:r w:rsidRPr="000B5AC8">
              <w:rPr>
                <w:b/>
              </w:rPr>
              <w:t>Wartbarkeit</w:t>
            </w:r>
          </w:p>
          <w:p w14:paraId="22131D31" w14:textId="0894A77E" w:rsidR="000B5AC8" w:rsidRDefault="000B5AC8" w:rsidP="000B5AC8">
            <w:pPr>
              <w:pStyle w:val="ListParagraph"/>
            </w:pPr>
            <w:r>
              <w:t>Je komplexer eine Software ist, umso schwieriger kann es sein, Fehler zu finden und Anpassungen vorzunehmen.</w:t>
            </w:r>
            <w:r w:rsidR="00EA75E1">
              <w:t xml:space="preserve"> Je komplexer eine Software </w:t>
            </w:r>
            <w:proofErr w:type="gramStart"/>
            <w:r w:rsidR="00EA75E1">
              <w:t>ist</w:t>
            </w:r>
            <w:proofErr w:type="gramEnd"/>
            <w:r w:rsidR="00EA75E1">
              <w:t xml:space="preserve"> umso aufwendiger ist es die Software zu Warten.</w:t>
            </w:r>
          </w:p>
          <w:p w14:paraId="66F10CE1" w14:textId="77777777" w:rsidR="00293E2B" w:rsidRPr="000B5AC8" w:rsidRDefault="00293E2B" w:rsidP="00293E2B">
            <w:pPr>
              <w:pStyle w:val="ListParagraph"/>
              <w:numPr>
                <w:ilvl w:val="0"/>
                <w:numId w:val="24"/>
              </w:numPr>
              <w:rPr>
                <w:b/>
              </w:rPr>
            </w:pPr>
            <w:r w:rsidRPr="000B5AC8">
              <w:rPr>
                <w:b/>
              </w:rPr>
              <w:t>Fehleranfälligkeit</w:t>
            </w:r>
          </w:p>
          <w:p w14:paraId="2E3DB4A8" w14:textId="0B70BCF8" w:rsidR="000B5AC8" w:rsidRDefault="000B5AC8" w:rsidP="000B5AC8">
            <w:pPr>
              <w:pStyle w:val="ListParagraph"/>
            </w:pPr>
            <w:r>
              <w:t>Eine komplexe Software enthält tendenziell mehr Punkte an denen Fehler entstehen können. Einfache Architekturen sind oft robuster und weniger fehleranfällig.</w:t>
            </w:r>
          </w:p>
          <w:p w14:paraId="5D355985" w14:textId="77777777" w:rsidR="000B5AC8" w:rsidRDefault="000B5AC8" w:rsidP="000B5AC8">
            <w:pPr>
              <w:pStyle w:val="ListParagraph"/>
            </w:pPr>
          </w:p>
          <w:p w14:paraId="4F17B89D" w14:textId="5CCA009D" w:rsidR="000B5AC8" w:rsidRPr="000B5AC8" w:rsidRDefault="000B5AC8" w:rsidP="000B5AC8">
            <w:pPr>
              <w:rPr>
                <w:b/>
              </w:rPr>
            </w:pPr>
            <w:r w:rsidRPr="000B5AC8">
              <w:rPr>
                <w:b/>
              </w:rPr>
              <w:t>Bewertungsskala:</w:t>
            </w:r>
          </w:p>
          <w:p w14:paraId="5C16ADD6" w14:textId="15817AE4" w:rsidR="000B5AC8" w:rsidRDefault="000B5AC8" w:rsidP="000B5AC8">
            <w:r>
              <w:t>1 = hohe Komplexität</w:t>
            </w:r>
          </w:p>
          <w:p w14:paraId="72B67082" w14:textId="6AFBFFB4" w:rsidR="000B5AC8" w:rsidRDefault="000B5AC8" w:rsidP="000B5AC8">
            <w:r>
              <w:t>2 = mittlere Komplexität</w:t>
            </w:r>
          </w:p>
          <w:p w14:paraId="1917B58C" w14:textId="29DECF1C" w:rsidR="000B5AC8" w:rsidRDefault="000B5AC8" w:rsidP="00935344">
            <w:r>
              <w:t>3 = geringe Komplexität</w:t>
            </w:r>
          </w:p>
        </w:tc>
      </w:tr>
      <w:tr w:rsidR="00293E2B" w14:paraId="1A262F26" w14:textId="77777777" w:rsidTr="00293E2B">
        <w:tc>
          <w:tcPr>
            <w:tcW w:w="766" w:type="dxa"/>
          </w:tcPr>
          <w:p w14:paraId="1899A0D7" w14:textId="7DF3C8EE" w:rsidR="00293E2B" w:rsidRDefault="00293E2B" w:rsidP="00C70D2F">
            <w:r>
              <w:lastRenderedPageBreak/>
              <w:t>K2</w:t>
            </w:r>
          </w:p>
        </w:tc>
        <w:tc>
          <w:tcPr>
            <w:tcW w:w="2977" w:type="dxa"/>
          </w:tcPr>
          <w:p w14:paraId="58BC12EC" w14:textId="5ED72A36" w:rsidR="00293E2B" w:rsidRDefault="00633CF6" w:rsidP="00C70D2F">
            <w:r>
              <w:t>Speicherbedarf</w:t>
            </w:r>
          </w:p>
        </w:tc>
        <w:tc>
          <w:tcPr>
            <w:tcW w:w="5639" w:type="dxa"/>
          </w:tcPr>
          <w:p w14:paraId="64D226E7" w14:textId="7CDFFA77" w:rsidR="00293E2B" w:rsidRDefault="006E40C2" w:rsidP="00C70D2F">
            <w:r>
              <w:t xml:space="preserve">Die Betrachteten Lösungsvarianten unterscheiden sich in Bezug auf den </w:t>
            </w:r>
            <w:r w:rsidR="00633CF6">
              <w:t>zusätzlichen Speicherbedarf</w:t>
            </w:r>
            <w:r>
              <w:t>.</w:t>
            </w:r>
            <w:r w:rsidR="00633CF6">
              <w:t xml:space="preserve"> Dieses Kriterium ist </w:t>
            </w:r>
            <w:proofErr w:type="gramStart"/>
            <w:r w:rsidR="00633CF6">
              <w:t>aus folgenden</w:t>
            </w:r>
            <w:proofErr w:type="gramEnd"/>
            <w:r w:rsidR="00633CF6">
              <w:t xml:space="preserve"> Gründen wichtig</w:t>
            </w:r>
            <w:r>
              <w:t>:</w:t>
            </w:r>
          </w:p>
          <w:p w14:paraId="30313460" w14:textId="77777777" w:rsidR="006E40C2" w:rsidRDefault="006E40C2" w:rsidP="00C70D2F"/>
          <w:p w14:paraId="4BD70317" w14:textId="372C519B" w:rsidR="006E40C2" w:rsidRPr="00EA75E1" w:rsidRDefault="00B93789" w:rsidP="006E40C2">
            <w:pPr>
              <w:pStyle w:val="ListParagraph"/>
              <w:numPr>
                <w:ilvl w:val="0"/>
                <w:numId w:val="25"/>
              </w:numPr>
              <w:rPr>
                <w:b/>
              </w:rPr>
            </w:pPr>
            <w:r>
              <w:rPr>
                <w:b/>
              </w:rPr>
              <w:t>Zusätzlicher Speicher</w:t>
            </w:r>
          </w:p>
          <w:p w14:paraId="7BA5F5D8" w14:textId="1818D5AB" w:rsidR="00EA75E1" w:rsidRDefault="00B93789" w:rsidP="00EA75E1">
            <w:pPr>
              <w:pStyle w:val="ListParagraph"/>
            </w:pPr>
            <w:r>
              <w:t>Gewisse Algorithmen benötigen für ihre Funktion zusätzlichen Speicherplatz. Der benötigte Speicherplatz kann sich mit dem Typ des Datensatzes stark verändern.</w:t>
            </w:r>
          </w:p>
          <w:p w14:paraId="152B29A3" w14:textId="6F91CD86" w:rsidR="006E40C2" w:rsidRPr="00EA75E1" w:rsidRDefault="00B93789" w:rsidP="006E40C2">
            <w:pPr>
              <w:pStyle w:val="ListParagraph"/>
              <w:numPr>
                <w:ilvl w:val="0"/>
                <w:numId w:val="25"/>
              </w:numPr>
              <w:rPr>
                <w:b/>
              </w:rPr>
            </w:pPr>
            <w:r>
              <w:rPr>
                <w:b/>
              </w:rPr>
              <w:t>Arbeitsspeicher (RAM)</w:t>
            </w:r>
          </w:p>
          <w:p w14:paraId="4E851145" w14:textId="3DE083B2" w:rsidR="00EA75E1" w:rsidRDefault="00B93789" w:rsidP="00EA75E1">
            <w:pPr>
              <w:pStyle w:val="ListParagraph"/>
            </w:pPr>
            <w:proofErr w:type="gramStart"/>
            <w:r>
              <w:t>Kann</w:t>
            </w:r>
            <w:proofErr w:type="gramEnd"/>
            <w:r>
              <w:t xml:space="preserve"> der Algorithmus seine Daten im Arbeitsspeicher halten </w:t>
            </w:r>
            <w:proofErr w:type="spellStart"/>
            <w:r>
              <w:t>wärend</w:t>
            </w:r>
            <w:proofErr w:type="spellEnd"/>
            <w:r>
              <w:t xml:space="preserve"> der Verarbeitung oder verlangt die Menge an Daten eine Auslagerung in eine Datenbank. Dies hat Einfluss auf die Effizienz des Algorithmus.</w:t>
            </w:r>
          </w:p>
          <w:p w14:paraId="7DE68EC9" w14:textId="77777777" w:rsidR="006E40C2" w:rsidRDefault="006E40C2" w:rsidP="006E40C2"/>
          <w:p w14:paraId="1D462A40" w14:textId="77777777" w:rsidR="006E40C2" w:rsidRPr="00EA75E1" w:rsidRDefault="006E40C2" w:rsidP="006E40C2">
            <w:pPr>
              <w:rPr>
                <w:b/>
              </w:rPr>
            </w:pPr>
            <w:r w:rsidRPr="00EA75E1">
              <w:rPr>
                <w:b/>
              </w:rPr>
              <w:t>Bewertungsskala:</w:t>
            </w:r>
          </w:p>
          <w:p w14:paraId="24E12F43" w14:textId="56C5A218" w:rsidR="006E40C2" w:rsidRDefault="006E40C2" w:rsidP="006E40C2">
            <w:r>
              <w:t xml:space="preserve">1 = hoher </w:t>
            </w:r>
            <w:r w:rsidR="00B93789">
              <w:t>zusätzlicher Speicherbedarf (RAM und Datenbank)</w:t>
            </w:r>
          </w:p>
          <w:p w14:paraId="155453C3" w14:textId="77EE674D" w:rsidR="006E40C2" w:rsidRDefault="006E40C2" w:rsidP="006E40C2">
            <w:r>
              <w:t xml:space="preserve">2 = mittlerer </w:t>
            </w:r>
            <w:r w:rsidR="00B93789">
              <w:t>zusätzlicher Speicherbedarf (RAM</w:t>
            </w:r>
            <w:r w:rsidR="00DD1693">
              <w:t xml:space="preserve"> oder Datenbank</w:t>
            </w:r>
            <w:r w:rsidR="00B93789">
              <w:t>)</w:t>
            </w:r>
          </w:p>
          <w:p w14:paraId="422ED821" w14:textId="6F62D0A2" w:rsidR="006E40C2" w:rsidRDefault="006E40C2" w:rsidP="006E40C2">
            <w:r>
              <w:t xml:space="preserve">3 = </w:t>
            </w:r>
            <w:r w:rsidR="00B93789">
              <w:t>kein zusätzlicher Speicherbedarf</w:t>
            </w:r>
          </w:p>
        </w:tc>
      </w:tr>
      <w:tr w:rsidR="00293E2B" w14:paraId="2D875976" w14:textId="77777777" w:rsidTr="00293E2B">
        <w:tc>
          <w:tcPr>
            <w:tcW w:w="766" w:type="dxa"/>
          </w:tcPr>
          <w:p w14:paraId="73891DDB" w14:textId="0F5DE675" w:rsidR="00293E2B" w:rsidRDefault="00293E2B" w:rsidP="00C70D2F">
            <w:r>
              <w:t>K3</w:t>
            </w:r>
          </w:p>
        </w:tc>
        <w:tc>
          <w:tcPr>
            <w:tcW w:w="2977" w:type="dxa"/>
          </w:tcPr>
          <w:p w14:paraId="6E4B4C99" w14:textId="70962437" w:rsidR="00293E2B" w:rsidRDefault="006F0933" w:rsidP="00C70D2F">
            <w:r>
              <w:t>Rechenleistung</w:t>
            </w:r>
          </w:p>
        </w:tc>
        <w:tc>
          <w:tcPr>
            <w:tcW w:w="5639" w:type="dxa"/>
          </w:tcPr>
          <w:p w14:paraId="36BC12C1" w14:textId="1714880B" w:rsidR="00293E2B" w:rsidRDefault="005B19D3" w:rsidP="00C70D2F">
            <w:r>
              <w:t xml:space="preserve">Die betrachteten Lösungsvarianten unterscheiden sich in Bezug auf die </w:t>
            </w:r>
            <w:r w:rsidR="006F0933">
              <w:t>Rechenleistung</w:t>
            </w:r>
            <w:r>
              <w:t xml:space="preserve">. </w:t>
            </w:r>
            <w:proofErr w:type="gramStart"/>
            <w:r>
              <w:t>Aus folgenden</w:t>
            </w:r>
            <w:proofErr w:type="gramEnd"/>
            <w:r>
              <w:t xml:space="preserve"> Gründen ist dieses Kriterium </w:t>
            </w:r>
            <w:r w:rsidR="00633CF6">
              <w:t>v</w:t>
            </w:r>
            <w:r>
              <w:t>on Bedeutung:</w:t>
            </w:r>
          </w:p>
          <w:p w14:paraId="6ED21DD4" w14:textId="77777777" w:rsidR="005B19D3" w:rsidRDefault="005B19D3" w:rsidP="00C70D2F"/>
          <w:p w14:paraId="33C6BA2D" w14:textId="77777777" w:rsidR="005B19D3" w:rsidRPr="006A7A5E" w:rsidRDefault="00633CF6" w:rsidP="005B19D3">
            <w:pPr>
              <w:pStyle w:val="ListParagraph"/>
              <w:numPr>
                <w:ilvl w:val="0"/>
                <w:numId w:val="26"/>
              </w:numPr>
              <w:rPr>
                <w:b/>
              </w:rPr>
            </w:pPr>
            <w:r w:rsidRPr="006A7A5E">
              <w:rPr>
                <w:b/>
              </w:rPr>
              <w:t>Auswirkung auf die Verfügbarkeit</w:t>
            </w:r>
          </w:p>
          <w:p w14:paraId="140796C6" w14:textId="5F183E3F" w:rsidR="00B93789" w:rsidRDefault="00B93789" w:rsidP="00B93789">
            <w:pPr>
              <w:pStyle w:val="ListParagraph"/>
            </w:pPr>
            <w:r>
              <w:t>Dauert die Berechnung für die Zusammenführung lange, hat dies Auswirkungen auf die Antwortzeiten.</w:t>
            </w:r>
          </w:p>
          <w:p w14:paraId="26A29B79" w14:textId="77777777" w:rsidR="00633CF6" w:rsidRPr="006A7A5E" w:rsidRDefault="00633CF6" w:rsidP="005B19D3">
            <w:pPr>
              <w:pStyle w:val="ListParagraph"/>
              <w:numPr>
                <w:ilvl w:val="0"/>
                <w:numId w:val="26"/>
              </w:numPr>
              <w:rPr>
                <w:b/>
              </w:rPr>
            </w:pPr>
            <w:r w:rsidRPr="006A7A5E">
              <w:rPr>
                <w:b/>
              </w:rPr>
              <w:t>Einfluss von grosser Divergenz</w:t>
            </w:r>
          </w:p>
          <w:p w14:paraId="15ACE2FC" w14:textId="242D040B" w:rsidR="00B93789" w:rsidRDefault="00B93789" w:rsidP="00B93789">
            <w:pPr>
              <w:pStyle w:val="ListParagraph"/>
            </w:pPr>
            <w:r>
              <w:t xml:space="preserve">Die </w:t>
            </w:r>
            <w:r w:rsidR="006A7A5E">
              <w:t xml:space="preserve">Zusammenführung von Datensets kann mit zunehmender Divergenz Rechenintensiver werden. </w:t>
            </w:r>
          </w:p>
          <w:p w14:paraId="60C8C3BA" w14:textId="77777777" w:rsidR="00633CF6" w:rsidRPr="006A7A5E" w:rsidRDefault="00633CF6" w:rsidP="005B19D3">
            <w:pPr>
              <w:pStyle w:val="ListParagraph"/>
              <w:numPr>
                <w:ilvl w:val="0"/>
                <w:numId w:val="26"/>
              </w:numPr>
              <w:rPr>
                <w:b/>
              </w:rPr>
            </w:pPr>
            <w:r w:rsidRPr="006A7A5E">
              <w:rPr>
                <w:b/>
              </w:rPr>
              <w:t>Einfluss auf die Skalierung</w:t>
            </w:r>
          </w:p>
          <w:p w14:paraId="30A38373" w14:textId="67C989D8" w:rsidR="006A7A5E" w:rsidRDefault="006A7A5E" w:rsidP="006A7A5E">
            <w:pPr>
              <w:pStyle w:val="ListParagraph"/>
            </w:pPr>
            <w:r>
              <w:t xml:space="preserve">Besonders </w:t>
            </w:r>
            <w:proofErr w:type="gramStart"/>
            <w:r>
              <w:t>bei wiedererlangen</w:t>
            </w:r>
            <w:proofErr w:type="gramEnd"/>
            <w:r>
              <w:t xml:space="preserve"> der Konnektivität wird der Datentransfer und damit das Zusammenführen von Datensätzen erwartet. Dies kann zu einem Performance Peak führen.</w:t>
            </w:r>
          </w:p>
          <w:p w14:paraId="417B0C67" w14:textId="77777777" w:rsidR="00633CF6" w:rsidRDefault="00633CF6" w:rsidP="00633CF6"/>
          <w:p w14:paraId="022A45B4" w14:textId="77777777" w:rsidR="00633CF6" w:rsidRPr="006A7A5E" w:rsidRDefault="00633CF6" w:rsidP="00633CF6">
            <w:pPr>
              <w:rPr>
                <w:b/>
              </w:rPr>
            </w:pPr>
            <w:r w:rsidRPr="006A7A5E">
              <w:rPr>
                <w:b/>
              </w:rPr>
              <w:t>Bewertungsskala:</w:t>
            </w:r>
          </w:p>
          <w:p w14:paraId="249E37C9" w14:textId="5FBD9090" w:rsidR="00633CF6" w:rsidRDefault="006A7A5E" w:rsidP="00633CF6">
            <w:r>
              <w:t>1 = hoh</w:t>
            </w:r>
            <w:r w:rsidR="006F0933">
              <w:t>e Rechenleistung</w:t>
            </w:r>
          </w:p>
          <w:p w14:paraId="34B7F11E" w14:textId="74EE8730" w:rsidR="006A7A5E" w:rsidRDefault="006A7A5E" w:rsidP="00633CF6">
            <w:r>
              <w:t xml:space="preserve">2 = mittlere </w:t>
            </w:r>
            <w:r w:rsidR="006F0933">
              <w:t>Rechenleistung</w:t>
            </w:r>
          </w:p>
          <w:p w14:paraId="59C6751A" w14:textId="6B6CD506" w:rsidR="006A7A5E" w:rsidRDefault="006A7A5E" w:rsidP="00633CF6">
            <w:r>
              <w:t xml:space="preserve">3 = geringe </w:t>
            </w:r>
            <w:r w:rsidR="006F0933">
              <w:t>Rechenleistung</w:t>
            </w:r>
          </w:p>
        </w:tc>
      </w:tr>
      <w:tr w:rsidR="00293E2B" w14:paraId="721193FB" w14:textId="77777777" w:rsidTr="00293E2B">
        <w:tc>
          <w:tcPr>
            <w:tcW w:w="766" w:type="dxa"/>
          </w:tcPr>
          <w:p w14:paraId="0A9E5FC5" w14:textId="3303DF9C" w:rsidR="00293E2B" w:rsidRDefault="00293E2B" w:rsidP="00C70D2F">
            <w:r>
              <w:t>K4</w:t>
            </w:r>
          </w:p>
        </w:tc>
        <w:tc>
          <w:tcPr>
            <w:tcW w:w="2977" w:type="dxa"/>
          </w:tcPr>
          <w:p w14:paraId="78CCC1E2" w14:textId="0718C77F" w:rsidR="00293E2B" w:rsidRDefault="00633CF6" w:rsidP="00C70D2F">
            <w:r>
              <w:t>Netzwerkbandbreite</w:t>
            </w:r>
          </w:p>
        </w:tc>
        <w:tc>
          <w:tcPr>
            <w:tcW w:w="5639" w:type="dxa"/>
          </w:tcPr>
          <w:p w14:paraId="6BDB1D6B" w14:textId="77777777" w:rsidR="00293E2B" w:rsidRDefault="00712FC1" w:rsidP="00C70D2F">
            <w:r>
              <w:t xml:space="preserve">Die betrachteten Lösungsvarianten unterscheiden sich in Bezug auf die benötigte Netzwerkbandbreite. </w:t>
            </w:r>
            <w:proofErr w:type="gramStart"/>
            <w:r>
              <w:t>Aus folgenden</w:t>
            </w:r>
            <w:proofErr w:type="gramEnd"/>
            <w:r>
              <w:t xml:space="preserve"> Gründen ist dieses Kriterium von Bedeutung:</w:t>
            </w:r>
          </w:p>
          <w:p w14:paraId="57739688" w14:textId="77777777" w:rsidR="00712FC1" w:rsidRDefault="00712FC1" w:rsidP="00C70D2F"/>
          <w:p w14:paraId="316C8969" w14:textId="77777777" w:rsidR="00712FC1" w:rsidRPr="002D401C" w:rsidRDefault="00712FC1" w:rsidP="00712FC1">
            <w:pPr>
              <w:pStyle w:val="ListParagraph"/>
              <w:numPr>
                <w:ilvl w:val="0"/>
                <w:numId w:val="27"/>
              </w:numPr>
              <w:rPr>
                <w:b/>
              </w:rPr>
            </w:pPr>
            <w:r w:rsidRPr="002D401C">
              <w:rPr>
                <w:b/>
              </w:rPr>
              <w:t>Kosten</w:t>
            </w:r>
          </w:p>
          <w:p w14:paraId="29309EC6" w14:textId="2DBE7F27" w:rsidR="00712FC1" w:rsidRDefault="00712FC1" w:rsidP="00712FC1">
            <w:pPr>
              <w:pStyle w:val="ListParagraph"/>
            </w:pPr>
            <w:r>
              <w:t>Für mobile Geräte entstehen für die Benutzung von Netzwerkbandbreite oft Kosten.</w:t>
            </w:r>
          </w:p>
          <w:p w14:paraId="4C892974" w14:textId="77777777" w:rsidR="00712FC1" w:rsidRPr="002D401C" w:rsidRDefault="00712FC1" w:rsidP="00712FC1">
            <w:pPr>
              <w:pStyle w:val="ListParagraph"/>
              <w:numPr>
                <w:ilvl w:val="0"/>
                <w:numId w:val="27"/>
              </w:numPr>
              <w:rPr>
                <w:b/>
              </w:rPr>
            </w:pPr>
            <w:r w:rsidRPr="002D401C">
              <w:rPr>
                <w:b/>
              </w:rPr>
              <w:t>Verfügbare Bandbreite</w:t>
            </w:r>
          </w:p>
          <w:p w14:paraId="4CDAD47A" w14:textId="6498FC4E" w:rsidR="002D401C" w:rsidRDefault="002D401C" w:rsidP="002D401C">
            <w:pPr>
              <w:pStyle w:val="ListParagraph"/>
            </w:pPr>
            <w:r>
              <w:t>Die tatsächlich verwendbare Bandbreite in einem mobilen Netz kann stark variieren.</w:t>
            </w:r>
          </w:p>
          <w:p w14:paraId="151D9ECD" w14:textId="77777777" w:rsidR="00712FC1" w:rsidRDefault="00712FC1" w:rsidP="00712FC1"/>
          <w:p w14:paraId="3E35AC44" w14:textId="77777777" w:rsidR="00712FC1" w:rsidRPr="002D401C" w:rsidRDefault="00712FC1" w:rsidP="00712FC1">
            <w:pPr>
              <w:rPr>
                <w:b/>
              </w:rPr>
            </w:pPr>
            <w:r w:rsidRPr="002D401C">
              <w:rPr>
                <w:b/>
              </w:rPr>
              <w:t>Bewertungskriterien:</w:t>
            </w:r>
          </w:p>
          <w:p w14:paraId="021BBEE4" w14:textId="77777777" w:rsidR="00712FC1" w:rsidRDefault="002D401C" w:rsidP="00712FC1">
            <w:r>
              <w:t>1 = hoher Bandbreitenbedarf</w:t>
            </w:r>
          </w:p>
          <w:p w14:paraId="48F6EB6B" w14:textId="77777777" w:rsidR="002D401C" w:rsidRDefault="002D401C" w:rsidP="00712FC1">
            <w:r>
              <w:lastRenderedPageBreak/>
              <w:t>2 = mittlerer Bandbreitenbedarf</w:t>
            </w:r>
          </w:p>
          <w:p w14:paraId="6236F994" w14:textId="7E0257E4" w:rsidR="002D401C" w:rsidRDefault="002D401C" w:rsidP="00712FC1">
            <w:r>
              <w:t>3 = ge</w:t>
            </w:r>
            <w:r w:rsidR="00213F0F">
              <w:t>r</w:t>
            </w:r>
            <w:r>
              <w:t>inger Bandbreitenbedarf</w:t>
            </w:r>
          </w:p>
        </w:tc>
      </w:tr>
      <w:tr w:rsidR="002B5AA9" w14:paraId="508E0303" w14:textId="77777777" w:rsidTr="00293E2B">
        <w:tc>
          <w:tcPr>
            <w:tcW w:w="766" w:type="dxa"/>
          </w:tcPr>
          <w:p w14:paraId="0937A591" w14:textId="3D99EC69" w:rsidR="002B5AA9" w:rsidRDefault="002B5AA9" w:rsidP="00C70D2F">
            <w:r>
              <w:lastRenderedPageBreak/>
              <w:t>K5</w:t>
            </w:r>
          </w:p>
        </w:tc>
        <w:tc>
          <w:tcPr>
            <w:tcW w:w="2977" w:type="dxa"/>
          </w:tcPr>
          <w:p w14:paraId="36D76239" w14:textId="6EBE53B5" w:rsidR="002B5AA9" w:rsidRDefault="008C471A" w:rsidP="00C70D2F">
            <w:r>
              <w:t>Geeignetes Konfliktmanagement</w:t>
            </w:r>
          </w:p>
        </w:tc>
        <w:tc>
          <w:tcPr>
            <w:tcW w:w="5639" w:type="dxa"/>
          </w:tcPr>
          <w:p w14:paraId="6DC5D9AE" w14:textId="34635F69" w:rsidR="002B5AA9" w:rsidRDefault="002B5AA9" w:rsidP="00C70D2F">
            <w:r>
              <w:t xml:space="preserve">Die betrachteten Lösungsvarianten unterscheiden sich </w:t>
            </w:r>
            <w:r w:rsidR="008C471A">
              <w:t>im Konfliktmanagement und in dessen Eignung für den mobile Client. Das Kriterium wird aus den folgenden Gründen bewertet:</w:t>
            </w:r>
          </w:p>
          <w:p w14:paraId="6D0923B3" w14:textId="77777777" w:rsidR="00C41EF6" w:rsidRDefault="00C41EF6" w:rsidP="00C70D2F"/>
          <w:p w14:paraId="3E4BB5D4" w14:textId="77777777" w:rsidR="00C41EF6" w:rsidRPr="008C471A" w:rsidRDefault="00C41EF6" w:rsidP="00C41EF6">
            <w:pPr>
              <w:pStyle w:val="ListParagraph"/>
              <w:numPr>
                <w:ilvl w:val="0"/>
                <w:numId w:val="28"/>
              </w:numPr>
              <w:rPr>
                <w:b/>
              </w:rPr>
            </w:pPr>
            <w:proofErr w:type="spellStart"/>
            <w:r w:rsidRPr="008C471A">
              <w:rPr>
                <w:b/>
              </w:rPr>
              <w:t>Konkurierende</w:t>
            </w:r>
            <w:proofErr w:type="spellEnd"/>
            <w:r w:rsidRPr="008C471A">
              <w:rPr>
                <w:b/>
              </w:rPr>
              <w:t xml:space="preserve"> Änderungen</w:t>
            </w:r>
          </w:p>
          <w:p w14:paraId="448CBC92" w14:textId="642AD7A6" w:rsidR="00C41EF6" w:rsidRDefault="00C41EF6" w:rsidP="00C41EF6">
            <w:pPr>
              <w:pStyle w:val="ListParagraph"/>
            </w:pPr>
            <w:proofErr w:type="spellStart"/>
            <w:r>
              <w:t>Konkurierende</w:t>
            </w:r>
            <w:proofErr w:type="spellEnd"/>
            <w:r>
              <w:t xml:space="preserve"> Änderungen sind wahrscheinlich im Anwendungsszenario der Baustellen App. Die Datenübertragung muss mit </w:t>
            </w:r>
            <w:proofErr w:type="spellStart"/>
            <w:r>
              <w:t>konkurierende</w:t>
            </w:r>
            <w:proofErr w:type="spellEnd"/>
            <w:r>
              <w:t xml:space="preserve"> Änderungen umgehen können.</w:t>
            </w:r>
          </w:p>
          <w:p w14:paraId="07B94056" w14:textId="77777777" w:rsidR="00C41EF6" w:rsidRPr="008C471A" w:rsidRDefault="00C41EF6" w:rsidP="00C41EF6">
            <w:pPr>
              <w:pStyle w:val="ListParagraph"/>
              <w:numPr>
                <w:ilvl w:val="0"/>
                <w:numId w:val="28"/>
              </w:numPr>
              <w:rPr>
                <w:b/>
              </w:rPr>
            </w:pPr>
            <w:r w:rsidRPr="008C471A">
              <w:rPr>
                <w:b/>
              </w:rPr>
              <w:t>Potenzieller Datenverlust</w:t>
            </w:r>
          </w:p>
          <w:p w14:paraId="44BD3034" w14:textId="4CE20E11" w:rsidR="00C41EF6" w:rsidRDefault="00C41EF6" w:rsidP="00C41EF6">
            <w:pPr>
              <w:pStyle w:val="ListParagraph"/>
            </w:pPr>
            <w:r>
              <w:t>Änderungen am selben Datensatz von unterschiedlichen Quellen kann zum Verlust von Daten führen.</w:t>
            </w:r>
            <w:r w:rsidR="008C471A">
              <w:t xml:space="preserve"> Die </w:t>
            </w:r>
            <w:proofErr w:type="spellStart"/>
            <w:r w:rsidR="008C471A">
              <w:t>akzeptanz</w:t>
            </w:r>
            <w:proofErr w:type="spellEnd"/>
            <w:r w:rsidR="008C471A">
              <w:t xml:space="preserve"> und der Umfang von </w:t>
            </w:r>
            <w:proofErr w:type="spellStart"/>
            <w:r w:rsidR="008C471A">
              <w:t>Datenvelust</w:t>
            </w:r>
            <w:proofErr w:type="spellEnd"/>
            <w:r w:rsidR="008C471A">
              <w:t xml:space="preserve"> muss mit den Anforderungen der Helion AG </w:t>
            </w:r>
            <w:proofErr w:type="spellStart"/>
            <w:r w:rsidR="008C471A">
              <w:t>überinstimmen</w:t>
            </w:r>
            <w:proofErr w:type="spellEnd"/>
            <w:r w:rsidR="008C471A">
              <w:t>.</w:t>
            </w:r>
          </w:p>
          <w:p w14:paraId="3D4696CD" w14:textId="77777777" w:rsidR="00C41EF6" w:rsidRDefault="00C41EF6" w:rsidP="00C41EF6"/>
          <w:p w14:paraId="48B8114B" w14:textId="77777777" w:rsidR="00C41EF6" w:rsidRPr="008C471A" w:rsidRDefault="00C41EF6" w:rsidP="00C41EF6">
            <w:pPr>
              <w:rPr>
                <w:b/>
              </w:rPr>
            </w:pPr>
            <w:r w:rsidRPr="008C471A">
              <w:rPr>
                <w:b/>
              </w:rPr>
              <w:t>Bewertungskriterien:</w:t>
            </w:r>
          </w:p>
          <w:p w14:paraId="2188D8E6" w14:textId="06431AE5" w:rsidR="00C41EF6" w:rsidRDefault="00C41EF6" w:rsidP="00C41EF6">
            <w:r>
              <w:t xml:space="preserve">1 = </w:t>
            </w:r>
            <w:r w:rsidR="008C471A">
              <w:t>ungeeignetes Konfliktmanagement</w:t>
            </w:r>
          </w:p>
          <w:p w14:paraId="3FF5F3CB" w14:textId="39A70B20" w:rsidR="00C41EF6" w:rsidRDefault="00C41EF6" w:rsidP="00C41EF6">
            <w:r>
              <w:t xml:space="preserve">2 = </w:t>
            </w:r>
            <w:r w:rsidR="008C471A">
              <w:t>eingeschränkt geeignetes Konfliktmanagement</w:t>
            </w:r>
          </w:p>
          <w:p w14:paraId="7FE00789" w14:textId="2A82C09E" w:rsidR="008C471A" w:rsidRDefault="008C471A" w:rsidP="00C41EF6">
            <w:r>
              <w:t xml:space="preserve">3 = geeignetes </w:t>
            </w:r>
            <w:proofErr w:type="spellStart"/>
            <w:r>
              <w:t>Konfilkmanagement</w:t>
            </w:r>
            <w:proofErr w:type="spellEnd"/>
          </w:p>
        </w:tc>
      </w:tr>
    </w:tbl>
    <w:p w14:paraId="22083949" w14:textId="77777777" w:rsidR="00513C18" w:rsidRDefault="00513C18" w:rsidP="00C70D2F"/>
    <w:p w14:paraId="47E738FA" w14:textId="31310D26" w:rsidR="00253C8F" w:rsidRDefault="00253C8F" w:rsidP="00C70D2F">
      <w:r>
        <w:t xml:space="preserve">In den folgenden Tabellen wird die Bewertung der Varianten </w:t>
      </w:r>
      <w:proofErr w:type="spellStart"/>
      <w:r>
        <w:t>im</w:t>
      </w:r>
      <w:proofErr w:type="spellEnd"/>
      <w:r>
        <w:t xml:space="preserve"> Bezug auf die oben beschriebenen Kriterien aufgezeigt.</w:t>
      </w:r>
    </w:p>
    <w:p w14:paraId="7B71C5EE" w14:textId="3BD00B0B" w:rsidR="00EE5947" w:rsidRDefault="00EE5947" w:rsidP="00EE5947">
      <w:pPr>
        <w:pStyle w:val="Caption"/>
        <w:keepNext/>
      </w:pPr>
      <w:r>
        <w:t xml:space="preserve">Tabelle </w:t>
      </w:r>
      <w:fldSimple w:instr=" SEQ Tabelle \* ARABIC ">
        <w:r w:rsidR="0035105E">
          <w:rPr>
            <w:noProof/>
          </w:rPr>
          <w:t>17</w:t>
        </w:r>
      </w:fldSimple>
      <w:r>
        <w:t xml:space="preserve"> Bewertung der Komplexität der Varianten</w:t>
      </w:r>
    </w:p>
    <w:tbl>
      <w:tblPr>
        <w:tblStyle w:val="TabelleBFH2"/>
        <w:tblW w:w="0" w:type="auto"/>
        <w:tblLook w:val="04A0" w:firstRow="1" w:lastRow="0" w:firstColumn="1" w:lastColumn="0" w:noHBand="0" w:noVBand="1"/>
      </w:tblPr>
      <w:tblGrid>
        <w:gridCol w:w="2609"/>
        <w:gridCol w:w="2551"/>
        <w:gridCol w:w="4222"/>
      </w:tblGrid>
      <w:tr w:rsidR="00EE5947" w14:paraId="533D9A0F" w14:textId="77777777" w:rsidTr="00EE5947">
        <w:trPr>
          <w:cnfStyle w:val="100000000000" w:firstRow="1" w:lastRow="0" w:firstColumn="0" w:lastColumn="0" w:oddVBand="0" w:evenVBand="0" w:oddHBand="0" w:evenHBand="0" w:firstRowFirstColumn="0" w:firstRowLastColumn="0" w:lastRowFirstColumn="0" w:lastRowLastColumn="0"/>
        </w:trPr>
        <w:tc>
          <w:tcPr>
            <w:tcW w:w="2609" w:type="dxa"/>
          </w:tcPr>
          <w:p w14:paraId="35261C30" w14:textId="47DA5464" w:rsidR="00EE5947" w:rsidRDefault="00EE5947" w:rsidP="00C70D2F">
            <w:r>
              <w:t>Variante</w:t>
            </w:r>
          </w:p>
        </w:tc>
        <w:tc>
          <w:tcPr>
            <w:tcW w:w="2551" w:type="dxa"/>
          </w:tcPr>
          <w:p w14:paraId="12141AE2" w14:textId="4B24EC51" w:rsidR="00EE5947" w:rsidRDefault="00EE5947" w:rsidP="00C70D2F">
            <w:r>
              <w:t>Komplexität</w:t>
            </w:r>
          </w:p>
        </w:tc>
        <w:tc>
          <w:tcPr>
            <w:tcW w:w="4222" w:type="dxa"/>
          </w:tcPr>
          <w:p w14:paraId="2858017B" w14:textId="0509BC02" w:rsidR="00EE5947" w:rsidRDefault="00EE5947" w:rsidP="00C70D2F">
            <w:r>
              <w:t>Begründung</w:t>
            </w:r>
          </w:p>
        </w:tc>
      </w:tr>
      <w:tr w:rsidR="00EE5947" w14:paraId="70E0A3A3" w14:textId="77777777" w:rsidTr="00EE5947">
        <w:tc>
          <w:tcPr>
            <w:tcW w:w="2609" w:type="dxa"/>
          </w:tcPr>
          <w:p w14:paraId="7D4C0B23" w14:textId="0FAFE567" w:rsidR="00EE5947" w:rsidRDefault="00EE5947" w:rsidP="00C70D2F">
            <w:r>
              <w:t>«</w:t>
            </w:r>
            <w:proofErr w:type="spellStart"/>
            <w:r>
              <w:t>Full</w:t>
            </w:r>
            <w:proofErr w:type="spellEnd"/>
            <w:r>
              <w:t xml:space="preserve"> Transfer»</w:t>
            </w:r>
          </w:p>
        </w:tc>
        <w:tc>
          <w:tcPr>
            <w:tcW w:w="2551" w:type="dxa"/>
          </w:tcPr>
          <w:p w14:paraId="695427D0" w14:textId="52B4473E" w:rsidR="00EE5947" w:rsidRDefault="00EE5947" w:rsidP="00C70D2F">
            <w:r>
              <w:t>Geringe Komplexität</w:t>
            </w:r>
          </w:p>
        </w:tc>
        <w:tc>
          <w:tcPr>
            <w:tcW w:w="4222" w:type="dxa"/>
          </w:tcPr>
          <w:p w14:paraId="5C883831" w14:textId="6CB7DCAF" w:rsidR="00EE5947" w:rsidRDefault="00EE5947" w:rsidP="00C70D2F">
            <w:r>
              <w:t xml:space="preserve">Wie in </w:t>
            </w:r>
            <w:r>
              <w:fldChar w:fldCharType="begin"/>
            </w:r>
            <w:r>
              <w:instrText xml:space="preserve"> ADDIN ZOTERO_ITEM CSL_CITATION {"citationID":"yOnmxRmz","properties":{"formattedCitation":"[5]","plainCitation":"[5]","noteIndex":0},"citationItems":[{"id":63,"uris":["http://zotero.org/users/15041600/items/V84L3Z8K"],"itemData":{"id":63,"type":"article-journal","language":"en","source":"Zotero","title":"Data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fldChar w:fldCharType="separate"/>
            </w:r>
            <w:r w:rsidRPr="00EE5947">
              <w:t>[5]</w:t>
            </w:r>
            <w:r>
              <w:fldChar w:fldCharType="end"/>
            </w:r>
            <w:r>
              <w:t xml:space="preserve"> gezeigt verwendet das Muster «</w:t>
            </w:r>
            <w:proofErr w:type="spellStart"/>
            <w:r>
              <w:t>Full</w:t>
            </w:r>
            <w:proofErr w:type="spellEnd"/>
            <w:r>
              <w:t xml:space="preserve"> Transfer» keine Algorithmen für die Bestimmung der zusammen zu führenden Daten</w:t>
            </w:r>
            <w:r w:rsidR="00262FD7">
              <w:t>. Entsprechend ist die Implementierung einfach und die Fehleranfälligkeit gering.</w:t>
            </w:r>
          </w:p>
        </w:tc>
      </w:tr>
      <w:tr w:rsidR="00EE5947" w14:paraId="3E992E6C" w14:textId="77777777" w:rsidTr="00EE5947">
        <w:tc>
          <w:tcPr>
            <w:tcW w:w="2609" w:type="dxa"/>
          </w:tcPr>
          <w:p w14:paraId="7502CD8F" w14:textId="4EC6BFDC" w:rsidR="00EE5947" w:rsidRDefault="00EE5947" w:rsidP="00C70D2F">
            <w:r>
              <w:t>«</w:t>
            </w:r>
            <w:proofErr w:type="spellStart"/>
            <w:r>
              <w:t>Timestamp</w:t>
            </w:r>
            <w:proofErr w:type="spellEnd"/>
            <w:r>
              <w:t xml:space="preserve"> Transfer»</w:t>
            </w:r>
          </w:p>
        </w:tc>
        <w:tc>
          <w:tcPr>
            <w:tcW w:w="2551" w:type="dxa"/>
          </w:tcPr>
          <w:p w14:paraId="0794DB77" w14:textId="45D91311" w:rsidR="00EE5947" w:rsidRDefault="00EE5947" w:rsidP="00C70D2F">
            <w:r>
              <w:t>Mittlere Komplexität</w:t>
            </w:r>
          </w:p>
        </w:tc>
        <w:tc>
          <w:tcPr>
            <w:tcW w:w="4222" w:type="dxa"/>
          </w:tcPr>
          <w:p w14:paraId="74B42916" w14:textId="74583C2E" w:rsidR="00EE5947" w:rsidRDefault="00262FD7" w:rsidP="00C70D2F">
            <w:r>
              <w:t xml:space="preserve">Für die Implementierung wird ein Algorithmus benötigt, welcher Zeitstempel vergleicht </w:t>
            </w:r>
            <w:r>
              <w:fldChar w:fldCharType="begin"/>
            </w:r>
            <w:r>
              <w:instrText xml:space="preserve"> ADDIN ZOTERO_ITEM CSL_CITATION {"citationID":"xFtJpFPi","properties":{"formattedCitation":"[5]","plainCitation":"[5]","noteIndex":0},"citationItems":[{"id":63,"uris":["http://zotero.org/users/15041600/items/V84L3Z8K"],"itemData":{"id":63,"type":"article-journal","language":"en","source":"Zotero","title":"Data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fldChar w:fldCharType="separate"/>
            </w:r>
            <w:r w:rsidRPr="00262FD7">
              <w:t>[5]</w:t>
            </w:r>
            <w:r>
              <w:fldChar w:fldCharType="end"/>
            </w:r>
            <w:r>
              <w:t>. Ausserdem werden Zusätzliche Endpoints für den Austausch der Zeitstempel benötigt.</w:t>
            </w:r>
          </w:p>
        </w:tc>
      </w:tr>
      <w:tr w:rsidR="00EE5947" w14:paraId="21B6F17F" w14:textId="77777777" w:rsidTr="00EE5947">
        <w:tc>
          <w:tcPr>
            <w:tcW w:w="2609" w:type="dxa"/>
          </w:tcPr>
          <w:p w14:paraId="35946055" w14:textId="147960E0" w:rsidR="00EE5947" w:rsidRDefault="00EE5947" w:rsidP="00C70D2F">
            <w:r>
              <w:t>«</w:t>
            </w:r>
            <w:proofErr w:type="spellStart"/>
            <w:r>
              <w:t>Mathematical</w:t>
            </w:r>
            <w:proofErr w:type="spellEnd"/>
            <w:r>
              <w:t xml:space="preserve"> Transfer»</w:t>
            </w:r>
          </w:p>
        </w:tc>
        <w:tc>
          <w:tcPr>
            <w:tcW w:w="2551" w:type="dxa"/>
          </w:tcPr>
          <w:p w14:paraId="18406A48" w14:textId="167EA713" w:rsidR="00EE5947" w:rsidRDefault="00EE5947" w:rsidP="00C70D2F">
            <w:r>
              <w:t>Hohe Komplexität</w:t>
            </w:r>
          </w:p>
        </w:tc>
        <w:tc>
          <w:tcPr>
            <w:tcW w:w="4222" w:type="dxa"/>
          </w:tcPr>
          <w:p w14:paraId="7A3A17FB" w14:textId="1CF7D108" w:rsidR="00EE5947" w:rsidRDefault="00262FD7" w:rsidP="00C70D2F">
            <w:r>
              <w:t xml:space="preserve">Diese Variante verwendet komplexe mathematische Algorithmen </w:t>
            </w:r>
            <w:r>
              <w:fldChar w:fldCharType="begin"/>
            </w:r>
            <w:r>
              <w:instrText xml:space="preserve"> ADDIN ZOTERO_ITEM CSL_CITATION {"citationID":"FNrg7nue","properties":{"formattedCitation":"[2]","plainCitation":"[2]","noteIndex":0},"citationItems":[{"id":88,"uris":["http://zotero.org/users/15041600/items/8LZBNVBR"],"itemData":{"id":88,"type":"paper-conference","abstract":"Set reconciliation between nodes without prior context is an interesting problem that has numerous applications. Finding the set difference between two sets forms the basis of set reconciliation and de-duplication problems. As the number of devices spread across diverse networks required to be kept in sync is increasing, the cost of communication is increasingly proportionately. In this paper, I propose an effective scheme in terms of communication cost to reconcile the distributed data on all the nodes that don't have any prior context of the other nodes.","container-title":"2013 Fourth International Conference on Computing, Communications and Networking Technologies (ICCCNT)","DOI":"10.1109/ICCCNT.2013.6726730","event-title":"2013 Fourth International Conference on Computing, Communications and Networking Technologies (ICCCNT)","page":"1-4","source":"IEEE Xplore","title":"Set reconciliation in multi-node environment","URL":"https://ieeexplore.ieee.org/document/6726730/?arnumber=6726730","author":[{"family":"Selvan","given":"Aravind"}],"accessed":{"date-parts":[["2025",1,29]]},"issued":{"date-parts":[["2013",7]]},"citation-key":"selvanSetReconciliationMultinode2013"}}],"schema":"https://github.com/citation-style-language/schema/raw/master/csl-citation.json"} </w:instrText>
            </w:r>
            <w:r>
              <w:fldChar w:fldCharType="separate"/>
            </w:r>
            <w:r w:rsidRPr="00262FD7">
              <w:t>[2]</w:t>
            </w:r>
            <w:r>
              <w:fldChar w:fldCharType="end"/>
            </w:r>
            <w:r>
              <w:t xml:space="preserve"> für die Berechnung der Zusammenführung von Datensätzen. Dies führt zu hohem Entwicklungsaufwand und insgesamt zu einem Komplexeren System </w:t>
            </w:r>
            <w:r>
              <w:fldChar w:fldCharType="begin"/>
            </w:r>
            <w:r>
              <w:instrText xml:space="preserve"> ADDIN ZOTERO_ITEM CSL_CITATION {"citationID":"EbMam49j","properties":{"formattedCitation":"[5]","plainCitation":"[5]","noteIndex":0},"citationItems":[{"id":63,"uris":["http://zotero.org/users/15041600/items/V84L3Z8K"],"itemData":{"id":63,"type":"article-journal","language":"en","source":"Zotero","title":"Data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fldChar w:fldCharType="separate"/>
            </w:r>
            <w:r w:rsidRPr="00262FD7">
              <w:t>[5]</w:t>
            </w:r>
            <w:r>
              <w:fldChar w:fldCharType="end"/>
            </w:r>
            <w:r>
              <w:t>.</w:t>
            </w:r>
          </w:p>
        </w:tc>
      </w:tr>
    </w:tbl>
    <w:p w14:paraId="7878C810" w14:textId="77777777" w:rsidR="00EE5947" w:rsidRDefault="00EE5947" w:rsidP="00C70D2F"/>
    <w:p w14:paraId="451F1977" w14:textId="0F3A06FB" w:rsidR="00EE5947" w:rsidRDefault="00EE5947" w:rsidP="00EE5947">
      <w:pPr>
        <w:pStyle w:val="Caption"/>
        <w:keepNext/>
      </w:pPr>
      <w:r>
        <w:t xml:space="preserve">Tabelle </w:t>
      </w:r>
      <w:fldSimple w:instr=" SEQ Tabelle \* ARABIC ">
        <w:r w:rsidR="0035105E">
          <w:rPr>
            <w:noProof/>
          </w:rPr>
          <w:t>18</w:t>
        </w:r>
      </w:fldSimple>
      <w:r>
        <w:t xml:space="preserve"> Bewertung des Speicherbedarfs der Varianten</w:t>
      </w:r>
    </w:p>
    <w:tbl>
      <w:tblPr>
        <w:tblStyle w:val="TabelleBFH2"/>
        <w:tblW w:w="0" w:type="auto"/>
        <w:tblLook w:val="04A0" w:firstRow="1" w:lastRow="0" w:firstColumn="1" w:lastColumn="0" w:noHBand="0" w:noVBand="1"/>
      </w:tblPr>
      <w:tblGrid>
        <w:gridCol w:w="2609"/>
        <w:gridCol w:w="2551"/>
        <w:gridCol w:w="4222"/>
      </w:tblGrid>
      <w:tr w:rsidR="00EE5947" w14:paraId="2C860FBC" w14:textId="77777777" w:rsidTr="00683AD8">
        <w:trPr>
          <w:cnfStyle w:val="100000000000" w:firstRow="1" w:lastRow="0" w:firstColumn="0" w:lastColumn="0" w:oddVBand="0" w:evenVBand="0" w:oddHBand="0" w:evenHBand="0" w:firstRowFirstColumn="0" w:firstRowLastColumn="0" w:lastRowFirstColumn="0" w:lastRowLastColumn="0"/>
        </w:trPr>
        <w:tc>
          <w:tcPr>
            <w:tcW w:w="2609" w:type="dxa"/>
          </w:tcPr>
          <w:p w14:paraId="7D926E35" w14:textId="77777777" w:rsidR="00EE5947" w:rsidRDefault="00EE5947" w:rsidP="00683AD8">
            <w:r>
              <w:t>Variante</w:t>
            </w:r>
          </w:p>
        </w:tc>
        <w:tc>
          <w:tcPr>
            <w:tcW w:w="2551" w:type="dxa"/>
          </w:tcPr>
          <w:p w14:paraId="759AD22C" w14:textId="299CD2F7" w:rsidR="00EE5947" w:rsidRDefault="00EE5947" w:rsidP="00683AD8">
            <w:r>
              <w:t>Speicherbedarf</w:t>
            </w:r>
          </w:p>
        </w:tc>
        <w:tc>
          <w:tcPr>
            <w:tcW w:w="4222" w:type="dxa"/>
          </w:tcPr>
          <w:p w14:paraId="4F7DE9FB" w14:textId="77777777" w:rsidR="00EE5947" w:rsidRDefault="00EE5947" w:rsidP="00683AD8">
            <w:r>
              <w:t>Begründung</w:t>
            </w:r>
          </w:p>
        </w:tc>
      </w:tr>
      <w:tr w:rsidR="00EE5947" w14:paraId="43CDA115" w14:textId="77777777" w:rsidTr="00683AD8">
        <w:tc>
          <w:tcPr>
            <w:tcW w:w="2609" w:type="dxa"/>
          </w:tcPr>
          <w:p w14:paraId="2E167910" w14:textId="77777777" w:rsidR="00EE5947" w:rsidRDefault="00EE5947" w:rsidP="00683AD8">
            <w:r>
              <w:t>«</w:t>
            </w:r>
            <w:proofErr w:type="spellStart"/>
            <w:r>
              <w:t>Full</w:t>
            </w:r>
            <w:proofErr w:type="spellEnd"/>
            <w:r>
              <w:t xml:space="preserve"> Transfer»</w:t>
            </w:r>
          </w:p>
        </w:tc>
        <w:tc>
          <w:tcPr>
            <w:tcW w:w="2551" w:type="dxa"/>
          </w:tcPr>
          <w:p w14:paraId="2F2F2584" w14:textId="386C3571" w:rsidR="00EE5947" w:rsidRDefault="00FA1584" w:rsidP="00683AD8">
            <w:r>
              <w:t>Kein zusätzlicher Speicherbedarf</w:t>
            </w:r>
          </w:p>
        </w:tc>
        <w:tc>
          <w:tcPr>
            <w:tcW w:w="4222" w:type="dxa"/>
          </w:tcPr>
          <w:p w14:paraId="3EBF1677" w14:textId="480DF770" w:rsidR="00EE5947" w:rsidRDefault="00DD1693" w:rsidP="00683AD8">
            <w:r>
              <w:t xml:space="preserve">Diese Variante muss keine zusätzlichen Daten für die Datenübertragung </w:t>
            </w:r>
            <w:r>
              <w:lastRenderedPageBreak/>
              <w:t xml:space="preserve">abspeichern, weil der Datensatz jeweils als </w:t>
            </w:r>
            <w:proofErr w:type="spellStart"/>
            <w:r>
              <w:t>ganzes</w:t>
            </w:r>
            <w:proofErr w:type="spellEnd"/>
            <w:r>
              <w:t xml:space="preserve"> übermittelt wird </w:t>
            </w:r>
            <w:r>
              <w:fldChar w:fldCharType="begin"/>
            </w:r>
            <w:r>
              <w:instrText xml:space="preserve"> ADDIN ZOTERO_ITEM CSL_CITATION {"citationID":"N2pwDyWx","properties":{"formattedCitation":"[5]","plainCitation":"[5]","noteIndex":0},"citationItems":[{"id":63,"uris":["http://zotero.org/users/15041600/items/V84L3Z8K"],"itemData":{"id":63,"type":"article-journal","language":"en","source":"Zotero","title":"Data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fldChar w:fldCharType="separate"/>
            </w:r>
            <w:r w:rsidRPr="00DD1693">
              <w:t>[5]</w:t>
            </w:r>
            <w:r>
              <w:fldChar w:fldCharType="end"/>
            </w:r>
            <w:r>
              <w:t>.</w:t>
            </w:r>
          </w:p>
        </w:tc>
      </w:tr>
      <w:tr w:rsidR="00EE5947" w14:paraId="729A3D5A" w14:textId="77777777" w:rsidTr="00683AD8">
        <w:tc>
          <w:tcPr>
            <w:tcW w:w="2609" w:type="dxa"/>
          </w:tcPr>
          <w:p w14:paraId="42A971E7" w14:textId="77777777" w:rsidR="00EE5947" w:rsidRDefault="00EE5947" w:rsidP="00683AD8">
            <w:r>
              <w:lastRenderedPageBreak/>
              <w:t>«</w:t>
            </w:r>
            <w:proofErr w:type="spellStart"/>
            <w:r>
              <w:t>Timestamp</w:t>
            </w:r>
            <w:proofErr w:type="spellEnd"/>
            <w:r>
              <w:t xml:space="preserve"> Transfer»</w:t>
            </w:r>
          </w:p>
        </w:tc>
        <w:tc>
          <w:tcPr>
            <w:tcW w:w="2551" w:type="dxa"/>
          </w:tcPr>
          <w:p w14:paraId="79838B7F" w14:textId="05C7286B" w:rsidR="00EE5947" w:rsidRDefault="00FA1584" w:rsidP="00683AD8">
            <w:r>
              <w:t>Mittlerer zusätzlicher Speicherbedarf</w:t>
            </w:r>
          </w:p>
        </w:tc>
        <w:tc>
          <w:tcPr>
            <w:tcW w:w="4222" w:type="dxa"/>
          </w:tcPr>
          <w:p w14:paraId="468B8C82" w14:textId="47090249" w:rsidR="00EE5947" w:rsidRDefault="00DD1693" w:rsidP="00683AD8">
            <w:r>
              <w:t xml:space="preserve">Damit der Zeitstempel verglichen werden kann, muss jeder Datensatz ein «Erstellt am» und «Modifiziert am» Datumsfeld enthalten </w:t>
            </w:r>
            <w:r>
              <w:fldChar w:fldCharType="begin"/>
            </w:r>
            <w:r>
              <w:instrText xml:space="preserve"> ADDIN ZOTERO_ITEM CSL_CITATION {"citationID":"qGrW3YDk","properties":{"formattedCitation":"[5]","plainCitation":"[5]","noteIndex":0},"citationItems":[{"id":63,"uris":["http://zotero.org/users/15041600/items/V84L3Z8K"],"itemData":{"id":63,"type":"article-journal","language":"en","source":"Zotero","title":"Data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fldChar w:fldCharType="separate"/>
            </w:r>
            <w:r w:rsidRPr="00DD1693">
              <w:t>[5]</w:t>
            </w:r>
            <w:r>
              <w:fldChar w:fldCharType="end"/>
            </w:r>
            <w:r>
              <w:t>. Dadurch ist ein zusätzlicher Speicherbedarf pro Datensatz nötig.</w:t>
            </w:r>
          </w:p>
        </w:tc>
      </w:tr>
      <w:tr w:rsidR="00EE5947" w14:paraId="182B00E0" w14:textId="77777777" w:rsidTr="00683AD8">
        <w:tc>
          <w:tcPr>
            <w:tcW w:w="2609" w:type="dxa"/>
          </w:tcPr>
          <w:p w14:paraId="223095A4" w14:textId="77777777" w:rsidR="00EE5947" w:rsidRDefault="00EE5947" w:rsidP="00683AD8">
            <w:r>
              <w:t>«</w:t>
            </w:r>
            <w:proofErr w:type="spellStart"/>
            <w:r>
              <w:t>Mathematical</w:t>
            </w:r>
            <w:proofErr w:type="spellEnd"/>
            <w:r>
              <w:t xml:space="preserve"> Transfer»</w:t>
            </w:r>
          </w:p>
        </w:tc>
        <w:tc>
          <w:tcPr>
            <w:tcW w:w="2551" w:type="dxa"/>
          </w:tcPr>
          <w:p w14:paraId="3CE97671" w14:textId="00AC4061" w:rsidR="00EE5947" w:rsidRDefault="00FA1584" w:rsidP="00683AD8">
            <w:r>
              <w:t>Hoher zusätzlicher Speicherbedarf</w:t>
            </w:r>
          </w:p>
        </w:tc>
        <w:tc>
          <w:tcPr>
            <w:tcW w:w="4222" w:type="dxa"/>
          </w:tcPr>
          <w:p w14:paraId="637199ED" w14:textId="416B07E9" w:rsidR="00EE5947" w:rsidRDefault="00DD1693" w:rsidP="00683AD8">
            <w:r>
              <w:t xml:space="preserve">Die Berechnung der Zusammenführung der Datensätzen benötigt oft zusätzlichen Speicher oder sogar separate Tabellen in der Datenbank </w:t>
            </w:r>
            <w:r>
              <w:fldChar w:fldCharType="begin"/>
            </w:r>
            <w:r w:rsidR="00534E68">
              <w:instrText xml:space="preserve"> ADDIN ZOTERO_ITEM CSL_CITATION {"citationID":"JCm7JsPS","properties":{"formattedCitation":"[8]","plainCitation":"[8]","noteIndex":0},"citationItems":[{"id":91,"uris":["http://zotero.org/users/15041600/items/IH34XPA2"],"itemData":{"id":91,"type":"article-journal","abstract":"Many distributed cloud-based services use multiple loosely consistent replicas of user information to avoid the high overhead of more tightly coupled synchronization. Periodically, the information must be synchronized, or reconciled. One can place this problem in the theoretical framework of set reconciliation: two parties $$A_1$$and $$A_2$$each hold a set of keys, named $$S_1$$and $$S_2$$respectively, and the goal is for both parties to obtain $$S_1 \\cup S_2$$. Typically, set reconciliation is interesting algorithmically when sets are large but the set difference $$|S_1-S_2|+|S_2-S_1|$$is small. In this setting the focus is on accomplishing reconciliation efficiently in terms of communication; ideally, the communication should depend on the size of the set difference, and not on the size of the sets. In this paper, we extend recent approaches using Invertible Bloom Lookup Tables (IBLTs) for set reconciliation to the multi-party setting. There are three or more parties $$A_1,A_2,\\ldots ,A_n$$holding sets of keys $$S_1,S_2,\\ldots ,S_n$$respectively, and the goal is for all parties to obtain $$\\cup _i S_i$$. While this could be done by pairwise reconciliations, we seek more effective methods. Our general approach can function even if the number of parties is not exactly known in advance, and with some additional cost can be used to determine which other parties hold missing keys. Our methodology uses network coding techniques in conjunction with IBLTs, allowing efficiency in network utilization along with efficiency obtained by passing messages of size $$O(|\\cup _i S_i - \\cap _i S_i|)$$. By connecting reconciliation with network coding, we can provide efficient reconciliation methods for a number of natural distributed settings.","container-title":"Distributed Computing","DOI":"10.1007/s00446-017-0316-0","ISSN":"1432-0452","issue":"6","journalAbbreviation":"Distrib. Comput.","language":"en","page":"441-453","source":"Springer Link","title":"Simple multi-party set reconciliation","volume":"31","author":[{"family":"Mitzenmacher","given":"Michael"},{"family":"Pagh","given":"Rasmus"}],"issued":{"date-parts":[["2018",11,1]]},"citation-key":"mitzenmacherSimpleMultipartySet2018"}}],"schema":"https://github.com/citation-style-language/schema/raw/master/csl-citation.json"} </w:instrText>
            </w:r>
            <w:r>
              <w:fldChar w:fldCharType="separate"/>
            </w:r>
            <w:r w:rsidR="00534E68" w:rsidRPr="00534E68">
              <w:t>[8]</w:t>
            </w:r>
            <w:r>
              <w:fldChar w:fldCharType="end"/>
            </w:r>
            <w:r>
              <w:t xml:space="preserve">. Der Bedarf an Speicher kann mit der </w:t>
            </w:r>
            <w:proofErr w:type="spellStart"/>
            <w:r>
              <w:t>Zuhname</w:t>
            </w:r>
            <w:proofErr w:type="spellEnd"/>
            <w:r>
              <w:t xml:space="preserve"> der Differenz oder der Menge an Datensätze steigen </w:t>
            </w:r>
            <w:r>
              <w:fldChar w:fldCharType="begin"/>
            </w:r>
            <w:r w:rsidR="00534E68">
              <w:instrText xml:space="preserve"> ADDIN ZOTERO_ITEM CSL_CITATION {"citationID":"3uq534K9","properties":{"formattedCitation":"[8]","plainCitation":"[8]","noteIndex":0},"citationItems":[{"id":91,"uris":["http://zotero.org/users/15041600/items/IH34XPA2"],"itemData":{"id":91,"type":"article-journal","abstract":"Many distributed cloud-based services use multiple loosely consistent replicas of user information to avoid the high overhead of more tightly coupled synchronization. Periodically, the information must be synchronized, or reconciled. One can place this problem in the theoretical framework of set reconciliation: two parties $$A_1$$and $$A_2$$each hold a set of keys, named $$S_1$$and $$S_2$$respectively, and the goal is for both parties to obtain $$S_1 \\cup S_2$$. Typically, set reconciliation is interesting algorithmically when sets are large but the set difference $$|S_1-S_2|+|S_2-S_1|$$is small. In this setting the focus is on accomplishing reconciliation efficiently in terms of communication; ideally, the communication should depend on the size of the set difference, and not on the size of the sets. In this paper, we extend recent approaches using Invertible Bloom Lookup Tables (IBLTs) for set reconciliation to the multi-party setting. There are three or more parties $$A_1,A_2,\\ldots ,A_n$$holding sets of keys $$S_1,S_2,\\ldots ,S_n$$respectively, and the goal is for all parties to obtain $$\\cup _i S_i$$. While this could be done by pairwise reconciliations, we seek more effective methods. Our general approach can function even if the number of parties is not exactly known in advance, and with some additional cost can be used to determine which other parties hold missing keys. Our methodology uses network coding techniques in conjunction with IBLTs, allowing efficiency in network utilization along with efficiency obtained by passing messages of size $$O(|\\cup _i S_i - \\cap _i S_i|)$$. By connecting reconciliation with network coding, we can provide efficient reconciliation methods for a number of natural distributed settings.","container-title":"Distributed Computing","DOI":"10.1007/s00446-017-0316-0","ISSN":"1432-0452","issue":"6","journalAbbreviation":"Distrib. Comput.","language":"en","page":"441-453","source":"Springer Link","title":"Simple multi-party set reconciliation","volume":"31","author":[{"family":"Mitzenmacher","given":"Michael"},{"family":"Pagh","given":"Rasmus"}],"issued":{"date-parts":[["2018",11,1]]},"citation-key":"mitzenmacherSimpleMultipartySet2018"}}],"schema":"https://github.com/citation-style-language/schema/raw/master/csl-citation.json"} </w:instrText>
            </w:r>
            <w:r>
              <w:fldChar w:fldCharType="separate"/>
            </w:r>
            <w:r w:rsidR="00534E68" w:rsidRPr="00534E68">
              <w:t>[8]</w:t>
            </w:r>
            <w:r>
              <w:fldChar w:fldCharType="end"/>
            </w:r>
            <w:r>
              <w:t>.</w:t>
            </w:r>
          </w:p>
        </w:tc>
      </w:tr>
    </w:tbl>
    <w:p w14:paraId="792E3ACB" w14:textId="77777777" w:rsidR="00EE5947" w:rsidRDefault="00EE5947" w:rsidP="00C70D2F"/>
    <w:p w14:paraId="696390E4" w14:textId="4F3A4F93" w:rsidR="00EE5947" w:rsidRDefault="00EE5947" w:rsidP="00EE5947">
      <w:pPr>
        <w:pStyle w:val="Caption"/>
        <w:keepNext/>
      </w:pPr>
      <w:r>
        <w:t xml:space="preserve">Tabelle </w:t>
      </w:r>
      <w:fldSimple w:instr=" SEQ Tabelle \* ARABIC ">
        <w:r w:rsidR="0035105E">
          <w:rPr>
            <w:noProof/>
          </w:rPr>
          <w:t>19</w:t>
        </w:r>
      </w:fldSimple>
      <w:r>
        <w:t xml:space="preserve"> Bewertung der Performance der Varianten</w:t>
      </w:r>
    </w:p>
    <w:tbl>
      <w:tblPr>
        <w:tblStyle w:val="TabelleBFH2"/>
        <w:tblW w:w="0" w:type="auto"/>
        <w:tblLook w:val="04A0" w:firstRow="1" w:lastRow="0" w:firstColumn="1" w:lastColumn="0" w:noHBand="0" w:noVBand="1"/>
      </w:tblPr>
      <w:tblGrid>
        <w:gridCol w:w="2609"/>
        <w:gridCol w:w="2551"/>
        <w:gridCol w:w="4222"/>
      </w:tblGrid>
      <w:tr w:rsidR="00EE5947" w14:paraId="1CBCA53C" w14:textId="77777777" w:rsidTr="00683AD8">
        <w:trPr>
          <w:cnfStyle w:val="100000000000" w:firstRow="1" w:lastRow="0" w:firstColumn="0" w:lastColumn="0" w:oddVBand="0" w:evenVBand="0" w:oddHBand="0" w:evenHBand="0" w:firstRowFirstColumn="0" w:firstRowLastColumn="0" w:lastRowFirstColumn="0" w:lastRowLastColumn="0"/>
        </w:trPr>
        <w:tc>
          <w:tcPr>
            <w:tcW w:w="2609" w:type="dxa"/>
          </w:tcPr>
          <w:p w14:paraId="0B98689F" w14:textId="77777777" w:rsidR="00EE5947" w:rsidRDefault="00EE5947" w:rsidP="00683AD8">
            <w:r>
              <w:t>Variante</w:t>
            </w:r>
          </w:p>
        </w:tc>
        <w:tc>
          <w:tcPr>
            <w:tcW w:w="2551" w:type="dxa"/>
          </w:tcPr>
          <w:p w14:paraId="70F246B1" w14:textId="62CE4B0B" w:rsidR="00EE5947" w:rsidRDefault="006F0933" w:rsidP="00683AD8">
            <w:r>
              <w:t>Rechenleistung</w:t>
            </w:r>
          </w:p>
        </w:tc>
        <w:tc>
          <w:tcPr>
            <w:tcW w:w="4222" w:type="dxa"/>
          </w:tcPr>
          <w:p w14:paraId="198EF794" w14:textId="77777777" w:rsidR="00EE5947" w:rsidRDefault="00EE5947" w:rsidP="00683AD8">
            <w:r>
              <w:t>Begründung</w:t>
            </w:r>
          </w:p>
        </w:tc>
      </w:tr>
      <w:tr w:rsidR="00EE5947" w14:paraId="0B51C399" w14:textId="77777777" w:rsidTr="00683AD8">
        <w:tc>
          <w:tcPr>
            <w:tcW w:w="2609" w:type="dxa"/>
          </w:tcPr>
          <w:p w14:paraId="0C1BB8AE" w14:textId="77777777" w:rsidR="00EE5947" w:rsidRDefault="00EE5947" w:rsidP="00683AD8">
            <w:r>
              <w:t>«</w:t>
            </w:r>
            <w:proofErr w:type="spellStart"/>
            <w:r>
              <w:t>Full</w:t>
            </w:r>
            <w:proofErr w:type="spellEnd"/>
            <w:r>
              <w:t xml:space="preserve"> Transfer»</w:t>
            </w:r>
          </w:p>
        </w:tc>
        <w:tc>
          <w:tcPr>
            <w:tcW w:w="2551" w:type="dxa"/>
          </w:tcPr>
          <w:p w14:paraId="1E88A26F" w14:textId="0FF5CA3C" w:rsidR="00EE5947" w:rsidRDefault="006F0933" w:rsidP="00683AD8">
            <w:r>
              <w:t>Geringe Rechenleistung</w:t>
            </w:r>
          </w:p>
        </w:tc>
        <w:tc>
          <w:tcPr>
            <w:tcW w:w="4222" w:type="dxa"/>
          </w:tcPr>
          <w:p w14:paraId="7ACC5124" w14:textId="1232C2C3" w:rsidR="00EE5947" w:rsidRDefault="00AD6C95" w:rsidP="00683AD8">
            <w:r>
              <w:t xml:space="preserve">Es findet wird keine Rechenleistung für die Ausführung einer Zusammenführung benötigt </w:t>
            </w:r>
            <w:r>
              <w:fldChar w:fldCharType="begin"/>
            </w:r>
            <w:r>
              <w:instrText xml:space="preserve"> ADDIN ZOTERO_ITEM CSL_CITATION {"citationID":"IdKZ4GGD","properties":{"formattedCitation":"[5]","plainCitation":"[5]","noteIndex":0},"citationItems":[{"id":63,"uris":["http://zotero.org/users/15041600/items/V84L3Z8K"],"itemData":{"id":63,"type":"article-journal","language":"en","source":"Zotero","title":"Data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fldChar w:fldCharType="separate"/>
            </w:r>
            <w:r w:rsidRPr="00AD6C95">
              <w:t>[5]</w:t>
            </w:r>
            <w:r>
              <w:fldChar w:fldCharType="end"/>
            </w:r>
            <w:r>
              <w:t>.</w:t>
            </w:r>
          </w:p>
        </w:tc>
      </w:tr>
      <w:tr w:rsidR="00EE5947" w14:paraId="66E35F6E" w14:textId="77777777" w:rsidTr="00683AD8">
        <w:tc>
          <w:tcPr>
            <w:tcW w:w="2609" w:type="dxa"/>
          </w:tcPr>
          <w:p w14:paraId="5AC97F40" w14:textId="77777777" w:rsidR="00EE5947" w:rsidRDefault="00EE5947" w:rsidP="00683AD8">
            <w:r>
              <w:t>«</w:t>
            </w:r>
            <w:proofErr w:type="spellStart"/>
            <w:r>
              <w:t>Timestamp</w:t>
            </w:r>
            <w:proofErr w:type="spellEnd"/>
            <w:r>
              <w:t xml:space="preserve"> Transfer»</w:t>
            </w:r>
          </w:p>
        </w:tc>
        <w:tc>
          <w:tcPr>
            <w:tcW w:w="2551" w:type="dxa"/>
          </w:tcPr>
          <w:p w14:paraId="7F239CB4" w14:textId="24234B5D" w:rsidR="00EE5947" w:rsidRDefault="006F0933" w:rsidP="00683AD8">
            <w:r>
              <w:t>Geringe Rechenleistung</w:t>
            </w:r>
          </w:p>
        </w:tc>
        <w:tc>
          <w:tcPr>
            <w:tcW w:w="4222" w:type="dxa"/>
          </w:tcPr>
          <w:p w14:paraId="143F9928" w14:textId="2F30B659" w:rsidR="00EE5947" w:rsidRDefault="00AD6C95" w:rsidP="00683AD8">
            <w:r>
              <w:t xml:space="preserve">Der Vergleich der </w:t>
            </w:r>
            <w:proofErr w:type="spellStart"/>
            <w:r>
              <w:t>Timestamps</w:t>
            </w:r>
            <w:proofErr w:type="spellEnd"/>
            <w:r>
              <w:t xml:space="preserve"> benötigt keinen nennenswerten Mehraufwand von Rechenleistung </w:t>
            </w:r>
            <w:r>
              <w:fldChar w:fldCharType="begin"/>
            </w:r>
            <w:r>
              <w:instrText xml:space="preserve"> ADDIN ZOTERO_ITEM CSL_CITATION {"citationID":"lyV5sYty","properties":{"formattedCitation":"[5]","plainCitation":"[5]","noteIndex":0},"citationItems":[{"id":63,"uris":["http://zotero.org/users/15041600/items/V84L3Z8K"],"itemData":{"id":63,"type":"article-journal","language":"en","source":"Zotero","title":"Data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fldChar w:fldCharType="separate"/>
            </w:r>
            <w:r w:rsidRPr="00AD6C95">
              <w:t>[5]</w:t>
            </w:r>
            <w:r>
              <w:fldChar w:fldCharType="end"/>
            </w:r>
            <w:r>
              <w:t>.</w:t>
            </w:r>
          </w:p>
        </w:tc>
      </w:tr>
      <w:tr w:rsidR="00EE5947" w14:paraId="138557A0" w14:textId="77777777" w:rsidTr="00683AD8">
        <w:tc>
          <w:tcPr>
            <w:tcW w:w="2609" w:type="dxa"/>
          </w:tcPr>
          <w:p w14:paraId="3BD0FF3D" w14:textId="77777777" w:rsidR="00EE5947" w:rsidRDefault="00EE5947" w:rsidP="00683AD8">
            <w:r>
              <w:t>«</w:t>
            </w:r>
            <w:proofErr w:type="spellStart"/>
            <w:r>
              <w:t>Mathematical</w:t>
            </w:r>
            <w:proofErr w:type="spellEnd"/>
            <w:r>
              <w:t xml:space="preserve"> Transfer»</w:t>
            </w:r>
          </w:p>
        </w:tc>
        <w:tc>
          <w:tcPr>
            <w:tcW w:w="2551" w:type="dxa"/>
          </w:tcPr>
          <w:p w14:paraId="5BDC9FCD" w14:textId="0FD289B1" w:rsidR="00EE5947" w:rsidRDefault="006F0933" w:rsidP="00683AD8">
            <w:r>
              <w:t>Hohe Rechenleistung</w:t>
            </w:r>
          </w:p>
        </w:tc>
        <w:tc>
          <w:tcPr>
            <w:tcW w:w="4222" w:type="dxa"/>
          </w:tcPr>
          <w:p w14:paraId="39EB50BE" w14:textId="7A815484" w:rsidR="00EE5947" w:rsidRDefault="00AD6C95" w:rsidP="00683AD8">
            <w:r>
              <w:t xml:space="preserve">Die Berechnung für die </w:t>
            </w:r>
            <w:proofErr w:type="spellStart"/>
            <w:r>
              <w:t>Zusammenfühung</w:t>
            </w:r>
            <w:proofErr w:type="spellEnd"/>
            <w:r>
              <w:t xml:space="preserve"> kann je nach Algorithmus höher ausfallen oder mit der </w:t>
            </w:r>
            <w:proofErr w:type="spellStart"/>
            <w:r>
              <w:t>Zuhname</w:t>
            </w:r>
            <w:proofErr w:type="spellEnd"/>
            <w:r>
              <w:t xml:space="preserve"> von Datensätzen zunehmen </w:t>
            </w:r>
            <w:r>
              <w:fldChar w:fldCharType="begin"/>
            </w:r>
            <w:r w:rsidR="00AF00D4">
              <w:instrText xml:space="preserve"> ADDIN ZOTERO_ITEM CSL_CITATION {"citationID":"Th5UGyzM","properties":{"formattedCitation":"[15]","plainCitation":"[15]","noteIndex":0},"citationItems":[{"id":93,"uris":["http://zotero.org/users/15041600/items/M6294VUX"],"itemData":{"id":93,"type":"paper-conference","abstract":"We explore the connections between the classical problems of set difference and error correction codes, motivated by some recent results on Invertible Bloom Filters (communication-efficient set difference) and Biff Codes (fast error correction coding based on set difference). In particular, we seek to understand how these results generalize to settings where many parties communicate over a network represented by a graph, and the goal is for the parties to reconcile the objects owned by each, for some suitable definition of reconcile. Our general framework encompasses standard problems such as rumor spreading and network coding. We suggest that generalizing to other objects such as sequences with other measures such as edit distance may lead to a theory of reconciling objects over graphs. Such a theory may have practical consequences for modern cloud-based deployments.","container-title":"2012 50th Annual Allerton Conference on Communication, Control, and Computing (Allerton)","DOI":"10.1109/Allerton.2012.6483345","event-title":"2012 50th Annual Allerton Conference on Communication, Control, and Computing (Allerton)","page":"1126-1132","source":"IEEE Xplore","title":"The complexity of object reconciliation, and open problems related to set difference and coding","URL":"https://ieeexplore.ieee.org/document/6483345","author":[{"family":"Mitzenmacher","given":"Michael"},{"family":"Varghese","given":"George"}],"accessed":{"date-parts":[["2025",1,29]]},"issued":{"date-parts":[["2012",10]]},"citation-key":"mitzenmacherComplexityObjectReconciliation2012"}}],"schema":"https://github.com/citation-style-language/schema/raw/master/csl-citation.json"} </w:instrText>
            </w:r>
            <w:r>
              <w:fldChar w:fldCharType="separate"/>
            </w:r>
            <w:r w:rsidR="00AF00D4" w:rsidRPr="00AF00D4">
              <w:t>[15]</w:t>
            </w:r>
            <w:r>
              <w:fldChar w:fldCharType="end"/>
            </w:r>
            <w:r>
              <w:t>.</w:t>
            </w:r>
          </w:p>
        </w:tc>
      </w:tr>
    </w:tbl>
    <w:p w14:paraId="7F48169C" w14:textId="77777777" w:rsidR="00EE5947" w:rsidRDefault="00EE5947" w:rsidP="00C70D2F"/>
    <w:p w14:paraId="5E72B4A7" w14:textId="437B3A1F" w:rsidR="00EE5947" w:rsidRDefault="00EE5947" w:rsidP="00EE5947">
      <w:pPr>
        <w:pStyle w:val="Caption"/>
        <w:keepNext/>
      </w:pPr>
      <w:r>
        <w:t xml:space="preserve">Tabelle </w:t>
      </w:r>
      <w:fldSimple w:instr=" SEQ Tabelle \* ARABIC ">
        <w:r w:rsidR="0035105E">
          <w:rPr>
            <w:noProof/>
          </w:rPr>
          <w:t>20</w:t>
        </w:r>
      </w:fldSimple>
      <w:r>
        <w:t xml:space="preserve"> Bewertung der Netzwerkbandbreite der Varianten</w:t>
      </w:r>
    </w:p>
    <w:tbl>
      <w:tblPr>
        <w:tblStyle w:val="TabelleBFH2"/>
        <w:tblW w:w="0" w:type="auto"/>
        <w:tblLook w:val="04A0" w:firstRow="1" w:lastRow="0" w:firstColumn="1" w:lastColumn="0" w:noHBand="0" w:noVBand="1"/>
      </w:tblPr>
      <w:tblGrid>
        <w:gridCol w:w="2609"/>
        <w:gridCol w:w="2551"/>
        <w:gridCol w:w="4222"/>
      </w:tblGrid>
      <w:tr w:rsidR="00EE5947" w14:paraId="2FCB48F2" w14:textId="77777777" w:rsidTr="00683AD8">
        <w:trPr>
          <w:cnfStyle w:val="100000000000" w:firstRow="1" w:lastRow="0" w:firstColumn="0" w:lastColumn="0" w:oddVBand="0" w:evenVBand="0" w:oddHBand="0" w:evenHBand="0" w:firstRowFirstColumn="0" w:firstRowLastColumn="0" w:lastRowFirstColumn="0" w:lastRowLastColumn="0"/>
        </w:trPr>
        <w:tc>
          <w:tcPr>
            <w:tcW w:w="2609" w:type="dxa"/>
          </w:tcPr>
          <w:p w14:paraId="3FDC7780" w14:textId="77777777" w:rsidR="00EE5947" w:rsidRDefault="00EE5947" w:rsidP="00683AD8">
            <w:r>
              <w:t>Variante</w:t>
            </w:r>
          </w:p>
        </w:tc>
        <w:tc>
          <w:tcPr>
            <w:tcW w:w="2551" w:type="dxa"/>
          </w:tcPr>
          <w:p w14:paraId="07E13E06" w14:textId="68D41363" w:rsidR="00EE5947" w:rsidRDefault="00EE5947" w:rsidP="00683AD8">
            <w:r>
              <w:t>Netzwerkbandbreite</w:t>
            </w:r>
          </w:p>
        </w:tc>
        <w:tc>
          <w:tcPr>
            <w:tcW w:w="4222" w:type="dxa"/>
          </w:tcPr>
          <w:p w14:paraId="67151B75" w14:textId="77777777" w:rsidR="00EE5947" w:rsidRDefault="00EE5947" w:rsidP="00683AD8">
            <w:r>
              <w:t>Begründung</w:t>
            </w:r>
          </w:p>
        </w:tc>
      </w:tr>
      <w:tr w:rsidR="00EE5947" w14:paraId="24FB00C7" w14:textId="77777777" w:rsidTr="00683AD8">
        <w:tc>
          <w:tcPr>
            <w:tcW w:w="2609" w:type="dxa"/>
          </w:tcPr>
          <w:p w14:paraId="24BA45E8" w14:textId="77777777" w:rsidR="00EE5947" w:rsidRDefault="00EE5947" w:rsidP="00683AD8">
            <w:r>
              <w:t>«</w:t>
            </w:r>
            <w:proofErr w:type="spellStart"/>
            <w:r>
              <w:t>Full</w:t>
            </w:r>
            <w:proofErr w:type="spellEnd"/>
            <w:r>
              <w:t xml:space="preserve"> Transfer»</w:t>
            </w:r>
          </w:p>
        </w:tc>
        <w:tc>
          <w:tcPr>
            <w:tcW w:w="2551" w:type="dxa"/>
          </w:tcPr>
          <w:p w14:paraId="19188E87" w14:textId="7B03E245" w:rsidR="00EE5947" w:rsidRDefault="006F0933" w:rsidP="00683AD8">
            <w:r>
              <w:t>Hoher Bandbreitenbedarf</w:t>
            </w:r>
          </w:p>
        </w:tc>
        <w:tc>
          <w:tcPr>
            <w:tcW w:w="4222" w:type="dxa"/>
          </w:tcPr>
          <w:p w14:paraId="5E20A230" w14:textId="37AA2988" w:rsidR="00EE5947" w:rsidRDefault="00AD6C95" w:rsidP="00683AD8">
            <w:r>
              <w:t xml:space="preserve">Gemäss </w:t>
            </w:r>
            <w:r>
              <w:fldChar w:fldCharType="begin"/>
            </w:r>
            <w:r>
              <w:instrText xml:space="preserve"> ADDIN ZOTERO_ITEM CSL_CITATION {"citationID":"TlDiToYm","properties":{"formattedCitation":"[5]","plainCitation":"[5]","noteIndex":0},"citationItems":[{"id":63,"uris":["http://zotero.org/users/15041600/items/V84L3Z8K"],"itemData":{"id":63,"type":"article-journal","language":"en","source":"Zotero","title":"Data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fldChar w:fldCharType="separate"/>
            </w:r>
            <w:r w:rsidRPr="00AD6C95">
              <w:t>[5]</w:t>
            </w:r>
            <w:r>
              <w:fldChar w:fldCharType="end"/>
            </w:r>
            <w:r>
              <w:t xml:space="preserve"> hat das «</w:t>
            </w:r>
            <w:proofErr w:type="spellStart"/>
            <w:r>
              <w:t>Full</w:t>
            </w:r>
            <w:proofErr w:type="spellEnd"/>
            <w:r>
              <w:t xml:space="preserve"> Transfer» Muster einen hohen Bedarf an Netzwerkbandbreite. Dies beruht auf der Tatsache, dass die Datensätze in ihrer Gänze übertragen werden.</w:t>
            </w:r>
          </w:p>
        </w:tc>
      </w:tr>
      <w:tr w:rsidR="00EE5947" w14:paraId="385DCF16" w14:textId="77777777" w:rsidTr="00683AD8">
        <w:tc>
          <w:tcPr>
            <w:tcW w:w="2609" w:type="dxa"/>
          </w:tcPr>
          <w:p w14:paraId="4C599700" w14:textId="77777777" w:rsidR="00EE5947" w:rsidRDefault="00EE5947" w:rsidP="00683AD8">
            <w:r>
              <w:t>«</w:t>
            </w:r>
            <w:proofErr w:type="spellStart"/>
            <w:r>
              <w:t>Timestamp</w:t>
            </w:r>
            <w:proofErr w:type="spellEnd"/>
            <w:r>
              <w:t xml:space="preserve"> Transfer»</w:t>
            </w:r>
          </w:p>
        </w:tc>
        <w:tc>
          <w:tcPr>
            <w:tcW w:w="2551" w:type="dxa"/>
          </w:tcPr>
          <w:p w14:paraId="2402CA7F" w14:textId="4AA27420" w:rsidR="00EE5947" w:rsidRDefault="006F0933" w:rsidP="00683AD8">
            <w:r>
              <w:t>Mittlerer Bandbreitenbedarf</w:t>
            </w:r>
          </w:p>
        </w:tc>
        <w:tc>
          <w:tcPr>
            <w:tcW w:w="4222" w:type="dxa"/>
          </w:tcPr>
          <w:p w14:paraId="1A1F2868" w14:textId="1C7AD691" w:rsidR="00EE5947" w:rsidRDefault="00AD6C95" w:rsidP="00683AD8">
            <w:r>
              <w:t xml:space="preserve">Gemäss </w:t>
            </w:r>
            <w:r>
              <w:fldChar w:fldCharType="begin"/>
            </w:r>
            <w:r>
              <w:instrText xml:space="preserve"> ADDIN ZOTERO_ITEM CSL_CITATION {"citationID":"fYNUWkOK","properties":{"formattedCitation":"[5]","plainCitation":"[5]","noteIndex":0},"citationItems":[{"id":63,"uris":["http://zotero.org/users/15041600/items/V84L3Z8K"],"itemData":{"id":63,"type":"article-journal","language":"en","source":"Zotero","title":"Data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fldChar w:fldCharType="separate"/>
            </w:r>
            <w:r w:rsidRPr="00AD6C95">
              <w:t>[5]</w:t>
            </w:r>
            <w:r>
              <w:fldChar w:fldCharType="end"/>
            </w:r>
            <w:r>
              <w:t xml:space="preserve"> benötigt dieses Muster weniger </w:t>
            </w:r>
            <w:proofErr w:type="spellStart"/>
            <w:r>
              <w:t>Banbreite</w:t>
            </w:r>
            <w:proofErr w:type="spellEnd"/>
            <w:r>
              <w:t xml:space="preserve"> als «</w:t>
            </w:r>
            <w:proofErr w:type="spellStart"/>
            <w:r>
              <w:t>Full</w:t>
            </w:r>
            <w:proofErr w:type="spellEnd"/>
            <w:r>
              <w:t xml:space="preserve"> Transfer». In diesem Muster werden nur die Datensätze übertragen, welche sich verändert haben oder neu </w:t>
            </w:r>
            <w:proofErr w:type="spellStart"/>
            <w:r>
              <w:t>dazu gekommen</w:t>
            </w:r>
            <w:proofErr w:type="spellEnd"/>
            <w:r>
              <w:t xml:space="preserve"> sind </w:t>
            </w:r>
            <w:r>
              <w:fldChar w:fldCharType="begin"/>
            </w:r>
            <w:r>
              <w:instrText xml:space="preserve"> ADDIN ZOTERO_ITEM CSL_CITATION {"citationID":"QTN7ngRZ","properties":{"formattedCitation":"[5]","plainCitation":"[5]","noteIndex":0},"citationItems":[{"id":63,"uris":["http://zotero.org/users/15041600/items/V84L3Z8K"],"itemData":{"id":63,"type":"article-journal","language":"en","source":"Zotero","title":"Data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fldChar w:fldCharType="separate"/>
            </w:r>
            <w:r w:rsidRPr="00AD6C95">
              <w:t>[5]</w:t>
            </w:r>
            <w:r>
              <w:fldChar w:fldCharType="end"/>
            </w:r>
            <w:r>
              <w:t>.</w:t>
            </w:r>
          </w:p>
        </w:tc>
      </w:tr>
      <w:tr w:rsidR="00EE5947" w14:paraId="1D2564E3" w14:textId="77777777" w:rsidTr="00683AD8">
        <w:tc>
          <w:tcPr>
            <w:tcW w:w="2609" w:type="dxa"/>
          </w:tcPr>
          <w:p w14:paraId="01DE4667" w14:textId="77777777" w:rsidR="00EE5947" w:rsidRDefault="00EE5947" w:rsidP="00683AD8">
            <w:r>
              <w:t>«</w:t>
            </w:r>
            <w:proofErr w:type="spellStart"/>
            <w:r>
              <w:t>Mathematical</w:t>
            </w:r>
            <w:proofErr w:type="spellEnd"/>
            <w:r>
              <w:t xml:space="preserve"> Transfer»</w:t>
            </w:r>
          </w:p>
        </w:tc>
        <w:tc>
          <w:tcPr>
            <w:tcW w:w="2551" w:type="dxa"/>
          </w:tcPr>
          <w:p w14:paraId="473F94DD" w14:textId="67F5F71F" w:rsidR="00EE5947" w:rsidRDefault="006F0933" w:rsidP="00683AD8">
            <w:r>
              <w:t>Geringer Bandbreitenbedarf</w:t>
            </w:r>
          </w:p>
        </w:tc>
        <w:tc>
          <w:tcPr>
            <w:tcW w:w="4222" w:type="dxa"/>
          </w:tcPr>
          <w:p w14:paraId="6D3ECC02" w14:textId="7BF7A223" w:rsidR="00EE5947" w:rsidRDefault="008E719C" w:rsidP="00683AD8">
            <w:r>
              <w:t xml:space="preserve">Dieses Muster hat das </w:t>
            </w:r>
            <w:proofErr w:type="spellStart"/>
            <w:r>
              <w:t>potenzial</w:t>
            </w:r>
            <w:proofErr w:type="spellEnd"/>
            <w:r>
              <w:t xml:space="preserve"> den </w:t>
            </w:r>
            <w:proofErr w:type="spellStart"/>
            <w:r>
              <w:t>geringten</w:t>
            </w:r>
            <w:proofErr w:type="spellEnd"/>
            <w:r>
              <w:t xml:space="preserve"> Bandbreitenbedarf aufzuweisen </w:t>
            </w:r>
            <w:r>
              <w:fldChar w:fldCharType="begin"/>
            </w:r>
            <w:r>
              <w:instrText xml:space="preserve"> ADDIN ZOTERO_ITEM CSL_CITATION {"citationID":"TEF1ehCP","properties":{"formattedCitation":"[5]","plainCitation":"[5]","noteIndex":0},"citationItems":[{"id":63,"uris":["http://zotero.org/users/15041600/items/V84L3Z8K"],"itemData":{"id":63,"type":"article-journal","language":"en","source":"Zotero","title":"Data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fldChar w:fldCharType="separate"/>
            </w:r>
            <w:r w:rsidRPr="008E719C">
              <w:t>[5]</w:t>
            </w:r>
            <w:r>
              <w:fldChar w:fldCharType="end"/>
            </w:r>
            <w:r>
              <w:t xml:space="preserve">. Durch mathematische Algorithmen kann die Entscheidung, welche Daten übertragen werden, sehr granular ausfallen </w:t>
            </w:r>
            <w:r>
              <w:fldChar w:fldCharType="begin"/>
            </w:r>
            <w:r>
              <w:instrText xml:space="preserve"> ADDIN ZOTERO_ITEM CSL_CITATION {"citationID":"FhHp5FWn","properties":{"formattedCitation":"[5]","plainCitation":"[5]","noteIndex":0},"citationItems":[{"id":63,"uris":["http://zotero.org/users/15041600/items/V84L3Z8K"],"itemData":{"id":63,"type":"article-journal","language":"en","source":"Zotero","title":"Data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fldChar w:fldCharType="separate"/>
            </w:r>
            <w:r w:rsidRPr="008E719C">
              <w:t>[5]</w:t>
            </w:r>
            <w:r>
              <w:fldChar w:fldCharType="end"/>
            </w:r>
            <w:r>
              <w:t>.</w:t>
            </w:r>
          </w:p>
        </w:tc>
      </w:tr>
    </w:tbl>
    <w:p w14:paraId="0A8F8B37" w14:textId="77777777" w:rsidR="00EE5947" w:rsidRDefault="00EE5947" w:rsidP="00C70D2F"/>
    <w:p w14:paraId="1BB4DF5D" w14:textId="349D2E08" w:rsidR="00741589" w:rsidRDefault="00741589" w:rsidP="00741589">
      <w:pPr>
        <w:pStyle w:val="Caption"/>
        <w:keepNext/>
      </w:pPr>
      <w:r>
        <w:t xml:space="preserve">Tabelle </w:t>
      </w:r>
      <w:fldSimple w:instr=" SEQ Tabelle \* ARABIC ">
        <w:r w:rsidR="0035105E">
          <w:rPr>
            <w:noProof/>
          </w:rPr>
          <w:t>21</w:t>
        </w:r>
      </w:fldSimple>
      <w:r>
        <w:t xml:space="preserve"> Bewertung der Eignung des Konfliktmanagements der Varianten</w:t>
      </w:r>
    </w:p>
    <w:tbl>
      <w:tblPr>
        <w:tblStyle w:val="TabelleBFH2"/>
        <w:tblW w:w="0" w:type="auto"/>
        <w:tblLook w:val="04A0" w:firstRow="1" w:lastRow="0" w:firstColumn="1" w:lastColumn="0" w:noHBand="0" w:noVBand="1"/>
      </w:tblPr>
      <w:tblGrid>
        <w:gridCol w:w="2609"/>
        <w:gridCol w:w="2551"/>
        <w:gridCol w:w="4222"/>
      </w:tblGrid>
      <w:tr w:rsidR="00741589" w14:paraId="4C7D41CB" w14:textId="77777777" w:rsidTr="00683AD8">
        <w:trPr>
          <w:cnfStyle w:val="100000000000" w:firstRow="1" w:lastRow="0" w:firstColumn="0" w:lastColumn="0" w:oddVBand="0" w:evenVBand="0" w:oddHBand="0" w:evenHBand="0" w:firstRowFirstColumn="0" w:firstRowLastColumn="0" w:lastRowFirstColumn="0" w:lastRowLastColumn="0"/>
        </w:trPr>
        <w:tc>
          <w:tcPr>
            <w:tcW w:w="2609" w:type="dxa"/>
          </w:tcPr>
          <w:p w14:paraId="21951983" w14:textId="77777777" w:rsidR="00741589" w:rsidRDefault="00741589" w:rsidP="00683AD8">
            <w:r>
              <w:t>Variante</w:t>
            </w:r>
          </w:p>
        </w:tc>
        <w:tc>
          <w:tcPr>
            <w:tcW w:w="2551" w:type="dxa"/>
          </w:tcPr>
          <w:p w14:paraId="700083C3" w14:textId="72E132A9" w:rsidR="00741589" w:rsidRDefault="00741589" w:rsidP="00683AD8">
            <w:proofErr w:type="spellStart"/>
            <w:r>
              <w:t>Konfliktmanagent</w:t>
            </w:r>
            <w:proofErr w:type="spellEnd"/>
          </w:p>
        </w:tc>
        <w:tc>
          <w:tcPr>
            <w:tcW w:w="4222" w:type="dxa"/>
          </w:tcPr>
          <w:p w14:paraId="5ECBD37D" w14:textId="77777777" w:rsidR="00741589" w:rsidRDefault="00741589" w:rsidP="00683AD8">
            <w:r>
              <w:t>Begründung</w:t>
            </w:r>
          </w:p>
        </w:tc>
      </w:tr>
      <w:tr w:rsidR="00741589" w14:paraId="08516034" w14:textId="77777777" w:rsidTr="00683AD8">
        <w:tc>
          <w:tcPr>
            <w:tcW w:w="2609" w:type="dxa"/>
          </w:tcPr>
          <w:p w14:paraId="7C51EB59" w14:textId="77777777" w:rsidR="00741589" w:rsidRDefault="00741589" w:rsidP="00683AD8">
            <w:r>
              <w:lastRenderedPageBreak/>
              <w:t>«</w:t>
            </w:r>
            <w:proofErr w:type="spellStart"/>
            <w:r>
              <w:t>Full</w:t>
            </w:r>
            <w:proofErr w:type="spellEnd"/>
            <w:r>
              <w:t xml:space="preserve"> Transfer»</w:t>
            </w:r>
          </w:p>
        </w:tc>
        <w:tc>
          <w:tcPr>
            <w:tcW w:w="2551" w:type="dxa"/>
          </w:tcPr>
          <w:p w14:paraId="6DBEB708" w14:textId="173EC651" w:rsidR="00741589" w:rsidRDefault="00741589" w:rsidP="00683AD8">
            <w:r>
              <w:t>Ungeeignet</w:t>
            </w:r>
          </w:p>
        </w:tc>
        <w:tc>
          <w:tcPr>
            <w:tcW w:w="4222" w:type="dxa"/>
          </w:tcPr>
          <w:p w14:paraId="488097EE" w14:textId="68D33FAC" w:rsidR="00741589" w:rsidRDefault="00741589" w:rsidP="00683AD8">
            <w:r>
              <w:t>Der «</w:t>
            </w:r>
            <w:proofErr w:type="spellStart"/>
            <w:r>
              <w:t>Full</w:t>
            </w:r>
            <w:proofErr w:type="spellEnd"/>
            <w:r>
              <w:t xml:space="preserve"> Transfer» überschreibt vorhandene Datensätze</w:t>
            </w:r>
            <w:r w:rsidR="0075319C">
              <w:t xml:space="preserve"> im Moment der </w:t>
            </w:r>
            <w:proofErr w:type="spellStart"/>
            <w:r w:rsidR="0075319C">
              <w:t>übertragung</w:t>
            </w:r>
            <w:proofErr w:type="spellEnd"/>
            <w:r>
              <w:t xml:space="preserve"> </w:t>
            </w:r>
            <w:r>
              <w:fldChar w:fldCharType="begin"/>
            </w:r>
            <w:r>
              <w:instrText xml:space="preserve"> ADDIN ZOTERO_ITEM CSL_CITATION {"citationID":"97FYwoyx","properties":{"formattedCitation":"[5]","plainCitation":"[5]","noteIndex":0},"citationItems":[{"id":63,"uris":["http://zotero.org/users/15041600/items/V84L3Z8K"],"itemData":{"id":63,"type":"article-journal","language":"en","source":"Zotero","title":"Data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fldChar w:fldCharType="separate"/>
            </w:r>
            <w:r w:rsidRPr="00741589">
              <w:t>[5]</w:t>
            </w:r>
            <w:r>
              <w:fldChar w:fldCharType="end"/>
            </w:r>
            <w:r>
              <w:t>. Im Fall der Baustellen App</w:t>
            </w:r>
            <w:r w:rsidR="0075319C">
              <w:t xml:space="preserve"> würde dies zu unvorhersehbarem Datenverlust führen. </w:t>
            </w:r>
            <w:proofErr w:type="spellStart"/>
            <w:r w:rsidR="0075319C">
              <w:t>Da mit</w:t>
            </w:r>
            <w:proofErr w:type="spellEnd"/>
            <w:r w:rsidR="0075319C">
              <w:t xml:space="preserve"> dieser Variante zum Zeitpunkt der Synchronisierung nicht bestimmt werden kann, welche Änderung</w:t>
            </w:r>
            <w:r w:rsidR="007018EE">
              <w:t>,</w:t>
            </w:r>
            <w:r w:rsidR="0075319C">
              <w:t xml:space="preserve"> die letzte aktuell gültige ist.</w:t>
            </w:r>
          </w:p>
        </w:tc>
      </w:tr>
      <w:tr w:rsidR="00741589" w14:paraId="3FC52FFD" w14:textId="77777777" w:rsidTr="00683AD8">
        <w:tc>
          <w:tcPr>
            <w:tcW w:w="2609" w:type="dxa"/>
          </w:tcPr>
          <w:p w14:paraId="34E45D18" w14:textId="77777777" w:rsidR="00741589" w:rsidRDefault="00741589" w:rsidP="00683AD8">
            <w:r>
              <w:t>«</w:t>
            </w:r>
            <w:proofErr w:type="spellStart"/>
            <w:r>
              <w:t>Timestamp</w:t>
            </w:r>
            <w:proofErr w:type="spellEnd"/>
            <w:r>
              <w:t xml:space="preserve"> Transfer»</w:t>
            </w:r>
          </w:p>
        </w:tc>
        <w:tc>
          <w:tcPr>
            <w:tcW w:w="2551" w:type="dxa"/>
          </w:tcPr>
          <w:p w14:paraId="37D43005" w14:textId="45C07DB7" w:rsidR="00741589" w:rsidRDefault="00741589" w:rsidP="00683AD8">
            <w:r>
              <w:t>Geeignet</w:t>
            </w:r>
          </w:p>
        </w:tc>
        <w:tc>
          <w:tcPr>
            <w:tcW w:w="4222" w:type="dxa"/>
          </w:tcPr>
          <w:p w14:paraId="62430289" w14:textId="083C16DD" w:rsidR="00741589" w:rsidRDefault="0075319C" w:rsidP="00683AD8">
            <w:r>
              <w:t>Mit dem «</w:t>
            </w:r>
            <w:proofErr w:type="spellStart"/>
            <w:r>
              <w:t>Timestamp</w:t>
            </w:r>
            <w:proofErr w:type="spellEnd"/>
            <w:r>
              <w:t xml:space="preserve"> Transfer» wird bei einem Konflikt der zuletzt geänderte Datensatz angewendet</w:t>
            </w:r>
            <w:r w:rsidR="00D26F7C">
              <w:t xml:space="preserve"> («Last Write </w:t>
            </w:r>
            <w:proofErr w:type="spellStart"/>
            <w:r w:rsidR="00D26F7C">
              <w:t>Wins</w:t>
            </w:r>
            <w:proofErr w:type="spellEnd"/>
            <w:r w:rsidR="00D26F7C">
              <w:t>»)</w:t>
            </w:r>
            <w:r>
              <w:t xml:space="preserve"> </w:t>
            </w:r>
            <w:r>
              <w:fldChar w:fldCharType="begin"/>
            </w:r>
            <w:r>
              <w:instrText xml:space="preserve"> ADDIN ZOTERO_ITEM CSL_CITATION {"citationID":"EelEHsvF","properties":{"formattedCitation":"[5]","plainCitation":"[5]","noteIndex":0},"citationItems":[{"id":63,"uris":["http://zotero.org/users/15041600/items/V84L3Z8K"],"itemData":{"id":63,"type":"article-journal","language":"en","source":"Zotero","title":"Data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fldChar w:fldCharType="separate"/>
            </w:r>
            <w:r w:rsidRPr="0075319C">
              <w:t>[5]</w:t>
            </w:r>
            <w:r>
              <w:fldChar w:fldCharType="end"/>
            </w:r>
            <w:r>
              <w:t xml:space="preserve">. Aus den Anforderungen der Helion AG kann dieses Verhalten als </w:t>
            </w:r>
            <w:proofErr w:type="gramStart"/>
            <w:r>
              <w:t>das Gewünschte verhalten</w:t>
            </w:r>
            <w:proofErr w:type="gramEnd"/>
            <w:r>
              <w:t xml:space="preserve"> bezeichnet werden</w:t>
            </w:r>
            <w:r w:rsidR="007018EE">
              <w:t>, da keine Interaktion durch die Anwendenden nötig wäre.</w:t>
            </w:r>
          </w:p>
        </w:tc>
      </w:tr>
      <w:tr w:rsidR="00741589" w14:paraId="6AC0716C" w14:textId="77777777" w:rsidTr="00683AD8">
        <w:tc>
          <w:tcPr>
            <w:tcW w:w="2609" w:type="dxa"/>
          </w:tcPr>
          <w:p w14:paraId="0ACEDE2C" w14:textId="77777777" w:rsidR="00741589" w:rsidRDefault="00741589" w:rsidP="00683AD8">
            <w:r>
              <w:t>«</w:t>
            </w:r>
            <w:proofErr w:type="spellStart"/>
            <w:r>
              <w:t>Mathematical</w:t>
            </w:r>
            <w:proofErr w:type="spellEnd"/>
            <w:r>
              <w:t xml:space="preserve"> Transfer»</w:t>
            </w:r>
          </w:p>
        </w:tc>
        <w:tc>
          <w:tcPr>
            <w:tcW w:w="2551" w:type="dxa"/>
          </w:tcPr>
          <w:p w14:paraId="3D2DE89E" w14:textId="4450F244" w:rsidR="00741589" w:rsidRDefault="00741589" w:rsidP="00683AD8">
            <w:r>
              <w:t xml:space="preserve">Eingeschränkt </w:t>
            </w:r>
            <w:proofErr w:type="gramStart"/>
            <w:r>
              <w:t>Geeignet</w:t>
            </w:r>
            <w:proofErr w:type="gramEnd"/>
          </w:p>
        </w:tc>
        <w:tc>
          <w:tcPr>
            <w:tcW w:w="4222" w:type="dxa"/>
          </w:tcPr>
          <w:p w14:paraId="2541DCCD" w14:textId="37C9F1B4" w:rsidR="00741589" w:rsidRDefault="00B97E55" w:rsidP="00683AD8">
            <w:r>
              <w:t>«</w:t>
            </w:r>
            <w:proofErr w:type="spellStart"/>
            <w:r>
              <w:t>Mathematical</w:t>
            </w:r>
            <w:proofErr w:type="spellEnd"/>
            <w:r>
              <w:t xml:space="preserve"> Transfer» hat das </w:t>
            </w:r>
            <w:proofErr w:type="spellStart"/>
            <w:r>
              <w:t>potenzial</w:t>
            </w:r>
            <w:proofErr w:type="spellEnd"/>
            <w:r>
              <w:t xml:space="preserve"> Konflikte sehr granular aufzulösen </w:t>
            </w:r>
            <w:r>
              <w:fldChar w:fldCharType="begin"/>
            </w:r>
            <w:r>
              <w:instrText xml:space="preserve"> ADDIN ZOTERO_ITEM CSL_CITATION {"citationID":"PkNCNewB","properties":{"formattedCitation":"[5]","plainCitation":"[5]","noteIndex":0},"citationItems":[{"id":63,"uris":["http://zotero.org/users/15041600/items/V84L3Z8K"],"itemData":{"id":63,"type":"article-journal","language":"en","source":"Zotero","title":"Data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fldChar w:fldCharType="separate"/>
            </w:r>
            <w:r w:rsidRPr="00B97E55">
              <w:t>[5]</w:t>
            </w:r>
            <w:r>
              <w:fldChar w:fldCharType="end"/>
            </w:r>
            <w:r>
              <w:t xml:space="preserve">. </w:t>
            </w:r>
            <w:proofErr w:type="spellStart"/>
            <w:r w:rsidR="007018EE">
              <w:t>Kokurierende</w:t>
            </w:r>
            <w:proofErr w:type="spellEnd"/>
            <w:r w:rsidR="007018EE">
              <w:t xml:space="preserve"> Änderungen sind auch für mathematische Algorithmen nicht immer zu 100% auflösbar und erfordern entweder eine Regel oder manuelles Eingreifen zur Auflösung.</w:t>
            </w:r>
          </w:p>
        </w:tc>
      </w:tr>
    </w:tbl>
    <w:p w14:paraId="5BB3F399" w14:textId="77777777" w:rsidR="00741589" w:rsidRDefault="00741589" w:rsidP="00C70D2F"/>
    <w:p w14:paraId="24A3A888" w14:textId="4C878491" w:rsidR="007018EE" w:rsidRDefault="007018EE" w:rsidP="00C70D2F">
      <w:r>
        <w:t xml:space="preserve">In der folgenden Tabelle wird die gewählte Gewichtung der Kriterien </w:t>
      </w:r>
      <w:proofErr w:type="spellStart"/>
      <w:r>
        <w:t>aufelistet</w:t>
      </w:r>
      <w:proofErr w:type="spellEnd"/>
      <w:r>
        <w:t xml:space="preserve"> und </w:t>
      </w:r>
      <w:proofErr w:type="gramStart"/>
      <w:r>
        <w:t>Begründet</w:t>
      </w:r>
      <w:proofErr w:type="gramEnd"/>
      <w:r>
        <w:t>.</w:t>
      </w:r>
    </w:p>
    <w:p w14:paraId="6B9D73B2" w14:textId="09703ED8" w:rsidR="00143A23" w:rsidRDefault="00143A23" w:rsidP="00143A23">
      <w:pPr>
        <w:pStyle w:val="Caption"/>
        <w:keepNext/>
      </w:pPr>
      <w:r>
        <w:t xml:space="preserve">Tabelle </w:t>
      </w:r>
      <w:fldSimple w:instr=" SEQ Tabelle \* ARABIC ">
        <w:r w:rsidR="0035105E">
          <w:rPr>
            <w:noProof/>
          </w:rPr>
          <w:t>22</w:t>
        </w:r>
      </w:fldSimple>
      <w:r>
        <w:t xml:space="preserve"> </w:t>
      </w:r>
      <w:proofErr w:type="spellStart"/>
      <w:r>
        <w:t>Aulistung</w:t>
      </w:r>
      <w:proofErr w:type="spellEnd"/>
      <w:r>
        <w:t xml:space="preserve"> und Begründung der Gewichtung der Kriterien</w:t>
      </w:r>
    </w:p>
    <w:tbl>
      <w:tblPr>
        <w:tblStyle w:val="TabelleBFH2"/>
        <w:tblW w:w="0" w:type="auto"/>
        <w:tblLook w:val="04A0" w:firstRow="1" w:lastRow="0" w:firstColumn="1" w:lastColumn="0" w:noHBand="0" w:noVBand="1"/>
      </w:tblPr>
      <w:tblGrid>
        <w:gridCol w:w="2325"/>
        <w:gridCol w:w="1559"/>
        <w:gridCol w:w="5498"/>
      </w:tblGrid>
      <w:tr w:rsidR="007018EE" w14:paraId="3C484FD3" w14:textId="77777777" w:rsidTr="00143A23">
        <w:trPr>
          <w:cnfStyle w:val="100000000000" w:firstRow="1" w:lastRow="0" w:firstColumn="0" w:lastColumn="0" w:oddVBand="0" w:evenVBand="0" w:oddHBand="0" w:evenHBand="0" w:firstRowFirstColumn="0" w:firstRowLastColumn="0" w:lastRowFirstColumn="0" w:lastRowLastColumn="0"/>
        </w:trPr>
        <w:tc>
          <w:tcPr>
            <w:tcW w:w="2325" w:type="dxa"/>
          </w:tcPr>
          <w:p w14:paraId="071CFCE4" w14:textId="78C00BFE" w:rsidR="007018EE" w:rsidRDefault="007018EE" w:rsidP="00C70D2F">
            <w:r>
              <w:t>Kriterium</w:t>
            </w:r>
          </w:p>
        </w:tc>
        <w:tc>
          <w:tcPr>
            <w:tcW w:w="1559" w:type="dxa"/>
          </w:tcPr>
          <w:p w14:paraId="7E1E6102" w14:textId="1D3BA877" w:rsidR="007018EE" w:rsidRDefault="007018EE" w:rsidP="00C70D2F">
            <w:r>
              <w:t>Gewichtung</w:t>
            </w:r>
          </w:p>
        </w:tc>
        <w:tc>
          <w:tcPr>
            <w:tcW w:w="5498" w:type="dxa"/>
          </w:tcPr>
          <w:p w14:paraId="6E7C940B" w14:textId="2C742BE9" w:rsidR="007018EE" w:rsidRDefault="007018EE" w:rsidP="00C70D2F">
            <w:r>
              <w:t>Begründung</w:t>
            </w:r>
          </w:p>
        </w:tc>
      </w:tr>
      <w:tr w:rsidR="007018EE" w14:paraId="690B5F95" w14:textId="77777777" w:rsidTr="00143A23">
        <w:tc>
          <w:tcPr>
            <w:tcW w:w="2325" w:type="dxa"/>
          </w:tcPr>
          <w:p w14:paraId="408C1481" w14:textId="2E06DBCF" w:rsidR="007018EE" w:rsidRDefault="007018EE" w:rsidP="00C70D2F">
            <w:r>
              <w:t>Komplexität</w:t>
            </w:r>
          </w:p>
        </w:tc>
        <w:tc>
          <w:tcPr>
            <w:tcW w:w="1559" w:type="dxa"/>
          </w:tcPr>
          <w:p w14:paraId="58FB7E17" w14:textId="11C2D641" w:rsidR="007018EE" w:rsidRDefault="0043037B" w:rsidP="00C70D2F">
            <w:r>
              <w:t>20</w:t>
            </w:r>
            <w:r w:rsidR="007018EE">
              <w:t>%</w:t>
            </w:r>
          </w:p>
        </w:tc>
        <w:tc>
          <w:tcPr>
            <w:tcW w:w="5498" w:type="dxa"/>
          </w:tcPr>
          <w:p w14:paraId="43212168" w14:textId="369CF95F" w:rsidR="007018EE" w:rsidRDefault="0043037B" w:rsidP="00C70D2F">
            <w:r>
              <w:t xml:space="preserve">Da sich die Komplexität auf Aufwand und Kosten der Implementierung </w:t>
            </w:r>
            <w:proofErr w:type="spellStart"/>
            <w:r>
              <w:t>auwirkt</w:t>
            </w:r>
            <w:proofErr w:type="spellEnd"/>
            <w:r>
              <w:t xml:space="preserve"> und die zukünftige Erweiterbarkeit, ist dieses Kriterium hat dieses Kriterium eine höhere Gewichtung.</w:t>
            </w:r>
          </w:p>
        </w:tc>
      </w:tr>
      <w:tr w:rsidR="007018EE" w14:paraId="4156123B" w14:textId="77777777" w:rsidTr="00143A23">
        <w:tc>
          <w:tcPr>
            <w:tcW w:w="2325" w:type="dxa"/>
          </w:tcPr>
          <w:p w14:paraId="5F6EED9C" w14:textId="6BFD9D4C" w:rsidR="007018EE" w:rsidRDefault="007018EE" w:rsidP="00C70D2F">
            <w:r>
              <w:t>Speicherbedarf</w:t>
            </w:r>
          </w:p>
        </w:tc>
        <w:tc>
          <w:tcPr>
            <w:tcW w:w="1559" w:type="dxa"/>
          </w:tcPr>
          <w:p w14:paraId="3D9E55E9" w14:textId="043C86C2" w:rsidR="007018EE" w:rsidRDefault="0043037B" w:rsidP="00C70D2F">
            <w:r>
              <w:t>5</w:t>
            </w:r>
            <w:r w:rsidR="007018EE">
              <w:t>%</w:t>
            </w:r>
          </w:p>
        </w:tc>
        <w:tc>
          <w:tcPr>
            <w:tcW w:w="5498" w:type="dxa"/>
          </w:tcPr>
          <w:p w14:paraId="7E52961F" w14:textId="40405F62" w:rsidR="007018EE" w:rsidRDefault="0043037B" w:rsidP="00C70D2F">
            <w:r>
              <w:t xml:space="preserve">Der Speicherbedarf wirkt sich </w:t>
            </w:r>
            <w:proofErr w:type="gramStart"/>
            <w:r>
              <w:t>im Endeffekt auf</w:t>
            </w:r>
            <w:proofErr w:type="gramEnd"/>
            <w:r>
              <w:t xml:space="preserve"> die Betriebskosten der Plattform aus. </w:t>
            </w:r>
            <w:r w:rsidR="00143A23">
              <w:t>Deshalb wird dieses Kriterium betrachtet, hat jedoch eine geringe Gewichtung.</w:t>
            </w:r>
          </w:p>
        </w:tc>
      </w:tr>
      <w:tr w:rsidR="007018EE" w14:paraId="314430ED" w14:textId="77777777" w:rsidTr="00143A23">
        <w:tc>
          <w:tcPr>
            <w:tcW w:w="2325" w:type="dxa"/>
          </w:tcPr>
          <w:p w14:paraId="0D4623A3" w14:textId="37FC7949" w:rsidR="007018EE" w:rsidRDefault="007018EE" w:rsidP="00C70D2F">
            <w:r>
              <w:t>Rechenleistung</w:t>
            </w:r>
          </w:p>
        </w:tc>
        <w:tc>
          <w:tcPr>
            <w:tcW w:w="1559" w:type="dxa"/>
          </w:tcPr>
          <w:p w14:paraId="56D1DB10" w14:textId="1C95BABC" w:rsidR="007018EE" w:rsidRDefault="007018EE" w:rsidP="00C70D2F">
            <w:r>
              <w:t>5%</w:t>
            </w:r>
          </w:p>
        </w:tc>
        <w:tc>
          <w:tcPr>
            <w:tcW w:w="5498" w:type="dxa"/>
          </w:tcPr>
          <w:p w14:paraId="4BCDCD27" w14:textId="69B57B69" w:rsidR="007018EE" w:rsidRDefault="00143A23" w:rsidP="00C70D2F">
            <w:r>
              <w:t xml:space="preserve">Die benötigte Rechenleistung wirkt sich </w:t>
            </w:r>
            <w:proofErr w:type="gramStart"/>
            <w:r>
              <w:t>im Endeffekt auf</w:t>
            </w:r>
            <w:proofErr w:type="gramEnd"/>
            <w:r>
              <w:t xml:space="preserve"> die Betriebskosten der </w:t>
            </w:r>
            <w:proofErr w:type="spellStart"/>
            <w:r>
              <w:t>Plattfrom</w:t>
            </w:r>
            <w:proofErr w:type="spellEnd"/>
            <w:r>
              <w:t xml:space="preserve"> aus. Deshalb wird dieses Kriterium betrachtet, hat jedoch eine geringe Gewichtung.</w:t>
            </w:r>
          </w:p>
        </w:tc>
      </w:tr>
      <w:tr w:rsidR="007018EE" w14:paraId="0AD8100F" w14:textId="77777777" w:rsidTr="00143A23">
        <w:tc>
          <w:tcPr>
            <w:tcW w:w="2325" w:type="dxa"/>
          </w:tcPr>
          <w:p w14:paraId="3B065AB2" w14:textId="776FF970" w:rsidR="007018EE" w:rsidRDefault="007018EE" w:rsidP="00C70D2F">
            <w:r>
              <w:t>Bandbreite</w:t>
            </w:r>
          </w:p>
        </w:tc>
        <w:tc>
          <w:tcPr>
            <w:tcW w:w="1559" w:type="dxa"/>
          </w:tcPr>
          <w:p w14:paraId="7DD23281" w14:textId="35C71E4D" w:rsidR="007018EE" w:rsidRDefault="007018EE" w:rsidP="00C70D2F">
            <w:r>
              <w:t>20%</w:t>
            </w:r>
          </w:p>
        </w:tc>
        <w:tc>
          <w:tcPr>
            <w:tcW w:w="5498" w:type="dxa"/>
          </w:tcPr>
          <w:p w14:paraId="03E888E3" w14:textId="608A1FA3" w:rsidR="007018EE" w:rsidRDefault="00143A23" w:rsidP="00C70D2F">
            <w:r>
              <w:t xml:space="preserve">Die verfügbare Bandbreite ist eine gegebene Grösse. Deshalb ist die effiziente Nutzung der verfügbaren Bandbreite eine wichtige Voraussetzung und wird entsprechend höher </w:t>
            </w:r>
            <w:proofErr w:type="gramStart"/>
            <w:r>
              <w:t>Gewichtet</w:t>
            </w:r>
            <w:proofErr w:type="gramEnd"/>
            <w:r>
              <w:t>.</w:t>
            </w:r>
          </w:p>
        </w:tc>
      </w:tr>
      <w:tr w:rsidR="007018EE" w14:paraId="354CF054" w14:textId="77777777" w:rsidTr="00143A23">
        <w:tc>
          <w:tcPr>
            <w:tcW w:w="2325" w:type="dxa"/>
          </w:tcPr>
          <w:p w14:paraId="71A7B174" w14:textId="3189FD2A" w:rsidR="007018EE" w:rsidRDefault="007018EE" w:rsidP="00C70D2F">
            <w:proofErr w:type="spellStart"/>
            <w:r>
              <w:t>Konflikmanagement</w:t>
            </w:r>
            <w:proofErr w:type="spellEnd"/>
          </w:p>
        </w:tc>
        <w:tc>
          <w:tcPr>
            <w:tcW w:w="1559" w:type="dxa"/>
          </w:tcPr>
          <w:p w14:paraId="494F99C3" w14:textId="64C52BFB" w:rsidR="007018EE" w:rsidRDefault="007018EE" w:rsidP="00C70D2F">
            <w:r>
              <w:t>50%</w:t>
            </w:r>
          </w:p>
        </w:tc>
        <w:tc>
          <w:tcPr>
            <w:tcW w:w="5498" w:type="dxa"/>
          </w:tcPr>
          <w:p w14:paraId="0DCAB9F7" w14:textId="592C6D8D" w:rsidR="007018EE" w:rsidRDefault="003A4CD0" w:rsidP="00C70D2F">
            <w:r>
              <w:t>Das Konfliktmanagement ist für die Helion AG ein zentraler Punkt. Benutzerinteraktion sollte möglichst keine erforderlich sein. Trotzdem muss die unumgängliche Divergenz zwischen Datensätzen gehandhabt werden.</w:t>
            </w:r>
            <w:r w:rsidR="0043037B">
              <w:t xml:space="preserve"> Deshalb ist dieses Kriterium sehr hoch gewichtet.</w:t>
            </w:r>
          </w:p>
        </w:tc>
      </w:tr>
    </w:tbl>
    <w:p w14:paraId="54E88862" w14:textId="77777777" w:rsidR="00741589" w:rsidRDefault="00741589" w:rsidP="00C70D2F"/>
    <w:p w14:paraId="29B57320" w14:textId="261C0716" w:rsidR="00213F0F" w:rsidRDefault="00213F0F" w:rsidP="00C70D2F">
      <w:r>
        <w:t>Basierend auf der Bewertung der Kriterien ergibt sich folgendes Gesamtergebnis:</w:t>
      </w:r>
    </w:p>
    <w:p w14:paraId="59F8E9EE" w14:textId="0FF0E639" w:rsidR="001101BF" w:rsidRDefault="001101BF" w:rsidP="001101BF">
      <w:pPr>
        <w:pStyle w:val="Caption"/>
        <w:keepNext/>
      </w:pPr>
      <w:r>
        <w:lastRenderedPageBreak/>
        <w:t xml:space="preserve">Tabelle </w:t>
      </w:r>
      <w:fldSimple w:instr=" SEQ Tabelle \* ARABIC ">
        <w:r w:rsidR="0035105E">
          <w:rPr>
            <w:noProof/>
          </w:rPr>
          <w:t>23</w:t>
        </w:r>
      </w:fldSimple>
      <w:r>
        <w:t xml:space="preserve"> Ergebnis der Nutzwertanalyse</w:t>
      </w:r>
    </w:p>
    <w:tbl>
      <w:tblPr>
        <w:tblStyle w:val="TabelleBFH2"/>
        <w:tblW w:w="9382" w:type="dxa"/>
        <w:tblInd w:w="75" w:type="dxa"/>
        <w:tblLook w:val="04A0" w:firstRow="1" w:lastRow="0" w:firstColumn="1" w:lastColumn="0" w:noHBand="0" w:noVBand="1"/>
      </w:tblPr>
      <w:tblGrid>
        <w:gridCol w:w="2094"/>
        <w:gridCol w:w="1048"/>
        <w:gridCol w:w="961"/>
        <w:gridCol w:w="1119"/>
        <w:gridCol w:w="961"/>
        <w:gridCol w:w="1119"/>
        <w:gridCol w:w="961"/>
        <w:gridCol w:w="1119"/>
      </w:tblGrid>
      <w:tr w:rsidR="00213F0F" w14:paraId="5FABF204" w14:textId="1107FD6E" w:rsidTr="001101BF">
        <w:trPr>
          <w:cnfStyle w:val="100000000000" w:firstRow="1" w:lastRow="0" w:firstColumn="0" w:lastColumn="0" w:oddVBand="0" w:evenVBand="0" w:oddHBand="0" w:evenHBand="0" w:firstRowFirstColumn="0" w:firstRowLastColumn="0" w:lastRowFirstColumn="0" w:lastRowLastColumn="0"/>
        </w:trPr>
        <w:tc>
          <w:tcPr>
            <w:tcW w:w="2094" w:type="dxa"/>
          </w:tcPr>
          <w:p w14:paraId="59864660" w14:textId="548F9D1D" w:rsidR="00213F0F" w:rsidRDefault="00213F0F" w:rsidP="00C70D2F">
            <w:proofErr w:type="spellStart"/>
            <w:r>
              <w:t>Kirterium</w:t>
            </w:r>
            <w:proofErr w:type="spellEnd"/>
          </w:p>
        </w:tc>
        <w:tc>
          <w:tcPr>
            <w:tcW w:w="1048" w:type="dxa"/>
          </w:tcPr>
          <w:p w14:paraId="0F46C10C" w14:textId="4A1B4FFD" w:rsidR="00213F0F" w:rsidRDefault="00213F0F" w:rsidP="00C70D2F">
            <w:r>
              <w:t>Gewicht</w:t>
            </w:r>
          </w:p>
        </w:tc>
        <w:tc>
          <w:tcPr>
            <w:tcW w:w="2080" w:type="dxa"/>
            <w:gridSpan w:val="2"/>
          </w:tcPr>
          <w:p w14:paraId="4FD9F4F9" w14:textId="05F85B72" w:rsidR="00213F0F" w:rsidRDefault="00213F0F" w:rsidP="00213F0F">
            <w:pPr>
              <w:jc w:val="center"/>
            </w:pPr>
            <w:r>
              <w:t>«</w:t>
            </w:r>
            <w:proofErr w:type="spellStart"/>
            <w:r>
              <w:t>Full</w:t>
            </w:r>
            <w:proofErr w:type="spellEnd"/>
            <w:r>
              <w:t xml:space="preserve"> Transfer»</w:t>
            </w:r>
          </w:p>
        </w:tc>
        <w:tc>
          <w:tcPr>
            <w:tcW w:w="2080" w:type="dxa"/>
            <w:gridSpan w:val="2"/>
          </w:tcPr>
          <w:p w14:paraId="19500310" w14:textId="4E145746" w:rsidR="00213F0F" w:rsidRDefault="00213F0F" w:rsidP="00213F0F">
            <w:pPr>
              <w:jc w:val="center"/>
            </w:pPr>
            <w:r>
              <w:t>«</w:t>
            </w:r>
            <w:proofErr w:type="spellStart"/>
            <w:r>
              <w:t>Timestamp</w:t>
            </w:r>
            <w:proofErr w:type="spellEnd"/>
            <w:r>
              <w:t xml:space="preserve"> Transfer»</w:t>
            </w:r>
          </w:p>
        </w:tc>
        <w:tc>
          <w:tcPr>
            <w:tcW w:w="2080" w:type="dxa"/>
            <w:gridSpan w:val="2"/>
          </w:tcPr>
          <w:p w14:paraId="7A921416" w14:textId="73ECDF58" w:rsidR="00213F0F" w:rsidRDefault="00213F0F" w:rsidP="00213F0F">
            <w:pPr>
              <w:jc w:val="center"/>
            </w:pPr>
            <w:r>
              <w:t>«</w:t>
            </w:r>
            <w:proofErr w:type="spellStart"/>
            <w:r>
              <w:t>Mathematical</w:t>
            </w:r>
            <w:proofErr w:type="spellEnd"/>
            <w:r>
              <w:t xml:space="preserve"> Transfer»</w:t>
            </w:r>
          </w:p>
        </w:tc>
      </w:tr>
      <w:tr w:rsidR="00213F0F" w14:paraId="20500664" w14:textId="511999DC" w:rsidTr="001101BF">
        <w:tc>
          <w:tcPr>
            <w:tcW w:w="2094" w:type="dxa"/>
          </w:tcPr>
          <w:p w14:paraId="3280F361" w14:textId="77777777" w:rsidR="00213F0F" w:rsidRDefault="00213F0F" w:rsidP="00C70D2F"/>
        </w:tc>
        <w:tc>
          <w:tcPr>
            <w:tcW w:w="1048" w:type="dxa"/>
          </w:tcPr>
          <w:p w14:paraId="18059B9E" w14:textId="77777777" w:rsidR="00213F0F" w:rsidRDefault="00213F0F" w:rsidP="00C70D2F"/>
        </w:tc>
        <w:tc>
          <w:tcPr>
            <w:tcW w:w="961" w:type="dxa"/>
          </w:tcPr>
          <w:p w14:paraId="2A2FCBE6" w14:textId="0F441226" w:rsidR="00213F0F" w:rsidRDefault="00213F0F" w:rsidP="00213F0F">
            <w:pPr>
              <w:jc w:val="center"/>
            </w:pPr>
            <w:r>
              <w:t>Punkte</w:t>
            </w:r>
          </w:p>
        </w:tc>
        <w:tc>
          <w:tcPr>
            <w:tcW w:w="1119" w:type="dxa"/>
          </w:tcPr>
          <w:p w14:paraId="06AE05AF" w14:textId="5214BED6" w:rsidR="00213F0F" w:rsidRDefault="00213F0F" w:rsidP="00213F0F">
            <w:pPr>
              <w:jc w:val="center"/>
            </w:pPr>
            <w:r>
              <w:t>Gewichtet</w:t>
            </w:r>
          </w:p>
        </w:tc>
        <w:tc>
          <w:tcPr>
            <w:tcW w:w="961" w:type="dxa"/>
          </w:tcPr>
          <w:p w14:paraId="5D1CB6DB" w14:textId="006FFCE2" w:rsidR="00213F0F" w:rsidRDefault="00213F0F" w:rsidP="00213F0F">
            <w:pPr>
              <w:jc w:val="center"/>
            </w:pPr>
            <w:r>
              <w:t>Punkte</w:t>
            </w:r>
          </w:p>
        </w:tc>
        <w:tc>
          <w:tcPr>
            <w:tcW w:w="1119" w:type="dxa"/>
          </w:tcPr>
          <w:p w14:paraId="319FD6D0" w14:textId="431E3BEC" w:rsidR="00213F0F" w:rsidRDefault="00213F0F" w:rsidP="00213F0F">
            <w:pPr>
              <w:jc w:val="center"/>
            </w:pPr>
            <w:r>
              <w:t>Gewichtet</w:t>
            </w:r>
          </w:p>
        </w:tc>
        <w:tc>
          <w:tcPr>
            <w:tcW w:w="961" w:type="dxa"/>
          </w:tcPr>
          <w:p w14:paraId="5C00A893" w14:textId="1EDBB0C5" w:rsidR="00213F0F" w:rsidRDefault="00213F0F" w:rsidP="00213F0F">
            <w:pPr>
              <w:jc w:val="center"/>
            </w:pPr>
            <w:r>
              <w:t>Punkte</w:t>
            </w:r>
          </w:p>
        </w:tc>
        <w:tc>
          <w:tcPr>
            <w:tcW w:w="1119" w:type="dxa"/>
          </w:tcPr>
          <w:p w14:paraId="5E306F27" w14:textId="1B9708BD" w:rsidR="00213F0F" w:rsidRDefault="00213F0F" w:rsidP="00213F0F">
            <w:pPr>
              <w:jc w:val="center"/>
            </w:pPr>
            <w:r>
              <w:t>Gewichtet</w:t>
            </w:r>
          </w:p>
        </w:tc>
      </w:tr>
      <w:tr w:rsidR="00213F0F" w14:paraId="02D7F85D" w14:textId="03250A08" w:rsidTr="001101BF">
        <w:tc>
          <w:tcPr>
            <w:tcW w:w="2094" w:type="dxa"/>
          </w:tcPr>
          <w:p w14:paraId="28527241" w14:textId="2ED07352" w:rsidR="00213F0F" w:rsidRDefault="00213F0F" w:rsidP="00C70D2F">
            <w:r>
              <w:t>Komplexität</w:t>
            </w:r>
          </w:p>
        </w:tc>
        <w:tc>
          <w:tcPr>
            <w:tcW w:w="1048" w:type="dxa"/>
          </w:tcPr>
          <w:p w14:paraId="7DF5FBD4" w14:textId="49F3746D" w:rsidR="00213F0F" w:rsidRDefault="007018EE" w:rsidP="007018EE">
            <w:pPr>
              <w:jc w:val="right"/>
            </w:pPr>
            <w:r>
              <w:t>2</w:t>
            </w:r>
            <w:r w:rsidR="00213F0F">
              <w:t>0%</w:t>
            </w:r>
          </w:p>
        </w:tc>
        <w:tc>
          <w:tcPr>
            <w:tcW w:w="961" w:type="dxa"/>
          </w:tcPr>
          <w:p w14:paraId="60CAFA83" w14:textId="3AF2C6EE" w:rsidR="00213F0F" w:rsidRDefault="00213F0F" w:rsidP="00213F0F">
            <w:pPr>
              <w:jc w:val="right"/>
            </w:pPr>
            <w:r>
              <w:t>3</w:t>
            </w:r>
          </w:p>
        </w:tc>
        <w:tc>
          <w:tcPr>
            <w:tcW w:w="1119" w:type="dxa"/>
          </w:tcPr>
          <w:p w14:paraId="65F94F3A" w14:textId="235701CC" w:rsidR="00213F0F" w:rsidRDefault="00143A23" w:rsidP="00213F0F">
            <w:pPr>
              <w:jc w:val="right"/>
            </w:pPr>
            <w:r>
              <w:t>0.6</w:t>
            </w:r>
          </w:p>
        </w:tc>
        <w:tc>
          <w:tcPr>
            <w:tcW w:w="961" w:type="dxa"/>
          </w:tcPr>
          <w:p w14:paraId="28614388" w14:textId="0EC6711B" w:rsidR="00213F0F" w:rsidRDefault="00213F0F" w:rsidP="00213F0F">
            <w:pPr>
              <w:jc w:val="right"/>
            </w:pPr>
            <w:r>
              <w:t>2</w:t>
            </w:r>
          </w:p>
        </w:tc>
        <w:tc>
          <w:tcPr>
            <w:tcW w:w="1119" w:type="dxa"/>
          </w:tcPr>
          <w:p w14:paraId="36687B9E" w14:textId="4756F8A0" w:rsidR="00213F0F" w:rsidRDefault="00143A23" w:rsidP="00213F0F">
            <w:pPr>
              <w:jc w:val="right"/>
            </w:pPr>
            <w:r>
              <w:t>0.4</w:t>
            </w:r>
          </w:p>
        </w:tc>
        <w:tc>
          <w:tcPr>
            <w:tcW w:w="961" w:type="dxa"/>
          </w:tcPr>
          <w:p w14:paraId="615B339D" w14:textId="6DEDC7B6" w:rsidR="00213F0F" w:rsidRDefault="00213F0F" w:rsidP="00213F0F">
            <w:pPr>
              <w:jc w:val="right"/>
            </w:pPr>
            <w:r>
              <w:t>1</w:t>
            </w:r>
          </w:p>
        </w:tc>
        <w:tc>
          <w:tcPr>
            <w:tcW w:w="1119" w:type="dxa"/>
          </w:tcPr>
          <w:p w14:paraId="3EFE86BC" w14:textId="1B238C15" w:rsidR="00213F0F" w:rsidRDefault="00143A23" w:rsidP="00213F0F">
            <w:pPr>
              <w:jc w:val="right"/>
            </w:pPr>
            <w:r>
              <w:t>0.2</w:t>
            </w:r>
          </w:p>
        </w:tc>
      </w:tr>
      <w:tr w:rsidR="00213F0F" w14:paraId="5680BF56" w14:textId="77777777" w:rsidTr="001101BF">
        <w:tc>
          <w:tcPr>
            <w:tcW w:w="2094" w:type="dxa"/>
          </w:tcPr>
          <w:p w14:paraId="6A2CE5D2" w14:textId="3034BF97" w:rsidR="00213F0F" w:rsidRDefault="00213F0F" w:rsidP="00C70D2F">
            <w:r>
              <w:t>Speicherbedarf</w:t>
            </w:r>
          </w:p>
        </w:tc>
        <w:tc>
          <w:tcPr>
            <w:tcW w:w="1048" w:type="dxa"/>
          </w:tcPr>
          <w:p w14:paraId="5779A080" w14:textId="0E542CEA" w:rsidR="00213F0F" w:rsidRDefault="007018EE" w:rsidP="00213F0F">
            <w:pPr>
              <w:jc w:val="right"/>
            </w:pPr>
            <w:r>
              <w:t>5</w:t>
            </w:r>
            <w:r w:rsidR="00213F0F">
              <w:t>%</w:t>
            </w:r>
          </w:p>
        </w:tc>
        <w:tc>
          <w:tcPr>
            <w:tcW w:w="961" w:type="dxa"/>
          </w:tcPr>
          <w:p w14:paraId="700F27F6" w14:textId="56138614" w:rsidR="00213F0F" w:rsidRDefault="00213F0F" w:rsidP="00213F0F">
            <w:pPr>
              <w:jc w:val="right"/>
            </w:pPr>
            <w:r>
              <w:t>3</w:t>
            </w:r>
          </w:p>
        </w:tc>
        <w:tc>
          <w:tcPr>
            <w:tcW w:w="1119" w:type="dxa"/>
          </w:tcPr>
          <w:p w14:paraId="107D03ED" w14:textId="71F1BEA1" w:rsidR="00213F0F" w:rsidRDefault="00143A23" w:rsidP="00213F0F">
            <w:pPr>
              <w:jc w:val="right"/>
            </w:pPr>
            <w:r>
              <w:t>0.15</w:t>
            </w:r>
          </w:p>
        </w:tc>
        <w:tc>
          <w:tcPr>
            <w:tcW w:w="961" w:type="dxa"/>
          </w:tcPr>
          <w:p w14:paraId="270C62CE" w14:textId="460B9BEF" w:rsidR="00213F0F" w:rsidRDefault="00213F0F" w:rsidP="00213F0F">
            <w:pPr>
              <w:jc w:val="right"/>
            </w:pPr>
            <w:r>
              <w:t>2</w:t>
            </w:r>
          </w:p>
        </w:tc>
        <w:tc>
          <w:tcPr>
            <w:tcW w:w="1119" w:type="dxa"/>
          </w:tcPr>
          <w:p w14:paraId="21374C29" w14:textId="4E0ABC05" w:rsidR="00213F0F" w:rsidRDefault="00143A23" w:rsidP="00213F0F">
            <w:pPr>
              <w:jc w:val="right"/>
            </w:pPr>
            <w:r>
              <w:t>0.1</w:t>
            </w:r>
          </w:p>
        </w:tc>
        <w:tc>
          <w:tcPr>
            <w:tcW w:w="961" w:type="dxa"/>
          </w:tcPr>
          <w:p w14:paraId="617173C5" w14:textId="466A0487" w:rsidR="00213F0F" w:rsidRDefault="00213F0F" w:rsidP="00213F0F">
            <w:pPr>
              <w:jc w:val="right"/>
            </w:pPr>
            <w:r>
              <w:t>1</w:t>
            </w:r>
          </w:p>
        </w:tc>
        <w:tc>
          <w:tcPr>
            <w:tcW w:w="1119" w:type="dxa"/>
          </w:tcPr>
          <w:p w14:paraId="58733338" w14:textId="57CAA3A2" w:rsidR="00213F0F" w:rsidRDefault="00143A23" w:rsidP="00213F0F">
            <w:pPr>
              <w:jc w:val="right"/>
            </w:pPr>
            <w:r>
              <w:t>0.05</w:t>
            </w:r>
          </w:p>
        </w:tc>
      </w:tr>
      <w:tr w:rsidR="00213F0F" w14:paraId="32391D53" w14:textId="77777777" w:rsidTr="001101BF">
        <w:tc>
          <w:tcPr>
            <w:tcW w:w="2094" w:type="dxa"/>
          </w:tcPr>
          <w:p w14:paraId="081DB1A9" w14:textId="783D553B" w:rsidR="00213F0F" w:rsidRDefault="00213F0F" w:rsidP="00C70D2F">
            <w:r>
              <w:t>Rechenleistung</w:t>
            </w:r>
          </w:p>
        </w:tc>
        <w:tc>
          <w:tcPr>
            <w:tcW w:w="1048" w:type="dxa"/>
          </w:tcPr>
          <w:p w14:paraId="76354435" w14:textId="46D303E2" w:rsidR="00213F0F" w:rsidRDefault="007018EE" w:rsidP="00213F0F">
            <w:pPr>
              <w:jc w:val="right"/>
            </w:pPr>
            <w:r>
              <w:t>5</w:t>
            </w:r>
            <w:r w:rsidR="00213F0F">
              <w:t>%</w:t>
            </w:r>
          </w:p>
        </w:tc>
        <w:tc>
          <w:tcPr>
            <w:tcW w:w="961" w:type="dxa"/>
          </w:tcPr>
          <w:p w14:paraId="74869EB6" w14:textId="6C3C8DAD" w:rsidR="00213F0F" w:rsidRDefault="00213F0F" w:rsidP="00213F0F">
            <w:pPr>
              <w:jc w:val="right"/>
            </w:pPr>
            <w:r>
              <w:t>3</w:t>
            </w:r>
          </w:p>
        </w:tc>
        <w:tc>
          <w:tcPr>
            <w:tcW w:w="1119" w:type="dxa"/>
          </w:tcPr>
          <w:p w14:paraId="6B8396E3" w14:textId="31326E54" w:rsidR="00213F0F" w:rsidRDefault="00143A23" w:rsidP="00213F0F">
            <w:pPr>
              <w:jc w:val="right"/>
            </w:pPr>
            <w:r>
              <w:t>0.15</w:t>
            </w:r>
          </w:p>
        </w:tc>
        <w:tc>
          <w:tcPr>
            <w:tcW w:w="961" w:type="dxa"/>
          </w:tcPr>
          <w:p w14:paraId="32407C86" w14:textId="6A140F7F" w:rsidR="00213F0F" w:rsidRDefault="00213F0F" w:rsidP="00213F0F">
            <w:pPr>
              <w:jc w:val="right"/>
            </w:pPr>
            <w:r>
              <w:t>3</w:t>
            </w:r>
          </w:p>
        </w:tc>
        <w:tc>
          <w:tcPr>
            <w:tcW w:w="1119" w:type="dxa"/>
          </w:tcPr>
          <w:p w14:paraId="6EF5F678" w14:textId="5073537A" w:rsidR="00213F0F" w:rsidRDefault="00143A23" w:rsidP="00213F0F">
            <w:pPr>
              <w:jc w:val="right"/>
            </w:pPr>
            <w:r>
              <w:t>0.15</w:t>
            </w:r>
          </w:p>
        </w:tc>
        <w:tc>
          <w:tcPr>
            <w:tcW w:w="961" w:type="dxa"/>
          </w:tcPr>
          <w:p w14:paraId="6CFD58F8" w14:textId="1EA35979" w:rsidR="00213F0F" w:rsidRDefault="00213F0F" w:rsidP="00213F0F">
            <w:pPr>
              <w:jc w:val="right"/>
            </w:pPr>
            <w:r>
              <w:t>1</w:t>
            </w:r>
          </w:p>
        </w:tc>
        <w:tc>
          <w:tcPr>
            <w:tcW w:w="1119" w:type="dxa"/>
          </w:tcPr>
          <w:p w14:paraId="4E4B1A34" w14:textId="1E035816" w:rsidR="00213F0F" w:rsidRDefault="00143A23" w:rsidP="00213F0F">
            <w:pPr>
              <w:jc w:val="right"/>
            </w:pPr>
            <w:r>
              <w:t>0.05</w:t>
            </w:r>
          </w:p>
        </w:tc>
      </w:tr>
      <w:tr w:rsidR="00213F0F" w14:paraId="1770F464" w14:textId="77777777" w:rsidTr="001101BF">
        <w:tc>
          <w:tcPr>
            <w:tcW w:w="2094" w:type="dxa"/>
          </w:tcPr>
          <w:p w14:paraId="3C3A4284" w14:textId="08936C18" w:rsidR="00213F0F" w:rsidRDefault="00213F0F" w:rsidP="00C70D2F">
            <w:r>
              <w:t>Bandbreite</w:t>
            </w:r>
          </w:p>
        </w:tc>
        <w:tc>
          <w:tcPr>
            <w:tcW w:w="1048" w:type="dxa"/>
          </w:tcPr>
          <w:p w14:paraId="22169487" w14:textId="5A53DB23" w:rsidR="00213F0F" w:rsidRDefault="007018EE" w:rsidP="00213F0F">
            <w:pPr>
              <w:jc w:val="right"/>
            </w:pPr>
            <w:r>
              <w:t>2</w:t>
            </w:r>
            <w:r w:rsidR="00213F0F">
              <w:t>0%</w:t>
            </w:r>
          </w:p>
        </w:tc>
        <w:tc>
          <w:tcPr>
            <w:tcW w:w="961" w:type="dxa"/>
          </w:tcPr>
          <w:p w14:paraId="574CB8F6" w14:textId="7BAC44BB" w:rsidR="00213F0F" w:rsidRDefault="00213F0F" w:rsidP="00213F0F">
            <w:pPr>
              <w:jc w:val="right"/>
            </w:pPr>
            <w:r>
              <w:t>1</w:t>
            </w:r>
          </w:p>
        </w:tc>
        <w:tc>
          <w:tcPr>
            <w:tcW w:w="1119" w:type="dxa"/>
          </w:tcPr>
          <w:p w14:paraId="35609EDE" w14:textId="22F3421B" w:rsidR="00213F0F" w:rsidRDefault="00143A23" w:rsidP="00213F0F">
            <w:pPr>
              <w:jc w:val="right"/>
            </w:pPr>
            <w:r>
              <w:t>0.2</w:t>
            </w:r>
          </w:p>
        </w:tc>
        <w:tc>
          <w:tcPr>
            <w:tcW w:w="961" w:type="dxa"/>
          </w:tcPr>
          <w:p w14:paraId="56BB7AE5" w14:textId="1AD5A89B" w:rsidR="00213F0F" w:rsidRDefault="00213F0F" w:rsidP="00213F0F">
            <w:pPr>
              <w:jc w:val="right"/>
            </w:pPr>
            <w:r>
              <w:t>2</w:t>
            </w:r>
          </w:p>
        </w:tc>
        <w:tc>
          <w:tcPr>
            <w:tcW w:w="1119" w:type="dxa"/>
          </w:tcPr>
          <w:p w14:paraId="716691A2" w14:textId="269A56F0" w:rsidR="00213F0F" w:rsidRDefault="00143A23" w:rsidP="00213F0F">
            <w:pPr>
              <w:jc w:val="right"/>
            </w:pPr>
            <w:r>
              <w:t>0.4</w:t>
            </w:r>
          </w:p>
        </w:tc>
        <w:tc>
          <w:tcPr>
            <w:tcW w:w="961" w:type="dxa"/>
          </w:tcPr>
          <w:p w14:paraId="06EDEA04" w14:textId="11B200BA" w:rsidR="00213F0F" w:rsidRDefault="00213F0F" w:rsidP="00213F0F">
            <w:pPr>
              <w:jc w:val="right"/>
            </w:pPr>
            <w:r>
              <w:t>3</w:t>
            </w:r>
          </w:p>
        </w:tc>
        <w:tc>
          <w:tcPr>
            <w:tcW w:w="1119" w:type="dxa"/>
          </w:tcPr>
          <w:p w14:paraId="70376029" w14:textId="644ACB97" w:rsidR="00213F0F" w:rsidRDefault="00143A23" w:rsidP="00213F0F">
            <w:pPr>
              <w:jc w:val="right"/>
            </w:pPr>
            <w:r>
              <w:t>0.6</w:t>
            </w:r>
          </w:p>
        </w:tc>
      </w:tr>
      <w:tr w:rsidR="007018EE" w14:paraId="73D437E0" w14:textId="77777777" w:rsidTr="001101BF">
        <w:tc>
          <w:tcPr>
            <w:tcW w:w="2094" w:type="dxa"/>
          </w:tcPr>
          <w:p w14:paraId="617FB24A" w14:textId="56F7ADA9" w:rsidR="007018EE" w:rsidRDefault="007018EE" w:rsidP="00C70D2F">
            <w:r>
              <w:t>Konfliktmanagement</w:t>
            </w:r>
          </w:p>
        </w:tc>
        <w:tc>
          <w:tcPr>
            <w:tcW w:w="1048" w:type="dxa"/>
          </w:tcPr>
          <w:p w14:paraId="7AE7A608" w14:textId="242ED8AD" w:rsidR="007018EE" w:rsidRDefault="007018EE" w:rsidP="00213F0F">
            <w:pPr>
              <w:jc w:val="right"/>
            </w:pPr>
            <w:r>
              <w:t>50%</w:t>
            </w:r>
          </w:p>
        </w:tc>
        <w:tc>
          <w:tcPr>
            <w:tcW w:w="961" w:type="dxa"/>
          </w:tcPr>
          <w:p w14:paraId="23D9895A" w14:textId="756D8E5E" w:rsidR="007018EE" w:rsidRDefault="007018EE" w:rsidP="00213F0F">
            <w:pPr>
              <w:jc w:val="right"/>
            </w:pPr>
            <w:r>
              <w:t>1</w:t>
            </w:r>
          </w:p>
        </w:tc>
        <w:tc>
          <w:tcPr>
            <w:tcW w:w="1119" w:type="dxa"/>
          </w:tcPr>
          <w:p w14:paraId="6B7712B1" w14:textId="15D31281" w:rsidR="007018EE" w:rsidRDefault="00143A23" w:rsidP="00213F0F">
            <w:pPr>
              <w:jc w:val="right"/>
            </w:pPr>
            <w:r>
              <w:t>0.5</w:t>
            </w:r>
          </w:p>
        </w:tc>
        <w:tc>
          <w:tcPr>
            <w:tcW w:w="961" w:type="dxa"/>
          </w:tcPr>
          <w:p w14:paraId="5214F7B3" w14:textId="06FBA04B" w:rsidR="007018EE" w:rsidRDefault="007018EE" w:rsidP="00213F0F">
            <w:pPr>
              <w:jc w:val="right"/>
            </w:pPr>
            <w:r>
              <w:t>3</w:t>
            </w:r>
          </w:p>
        </w:tc>
        <w:tc>
          <w:tcPr>
            <w:tcW w:w="1119" w:type="dxa"/>
          </w:tcPr>
          <w:p w14:paraId="096F8158" w14:textId="2AF64220" w:rsidR="007018EE" w:rsidRDefault="00143A23" w:rsidP="00213F0F">
            <w:pPr>
              <w:jc w:val="right"/>
            </w:pPr>
            <w:r>
              <w:t>1.5</w:t>
            </w:r>
          </w:p>
        </w:tc>
        <w:tc>
          <w:tcPr>
            <w:tcW w:w="961" w:type="dxa"/>
          </w:tcPr>
          <w:p w14:paraId="15C1D55A" w14:textId="7E40FF56" w:rsidR="007018EE" w:rsidRDefault="007018EE" w:rsidP="00213F0F">
            <w:pPr>
              <w:jc w:val="right"/>
            </w:pPr>
            <w:r>
              <w:t>2</w:t>
            </w:r>
          </w:p>
        </w:tc>
        <w:tc>
          <w:tcPr>
            <w:tcW w:w="1119" w:type="dxa"/>
          </w:tcPr>
          <w:p w14:paraId="4822A301" w14:textId="24715EF8" w:rsidR="007018EE" w:rsidRDefault="00143A23" w:rsidP="00213F0F">
            <w:pPr>
              <w:jc w:val="right"/>
            </w:pPr>
            <w:r>
              <w:t>1</w:t>
            </w:r>
          </w:p>
        </w:tc>
      </w:tr>
      <w:tr w:rsidR="00213F0F" w14:paraId="3369B395" w14:textId="77777777" w:rsidTr="001101BF">
        <w:tc>
          <w:tcPr>
            <w:tcW w:w="2094" w:type="dxa"/>
          </w:tcPr>
          <w:p w14:paraId="7597FC80" w14:textId="343C0495" w:rsidR="00213F0F" w:rsidRPr="007018EE" w:rsidRDefault="00213F0F" w:rsidP="00C70D2F">
            <w:pPr>
              <w:rPr>
                <w:b/>
                <w:bCs/>
              </w:rPr>
            </w:pPr>
            <w:r w:rsidRPr="007018EE">
              <w:rPr>
                <w:b/>
                <w:bCs/>
              </w:rPr>
              <w:t>Summe</w:t>
            </w:r>
          </w:p>
        </w:tc>
        <w:tc>
          <w:tcPr>
            <w:tcW w:w="1048" w:type="dxa"/>
          </w:tcPr>
          <w:p w14:paraId="62BEB4A2" w14:textId="7073B49A" w:rsidR="00213F0F" w:rsidRPr="007018EE" w:rsidRDefault="00213F0F" w:rsidP="00213F0F">
            <w:pPr>
              <w:jc w:val="right"/>
              <w:rPr>
                <w:b/>
                <w:bCs/>
              </w:rPr>
            </w:pPr>
            <w:r w:rsidRPr="007018EE">
              <w:rPr>
                <w:b/>
                <w:bCs/>
              </w:rPr>
              <w:t>100 %</w:t>
            </w:r>
          </w:p>
        </w:tc>
        <w:tc>
          <w:tcPr>
            <w:tcW w:w="961" w:type="dxa"/>
          </w:tcPr>
          <w:p w14:paraId="492487B0" w14:textId="57148B94" w:rsidR="00213F0F" w:rsidRPr="007018EE" w:rsidRDefault="00143A23" w:rsidP="00213F0F">
            <w:pPr>
              <w:jc w:val="right"/>
              <w:rPr>
                <w:b/>
                <w:bCs/>
              </w:rPr>
            </w:pPr>
            <w:r>
              <w:rPr>
                <w:b/>
                <w:bCs/>
              </w:rPr>
              <w:t>11</w:t>
            </w:r>
          </w:p>
        </w:tc>
        <w:tc>
          <w:tcPr>
            <w:tcW w:w="1119" w:type="dxa"/>
          </w:tcPr>
          <w:p w14:paraId="197646CD" w14:textId="354AC956" w:rsidR="00213F0F" w:rsidRPr="007018EE" w:rsidRDefault="00143A23" w:rsidP="00213F0F">
            <w:pPr>
              <w:jc w:val="right"/>
              <w:rPr>
                <w:b/>
                <w:bCs/>
              </w:rPr>
            </w:pPr>
            <w:r>
              <w:rPr>
                <w:b/>
                <w:bCs/>
              </w:rPr>
              <w:t>1.6</w:t>
            </w:r>
          </w:p>
        </w:tc>
        <w:tc>
          <w:tcPr>
            <w:tcW w:w="961" w:type="dxa"/>
          </w:tcPr>
          <w:p w14:paraId="6986F479" w14:textId="686B5CB2" w:rsidR="00213F0F" w:rsidRPr="007018EE" w:rsidRDefault="00143A23" w:rsidP="00213F0F">
            <w:pPr>
              <w:jc w:val="right"/>
              <w:rPr>
                <w:b/>
                <w:bCs/>
              </w:rPr>
            </w:pPr>
            <w:r>
              <w:rPr>
                <w:b/>
                <w:bCs/>
              </w:rPr>
              <w:t>12</w:t>
            </w:r>
          </w:p>
        </w:tc>
        <w:tc>
          <w:tcPr>
            <w:tcW w:w="1119" w:type="dxa"/>
          </w:tcPr>
          <w:p w14:paraId="795DA32A" w14:textId="5C629348" w:rsidR="00213F0F" w:rsidRPr="007018EE" w:rsidRDefault="00143A23" w:rsidP="00213F0F">
            <w:pPr>
              <w:jc w:val="right"/>
              <w:rPr>
                <w:b/>
                <w:bCs/>
              </w:rPr>
            </w:pPr>
            <w:r>
              <w:rPr>
                <w:b/>
                <w:bCs/>
              </w:rPr>
              <w:t>2.55</w:t>
            </w:r>
          </w:p>
        </w:tc>
        <w:tc>
          <w:tcPr>
            <w:tcW w:w="961" w:type="dxa"/>
          </w:tcPr>
          <w:p w14:paraId="184980F7" w14:textId="79CFFBDE" w:rsidR="00213F0F" w:rsidRPr="007018EE" w:rsidRDefault="00143A23" w:rsidP="00213F0F">
            <w:pPr>
              <w:jc w:val="right"/>
              <w:rPr>
                <w:b/>
                <w:bCs/>
              </w:rPr>
            </w:pPr>
            <w:r>
              <w:rPr>
                <w:b/>
                <w:bCs/>
              </w:rPr>
              <w:t>8</w:t>
            </w:r>
          </w:p>
        </w:tc>
        <w:tc>
          <w:tcPr>
            <w:tcW w:w="1119" w:type="dxa"/>
          </w:tcPr>
          <w:p w14:paraId="56E53D33" w14:textId="16C5B9AD" w:rsidR="00213F0F" w:rsidRPr="007018EE" w:rsidRDefault="001101BF" w:rsidP="00213F0F">
            <w:pPr>
              <w:jc w:val="right"/>
              <w:rPr>
                <w:b/>
                <w:bCs/>
              </w:rPr>
            </w:pPr>
            <w:r>
              <w:rPr>
                <w:b/>
                <w:bCs/>
              </w:rPr>
              <w:t>1.9</w:t>
            </w:r>
          </w:p>
        </w:tc>
      </w:tr>
    </w:tbl>
    <w:p w14:paraId="26A16782" w14:textId="77777777" w:rsidR="00213F0F" w:rsidRDefault="00213F0F" w:rsidP="00C70D2F"/>
    <w:p w14:paraId="1A780074" w14:textId="45D05AB5" w:rsidR="001101BF" w:rsidRDefault="001101BF" w:rsidP="00C70D2F">
      <w:r>
        <w:t>Die Nutzwertanalyse zeigt, dass die Variante «</w:t>
      </w:r>
      <w:proofErr w:type="spellStart"/>
      <w:r>
        <w:t>Timestamp</w:t>
      </w:r>
      <w:proofErr w:type="spellEnd"/>
      <w:r>
        <w:t xml:space="preserve"> Transfer» für die Implementierung in die «Baustellen App» am besten geeignet ist. Aus dieser Analyse ergibt sich folgende Architekturentscheidung:</w:t>
      </w:r>
    </w:p>
    <w:p w14:paraId="2EEDF58E" w14:textId="0271DDF6" w:rsidR="00D75F94" w:rsidRDefault="00D75F94" w:rsidP="00D75F94">
      <w:pPr>
        <w:pStyle w:val="Caption"/>
        <w:keepNext/>
      </w:pPr>
      <w:r>
        <w:t xml:space="preserve">Tabelle </w:t>
      </w:r>
      <w:fldSimple w:instr=" SEQ Tabelle \* ARABIC ">
        <w:r w:rsidR="0035105E">
          <w:rPr>
            <w:noProof/>
          </w:rPr>
          <w:t>24</w:t>
        </w:r>
      </w:fldSimple>
      <w:r>
        <w:t xml:space="preserve"> </w:t>
      </w:r>
      <w:r w:rsidRPr="00B27088">
        <w:t>Entwurfsentscheidung</w:t>
      </w:r>
      <w:r>
        <w:t xml:space="preserve">: Einsatz von </w:t>
      </w:r>
      <w:proofErr w:type="spellStart"/>
      <w:r>
        <w:t>Timestamp</w:t>
      </w:r>
      <w:proofErr w:type="spellEnd"/>
      <w:r>
        <w:t xml:space="preserve"> Transfer für den Datentransfer</w:t>
      </w:r>
    </w:p>
    <w:tbl>
      <w:tblPr>
        <w:tblStyle w:val="GridTable5Dark-Accent3"/>
        <w:tblW w:w="0" w:type="auto"/>
        <w:tblLook w:val="04A0" w:firstRow="1" w:lastRow="0" w:firstColumn="1" w:lastColumn="0" w:noHBand="0" w:noVBand="1"/>
      </w:tblPr>
      <w:tblGrid>
        <w:gridCol w:w="1980"/>
        <w:gridCol w:w="7477"/>
      </w:tblGrid>
      <w:tr w:rsidR="001101BF" w14:paraId="3E4025B6" w14:textId="77777777" w:rsidTr="00DE47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70A68E1" w14:textId="77777777" w:rsidR="001101BF" w:rsidRDefault="001101BF" w:rsidP="00DE47EC">
            <w:r>
              <w:t>ID</w:t>
            </w:r>
          </w:p>
        </w:tc>
        <w:tc>
          <w:tcPr>
            <w:tcW w:w="7477" w:type="dxa"/>
          </w:tcPr>
          <w:p w14:paraId="05663D09" w14:textId="7D20367F" w:rsidR="001101BF" w:rsidRDefault="001101BF" w:rsidP="00DE47EC">
            <w:pPr>
              <w:cnfStyle w:val="100000000000" w:firstRow="1" w:lastRow="0" w:firstColumn="0" w:lastColumn="0" w:oddVBand="0" w:evenVBand="0" w:oddHBand="0" w:evenHBand="0" w:firstRowFirstColumn="0" w:firstRowLastColumn="0" w:lastRowFirstColumn="0" w:lastRowLastColumn="0"/>
            </w:pPr>
            <w:r>
              <w:t>ADR-004</w:t>
            </w:r>
          </w:p>
        </w:tc>
      </w:tr>
      <w:tr w:rsidR="001101BF" w14:paraId="360D74F1" w14:textId="77777777" w:rsidTr="00DE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DF38DBC" w14:textId="77777777" w:rsidR="001101BF" w:rsidRDefault="001101BF" w:rsidP="00DE47EC">
            <w:r>
              <w:t>Titel</w:t>
            </w:r>
          </w:p>
        </w:tc>
        <w:tc>
          <w:tcPr>
            <w:tcW w:w="7477" w:type="dxa"/>
          </w:tcPr>
          <w:p w14:paraId="43913E3D" w14:textId="3BBD8274" w:rsidR="001101BF" w:rsidRDefault="001101BF" w:rsidP="00DE47EC">
            <w:pPr>
              <w:cnfStyle w:val="000000100000" w:firstRow="0" w:lastRow="0" w:firstColumn="0" w:lastColumn="0" w:oddVBand="0" w:evenVBand="0" w:oddHBand="1" w:evenHBand="0" w:firstRowFirstColumn="0" w:firstRowLastColumn="0" w:lastRowFirstColumn="0" w:lastRowLastColumn="0"/>
            </w:pPr>
            <w:r>
              <w:t>Anwendung des «</w:t>
            </w:r>
            <w:proofErr w:type="spellStart"/>
            <w:r>
              <w:t>Timestamp</w:t>
            </w:r>
            <w:proofErr w:type="spellEnd"/>
            <w:r>
              <w:t xml:space="preserve"> Transfer» Entwurfsmuster</w:t>
            </w:r>
          </w:p>
        </w:tc>
      </w:tr>
      <w:tr w:rsidR="001101BF" w14:paraId="20D08D53" w14:textId="77777777" w:rsidTr="00DE47EC">
        <w:tc>
          <w:tcPr>
            <w:cnfStyle w:val="001000000000" w:firstRow="0" w:lastRow="0" w:firstColumn="1" w:lastColumn="0" w:oddVBand="0" w:evenVBand="0" w:oddHBand="0" w:evenHBand="0" w:firstRowFirstColumn="0" w:firstRowLastColumn="0" w:lastRowFirstColumn="0" w:lastRowLastColumn="0"/>
            <w:tcW w:w="1980" w:type="dxa"/>
          </w:tcPr>
          <w:p w14:paraId="3D4BFFAB" w14:textId="77777777" w:rsidR="001101BF" w:rsidRDefault="001101BF" w:rsidP="00DE47EC">
            <w:r>
              <w:t>Kontext</w:t>
            </w:r>
          </w:p>
        </w:tc>
        <w:tc>
          <w:tcPr>
            <w:tcW w:w="7477" w:type="dxa"/>
          </w:tcPr>
          <w:p w14:paraId="0540C4F5" w14:textId="663423BE" w:rsidR="001101BF" w:rsidRPr="005955FE" w:rsidRDefault="001101BF" w:rsidP="001101BF">
            <w:pPr>
              <w:cnfStyle w:val="000000000000" w:firstRow="0" w:lastRow="0" w:firstColumn="0" w:lastColumn="0" w:oddVBand="0" w:evenVBand="0" w:oddHBand="0" w:evenHBand="0" w:firstRowFirstColumn="0" w:firstRowLastColumn="0" w:lastRowFirstColumn="0" w:lastRowLastColumn="0"/>
            </w:pPr>
            <w:r>
              <w:t>Der Datentransfer ist von zentraler Bedeutung für die Datensynchronisation zwischen der mobilen App und dem Backend der «Baustellen App».</w:t>
            </w:r>
          </w:p>
        </w:tc>
      </w:tr>
      <w:tr w:rsidR="001101BF" w14:paraId="662DAD91" w14:textId="77777777" w:rsidTr="00DE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BCA63F8" w14:textId="77777777" w:rsidR="001101BF" w:rsidRDefault="001101BF" w:rsidP="00DE47EC">
            <w:r>
              <w:t>Entscheidung</w:t>
            </w:r>
          </w:p>
        </w:tc>
        <w:tc>
          <w:tcPr>
            <w:tcW w:w="7477" w:type="dxa"/>
          </w:tcPr>
          <w:p w14:paraId="1E6A117D" w14:textId="5B75A28F" w:rsidR="001101BF" w:rsidRDefault="001101BF" w:rsidP="00DE47EC">
            <w:pPr>
              <w:cnfStyle w:val="000000100000" w:firstRow="0" w:lastRow="0" w:firstColumn="0" w:lastColumn="0" w:oddVBand="0" w:evenVBand="0" w:oddHBand="1" w:evenHBand="0" w:firstRowFirstColumn="0" w:firstRowLastColumn="0" w:lastRowFirstColumn="0" w:lastRowLastColumn="0"/>
            </w:pPr>
            <w:r>
              <w:t>Für den Datentransfer wird das Entwurfsmuster «</w:t>
            </w:r>
            <w:proofErr w:type="spellStart"/>
            <w:r>
              <w:t>Timestamp</w:t>
            </w:r>
            <w:proofErr w:type="spellEnd"/>
            <w:r>
              <w:t xml:space="preserve"> Transfer» angewendet.</w:t>
            </w:r>
          </w:p>
        </w:tc>
      </w:tr>
      <w:tr w:rsidR="001101BF" w14:paraId="214D8EE4" w14:textId="77777777" w:rsidTr="00DE47EC">
        <w:tc>
          <w:tcPr>
            <w:cnfStyle w:val="001000000000" w:firstRow="0" w:lastRow="0" w:firstColumn="1" w:lastColumn="0" w:oddVBand="0" w:evenVBand="0" w:oddHBand="0" w:evenHBand="0" w:firstRowFirstColumn="0" w:firstRowLastColumn="0" w:lastRowFirstColumn="0" w:lastRowLastColumn="0"/>
            <w:tcW w:w="1980" w:type="dxa"/>
          </w:tcPr>
          <w:p w14:paraId="0168869F" w14:textId="77777777" w:rsidR="001101BF" w:rsidRDefault="001101BF" w:rsidP="00DE47EC">
            <w:r>
              <w:t>Begründung</w:t>
            </w:r>
          </w:p>
        </w:tc>
        <w:tc>
          <w:tcPr>
            <w:tcW w:w="7477" w:type="dxa"/>
          </w:tcPr>
          <w:p w14:paraId="2201274E" w14:textId="73C7BAE3" w:rsidR="001101BF" w:rsidRDefault="001101BF" w:rsidP="00DE47EC">
            <w:pPr>
              <w:cnfStyle w:val="000000000000" w:firstRow="0" w:lastRow="0" w:firstColumn="0" w:lastColumn="0" w:oddVBand="0" w:evenVBand="0" w:oddHBand="0" w:evenHBand="0" w:firstRowFirstColumn="0" w:firstRowLastColumn="0" w:lastRowFirstColumn="0" w:lastRowLastColumn="0"/>
            </w:pPr>
            <w:r>
              <w:t xml:space="preserve">Die Wahl des Datentransfer Entwurfsmuster wurde </w:t>
            </w:r>
            <w:r w:rsidR="00C11DD1">
              <w:t xml:space="preserve">auf Grund der oben aufgeführten </w:t>
            </w:r>
            <w:proofErr w:type="spellStart"/>
            <w:r w:rsidR="00C11DD1">
              <w:t>Nutzewertanalyse</w:t>
            </w:r>
            <w:proofErr w:type="spellEnd"/>
            <w:r w:rsidR="00C11DD1">
              <w:t xml:space="preserve"> getroffen.</w:t>
            </w:r>
          </w:p>
        </w:tc>
      </w:tr>
      <w:tr w:rsidR="001101BF" w14:paraId="2C38540C" w14:textId="77777777" w:rsidTr="00DE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76F7E9B" w14:textId="77777777" w:rsidR="001101BF" w:rsidRDefault="001101BF" w:rsidP="00DE47EC">
            <w:r>
              <w:t>Konsequenz</w:t>
            </w:r>
          </w:p>
        </w:tc>
        <w:tc>
          <w:tcPr>
            <w:tcW w:w="7477" w:type="dxa"/>
          </w:tcPr>
          <w:p w14:paraId="4B58E43A" w14:textId="0DD4BF64" w:rsidR="001101BF" w:rsidRDefault="00C11DD1" w:rsidP="00DE47EC">
            <w:pPr>
              <w:cnfStyle w:val="000000100000" w:firstRow="0" w:lastRow="0" w:firstColumn="0" w:lastColumn="0" w:oddVBand="0" w:evenVBand="0" w:oddHBand="1" w:evenHBand="0" w:firstRowFirstColumn="0" w:firstRowLastColumn="0" w:lastRowFirstColumn="0" w:lastRowLastColumn="0"/>
            </w:pPr>
            <w:r>
              <w:t>Der Datentransfer erfolgt gemäss dem «</w:t>
            </w:r>
            <w:proofErr w:type="spellStart"/>
            <w:r>
              <w:t>Timestamp</w:t>
            </w:r>
            <w:proofErr w:type="spellEnd"/>
            <w:r>
              <w:t xml:space="preserve"> Transfer» Entwurfsmustere.</w:t>
            </w:r>
            <w:r w:rsidR="00D26F7C">
              <w:t xml:space="preserve"> Für die Zusammenführung von Datensätzen wird die «Last Write </w:t>
            </w:r>
            <w:proofErr w:type="spellStart"/>
            <w:r w:rsidR="00D26F7C">
              <w:t>Wins</w:t>
            </w:r>
            <w:proofErr w:type="spellEnd"/>
            <w:r w:rsidR="00D26F7C">
              <w:t>» Regel angewendet.</w:t>
            </w:r>
          </w:p>
        </w:tc>
      </w:tr>
      <w:tr w:rsidR="001101BF" w14:paraId="053EB0C1" w14:textId="77777777" w:rsidTr="00DE47EC">
        <w:tc>
          <w:tcPr>
            <w:cnfStyle w:val="001000000000" w:firstRow="0" w:lastRow="0" w:firstColumn="1" w:lastColumn="0" w:oddVBand="0" w:evenVBand="0" w:oddHBand="0" w:evenHBand="0" w:firstRowFirstColumn="0" w:firstRowLastColumn="0" w:lastRowFirstColumn="0" w:lastRowLastColumn="0"/>
            <w:tcW w:w="1980" w:type="dxa"/>
          </w:tcPr>
          <w:p w14:paraId="07FD1513" w14:textId="77777777" w:rsidR="001101BF" w:rsidRDefault="001101BF" w:rsidP="00DE47EC">
            <w:r>
              <w:t>Alternativen</w:t>
            </w:r>
          </w:p>
        </w:tc>
        <w:tc>
          <w:tcPr>
            <w:tcW w:w="7477" w:type="dxa"/>
          </w:tcPr>
          <w:p w14:paraId="1C5419BA" w14:textId="77777777" w:rsidR="001101BF" w:rsidRDefault="00C11DD1" w:rsidP="00DE47EC">
            <w:pPr>
              <w:keepNext/>
              <w:cnfStyle w:val="000000000000" w:firstRow="0" w:lastRow="0" w:firstColumn="0" w:lastColumn="0" w:oddVBand="0" w:evenVBand="0" w:oddHBand="0" w:evenHBand="0" w:firstRowFirstColumn="0" w:firstRowLastColumn="0" w:lastRowFirstColumn="0" w:lastRowLastColumn="0"/>
            </w:pPr>
            <w:r>
              <w:t>Folgende Varianten wurden betrachtet:</w:t>
            </w:r>
          </w:p>
          <w:p w14:paraId="36B8EBFA" w14:textId="77777777" w:rsidR="00C11DD1" w:rsidRDefault="00C11DD1" w:rsidP="00C11DD1">
            <w:pPr>
              <w:pStyle w:val="ListParagraph"/>
              <w:keepNext/>
              <w:numPr>
                <w:ilvl w:val="0"/>
                <w:numId w:val="30"/>
              </w:numPr>
              <w:cnfStyle w:val="000000000000" w:firstRow="0" w:lastRow="0" w:firstColumn="0" w:lastColumn="0" w:oddVBand="0" w:evenVBand="0" w:oddHBand="0" w:evenHBand="0" w:firstRowFirstColumn="0" w:firstRowLastColumn="0" w:lastRowFirstColumn="0" w:lastRowLastColumn="0"/>
            </w:pPr>
            <w:r>
              <w:t>«</w:t>
            </w:r>
            <w:proofErr w:type="spellStart"/>
            <w:r>
              <w:t>Full</w:t>
            </w:r>
            <w:proofErr w:type="spellEnd"/>
            <w:r>
              <w:t xml:space="preserve"> Transfer»</w:t>
            </w:r>
          </w:p>
          <w:p w14:paraId="692DF40D" w14:textId="77777777" w:rsidR="00C11DD1" w:rsidRDefault="00C11DD1" w:rsidP="00C11DD1">
            <w:pPr>
              <w:pStyle w:val="ListParagraph"/>
              <w:keepNext/>
              <w:numPr>
                <w:ilvl w:val="0"/>
                <w:numId w:val="30"/>
              </w:numPr>
              <w:cnfStyle w:val="000000000000" w:firstRow="0" w:lastRow="0" w:firstColumn="0" w:lastColumn="0" w:oddVBand="0" w:evenVBand="0" w:oddHBand="0" w:evenHBand="0" w:firstRowFirstColumn="0" w:firstRowLastColumn="0" w:lastRowFirstColumn="0" w:lastRowLastColumn="0"/>
            </w:pPr>
            <w:r>
              <w:t>«</w:t>
            </w:r>
            <w:proofErr w:type="spellStart"/>
            <w:r>
              <w:t>Timestamp</w:t>
            </w:r>
            <w:proofErr w:type="spellEnd"/>
            <w:r>
              <w:t xml:space="preserve"> Transfer»</w:t>
            </w:r>
          </w:p>
          <w:p w14:paraId="131E1CAC" w14:textId="41850E8F" w:rsidR="00C11DD1" w:rsidRDefault="00C11DD1" w:rsidP="00C11DD1">
            <w:pPr>
              <w:pStyle w:val="ListParagraph"/>
              <w:keepNext/>
              <w:numPr>
                <w:ilvl w:val="0"/>
                <w:numId w:val="30"/>
              </w:numPr>
              <w:cnfStyle w:val="000000000000" w:firstRow="0" w:lastRow="0" w:firstColumn="0" w:lastColumn="0" w:oddVBand="0" w:evenVBand="0" w:oddHBand="0" w:evenHBand="0" w:firstRowFirstColumn="0" w:firstRowLastColumn="0" w:lastRowFirstColumn="0" w:lastRowLastColumn="0"/>
            </w:pPr>
            <w:r>
              <w:t>«</w:t>
            </w:r>
            <w:proofErr w:type="spellStart"/>
            <w:r>
              <w:t>Mathematical</w:t>
            </w:r>
            <w:proofErr w:type="spellEnd"/>
            <w:r>
              <w:t xml:space="preserve"> Transfer»</w:t>
            </w:r>
          </w:p>
        </w:tc>
      </w:tr>
    </w:tbl>
    <w:p w14:paraId="275F88A8" w14:textId="77777777" w:rsidR="001101BF" w:rsidRDefault="001101BF" w:rsidP="00C70D2F"/>
    <w:p w14:paraId="375948A8" w14:textId="52EBC588" w:rsidR="00C560E1" w:rsidRDefault="00C560E1" w:rsidP="00C560E1">
      <w:pPr>
        <w:pStyle w:val="Heading3"/>
      </w:pPr>
      <w:r>
        <w:t>Risiken</w:t>
      </w:r>
    </w:p>
    <w:p w14:paraId="0D2E4AE8" w14:textId="77777777" w:rsidR="00C560E1" w:rsidRPr="00C560E1" w:rsidRDefault="00C560E1" w:rsidP="00C560E1"/>
    <w:p w14:paraId="674B8D92" w14:textId="0FC7202E" w:rsidR="00432DB1" w:rsidRDefault="00432DB1">
      <w:pPr>
        <w:spacing w:line="240" w:lineRule="auto"/>
      </w:pPr>
      <w:r>
        <w:br w:type="page"/>
      </w:r>
    </w:p>
    <w:p w14:paraId="52575F62" w14:textId="3C2DFC04" w:rsidR="006254BF" w:rsidRPr="007D2E51" w:rsidRDefault="00651319" w:rsidP="008D0BD6">
      <w:pPr>
        <w:pStyle w:val="Heading1"/>
      </w:pPr>
      <w:bookmarkStart w:id="67" w:name="_Toc188879063"/>
      <w:bookmarkStart w:id="68" w:name="_Toc188879138"/>
      <w:r w:rsidRPr="007D2E51">
        <w:lastRenderedPageBreak/>
        <w:t xml:space="preserve">Diskussion </w:t>
      </w:r>
      <w:r w:rsidR="00D806D3" w:rsidRPr="007D2E51">
        <w:t xml:space="preserve">/ </w:t>
      </w:r>
      <w:r w:rsidRPr="007D2E51">
        <w:t>Zusammenfassung</w:t>
      </w:r>
      <w:bookmarkEnd w:id="67"/>
      <w:bookmarkEnd w:id="68"/>
    </w:p>
    <w:p w14:paraId="7CF313C8" w14:textId="77777777" w:rsidR="008D0BD6" w:rsidRPr="007D2E51" w:rsidRDefault="008D0BD6" w:rsidP="008D0BD6">
      <w:r w:rsidRPr="007D2E51">
        <w:t xml:space="preserve">Duis </w:t>
      </w:r>
      <w:proofErr w:type="spellStart"/>
      <w:r w:rsidRPr="007D2E51">
        <w:t>autem</w:t>
      </w:r>
      <w:proofErr w:type="spellEnd"/>
      <w:r w:rsidRPr="007D2E51">
        <w:t xml:space="preserve"> </w:t>
      </w:r>
      <w:proofErr w:type="spellStart"/>
      <w:r w:rsidRPr="007D2E51">
        <w:t>vel</w:t>
      </w:r>
      <w:proofErr w:type="spellEnd"/>
      <w:r w:rsidRPr="007D2E51">
        <w:t xml:space="preserve"> </w:t>
      </w:r>
      <w:proofErr w:type="spellStart"/>
      <w:r w:rsidRPr="007D2E51">
        <w:t>eum</w:t>
      </w:r>
      <w:proofErr w:type="spellEnd"/>
      <w:r w:rsidRPr="007D2E51">
        <w:t xml:space="preserve"> </w:t>
      </w:r>
      <w:proofErr w:type="spellStart"/>
      <w:r w:rsidRPr="007D2E51">
        <w:t>iriure</w:t>
      </w:r>
      <w:proofErr w:type="spellEnd"/>
      <w:r w:rsidRPr="007D2E51">
        <w:t xml:space="preserve"> </w:t>
      </w:r>
      <w:proofErr w:type="spellStart"/>
      <w:r w:rsidRPr="007D2E51">
        <w:t>dolor</w:t>
      </w:r>
      <w:proofErr w:type="spellEnd"/>
      <w:r w:rsidRPr="007D2E51">
        <w:t xml:space="preserve"> in </w:t>
      </w:r>
      <w:proofErr w:type="spellStart"/>
      <w:r w:rsidRPr="007D2E51">
        <w:t>hendrerit</w:t>
      </w:r>
      <w:proofErr w:type="spellEnd"/>
      <w:r w:rsidRPr="007D2E51">
        <w:t xml:space="preserve"> in </w:t>
      </w:r>
      <w:proofErr w:type="spellStart"/>
      <w:r w:rsidRPr="007D2E51">
        <w:t>vulputate</w:t>
      </w:r>
      <w:proofErr w:type="spellEnd"/>
      <w:r w:rsidRPr="007D2E51">
        <w:t xml:space="preserve"> </w:t>
      </w:r>
      <w:proofErr w:type="spellStart"/>
      <w:r w:rsidRPr="007D2E51">
        <w:t>velit</w:t>
      </w:r>
      <w:proofErr w:type="spellEnd"/>
      <w:r w:rsidRPr="007D2E51">
        <w:t xml:space="preserve"> esse </w:t>
      </w:r>
      <w:proofErr w:type="spellStart"/>
      <w:r w:rsidRPr="007D2E51">
        <w:t>molestie</w:t>
      </w:r>
      <w:proofErr w:type="spellEnd"/>
      <w:r w:rsidRPr="007D2E51">
        <w:t xml:space="preserve"> </w:t>
      </w:r>
      <w:proofErr w:type="spellStart"/>
      <w:r w:rsidRPr="007D2E51">
        <w:t>consequat</w:t>
      </w:r>
      <w:proofErr w:type="spellEnd"/>
      <w:r w:rsidRPr="007D2E51">
        <w:t xml:space="preserve">, </w:t>
      </w:r>
      <w:proofErr w:type="spellStart"/>
      <w:r w:rsidRPr="007D2E51">
        <w:t>vel</w:t>
      </w:r>
      <w:proofErr w:type="spellEnd"/>
      <w:r w:rsidRPr="007D2E51">
        <w:t xml:space="preserve"> </w:t>
      </w:r>
      <w:proofErr w:type="spellStart"/>
      <w:r w:rsidRPr="007D2E51">
        <w:t>illum</w:t>
      </w:r>
      <w:proofErr w:type="spellEnd"/>
      <w:r w:rsidRPr="007D2E51">
        <w:t xml:space="preserve"> </w:t>
      </w:r>
      <w:proofErr w:type="spellStart"/>
      <w:r w:rsidRPr="007D2E51">
        <w:t>dolore</w:t>
      </w:r>
      <w:proofErr w:type="spellEnd"/>
      <w:r w:rsidRPr="007D2E51">
        <w:t xml:space="preserve"> </w:t>
      </w:r>
      <w:proofErr w:type="spellStart"/>
      <w:r w:rsidRPr="007D2E51">
        <w:t>eu</w:t>
      </w:r>
      <w:proofErr w:type="spellEnd"/>
      <w:r w:rsidRPr="007D2E51">
        <w:t xml:space="preserve"> </w:t>
      </w:r>
      <w:proofErr w:type="spellStart"/>
      <w:r w:rsidRPr="007D2E51">
        <w:t>feugiat</w:t>
      </w:r>
      <w:proofErr w:type="spellEnd"/>
      <w:r w:rsidRPr="007D2E51">
        <w:t xml:space="preserve"> nulla </w:t>
      </w:r>
      <w:proofErr w:type="spellStart"/>
      <w:r w:rsidRPr="007D2E51">
        <w:t>facilisis</w:t>
      </w:r>
      <w:proofErr w:type="spellEnd"/>
      <w:r w:rsidRPr="007D2E51">
        <w:t xml:space="preserve"> at </w:t>
      </w:r>
      <w:proofErr w:type="spellStart"/>
      <w:r w:rsidRPr="007D2E51">
        <w:t>vero</w:t>
      </w:r>
      <w:proofErr w:type="spellEnd"/>
      <w:r w:rsidRPr="007D2E51">
        <w:t xml:space="preserve"> </w:t>
      </w:r>
      <w:proofErr w:type="spellStart"/>
      <w:r w:rsidRPr="007D2E51">
        <w:t>eros</w:t>
      </w:r>
      <w:proofErr w:type="spellEnd"/>
      <w:r w:rsidRPr="007D2E51">
        <w:t xml:space="preserve"> et </w:t>
      </w:r>
      <w:proofErr w:type="spellStart"/>
      <w:r w:rsidRPr="007D2E51">
        <w:t>accumsan</w:t>
      </w:r>
      <w:proofErr w:type="spellEnd"/>
      <w:r w:rsidRPr="007D2E51">
        <w:t xml:space="preserve"> et </w:t>
      </w:r>
      <w:proofErr w:type="spellStart"/>
      <w:r w:rsidRPr="007D2E51">
        <w:t>iusto</w:t>
      </w:r>
      <w:proofErr w:type="spellEnd"/>
      <w:r w:rsidRPr="007D2E51">
        <w:t xml:space="preserve"> </w:t>
      </w:r>
      <w:proofErr w:type="spellStart"/>
      <w:r w:rsidRPr="007D2E51">
        <w:t>odio</w:t>
      </w:r>
      <w:proofErr w:type="spellEnd"/>
      <w:r w:rsidRPr="007D2E51">
        <w:t xml:space="preserve"> </w:t>
      </w:r>
      <w:proofErr w:type="spellStart"/>
      <w:r w:rsidRPr="007D2E51">
        <w:t>dignissim</w:t>
      </w:r>
      <w:proofErr w:type="spellEnd"/>
      <w:r w:rsidRPr="007D2E51">
        <w:t xml:space="preserve"> </w:t>
      </w:r>
      <w:proofErr w:type="spellStart"/>
      <w:r w:rsidRPr="007D2E51">
        <w:t>qui</w:t>
      </w:r>
      <w:proofErr w:type="spellEnd"/>
      <w:r w:rsidRPr="007D2E51">
        <w:t xml:space="preserve"> </w:t>
      </w:r>
      <w:proofErr w:type="spellStart"/>
      <w:r w:rsidRPr="007D2E51">
        <w:t>blandit</w:t>
      </w:r>
      <w:proofErr w:type="spellEnd"/>
      <w:r w:rsidRPr="007D2E51">
        <w:t xml:space="preserve"> </w:t>
      </w:r>
      <w:proofErr w:type="spellStart"/>
      <w:r w:rsidRPr="007D2E51">
        <w:t>praesent</w:t>
      </w:r>
      <w:proofErr w:type="spellEnd"/>
      <w:r w:rsidRPr="007D2E51">
        <w:t xml:space="preserve"> </w:t>
      </w:r>
      <w:proofErr w:type="spellStart"/>
      <w:r w:rsidRPr="007D2E51">
        <w:t>luptatum</w:t>
      </w:r>
      <w:proofErr w:type="spellEnd"/>
      <w:r w:rsidRPr="007D2E51">
        <w:t xml:space="preserve"> </w:t>
      </w:r>
      <w:proofErr w:type="spellStart"/>
      <w:r w:rsidRPr="007D2E51">
        <w:t>zzril</w:t>
      </w:r>
      <w:proofErr w:type="spellEnd"/>
      <w:r w:rsidRPr="007D2E51">
        <w:t xml:space="preserve"> </w:t>
      </w:r>
      <w:proofErr w:type="spellStart"/>
      <w:r w:rsidRPr="007D2E51">
        <w:t>delenit</w:t>
      </w:r>
      <w:proofErr w:type="spellEnd"/>
      <w:r w:rsidRPr="007D2E51">
        <w:t xml:space="preserve"> </w:t>
      </w:r>
      <w:proofErr w:type="spellStart"/>
      <w:r w:rsidRPr="007D2E51">
        <w:t>augue</w:t>
      </w:r>
      <w:proofErr w:type="spellEnd"/>
      <w:r w:rsidRPr="007D2E51">
        <w:t xml:space="preserve"> </w:t>
      </w:r>
      <w:proofErr w:type="spellStart"/>
      <w:r w:rsidRPr="007D2E51">
        <w:t>duis</w:t>
      </w:r>
      <w:proofErr w:type="spellEnd"/>
      <w:r w:rsidRPr="007D2E51">
        <w:t xml:space="preserve"> </w:t>
      </w:r>
      <w:proofErr w:type="spellStart"/>
      <w:r w:rsidRPr="007D2E51">
        <w:t>dolore</w:t>
      </w:r>
      <w:proofErr w:type="spellEnd"/>
      <w:r w:rsidRPr="007D2E51">
        <w:t xml:space="preserve"> </w:t>
      </w:r>
      <w:proofErr w:type="spellStart"/>
      <w:r w:rsidRPr="007D2E51">
        <w:t>te</w:t>
      </w:r>
      <w:proofErr w:type="spellEnd"/>
      <w:r w:rsidRPr="007D2E51">
        <w:t xml:space="preserve"> </w:t>
      </w:r>
      <w:proofErr w:type="spellStart"/>
      <w:r w:rsidRPr="007D2E51">
        <w:t>feugait</w:t>
      </w:r>
      <w:proofErr w:type="spellEnd"/>
      <w:r w:rsidRPr="007D2E51">
        <w:t xml:space="preserve"> nulla </w:t>
      </w:r>
      <w:proofErr w:type="spellStart"/>
      <w:r w:rsidRPr="007D2E51">
        <w:t>facilisi</w:t>
      </w:r>
      <w:proofErr w:type="spellEnd"/>
      <w:r w:rsidRPr="007D2E51">
        <w:t xml:space="preserve">. </w:t>
      </w:r>
      <w:proofErr w:type="spellStart"/>
      <w:r w:rsidRPr="007D2E51">
        <w:t>Lorem</w:t>
      </w:r>
      <w:proofErr w:type="spellEnd"/>
      <w:r w:rsidRPr="007D2E51">
        <w:t xml:space="preserve"> </w:t>
      </w:r>
      <w:proofErr w:type="spellStart"/>
      <w:r w:rsidRPr="007D2E51">
        <w:t>ipsum</w:t>
      </w:r>
      <w:proofErr w:type="spellEnd"/>
      <w:r w:rsidRPr="007D2E51">
        <w:t xml:space="preserve"> </w:t>
      </w:r>
      <w:proofErr w:type="spellStart"/>
      <w:r w:rsidRPr="007D2E51">
        <w:t>dolor</w:t>
      </w:r>
      <w:proofErr w:type="spellEnd"/>
      <w:r w:rsidRPr="007D2E51">
        <w:t xml:space="preserve"> </w:t>
      </w:r>
      <w:proofErr w:type="spellStart"/>
      <w:r w:rsidRPr="007D2E51">
        <w:t>sit</w:t>
      </w:r>
      <w:proofErr w:type="spellEnd"/>
      <w:r w:rsidRPr="007D2E51">
        <w:t xml:space="preserve"> </w:t>
      </w:r>
      <w:proofErr w:type="spellStart"/>
      <w:r w:rsidRPr="007D2E51">
        <w:t>amet</w:t>
      </w:r>
      <w:proofErr w:type="spellEnd"/>
      <w:r w:rsidRPr="007D2E51">
        <w:t xml:space="preserve">, </w:t>
      </w:r>
      <w:proofErr w:type="spellStart"/>
      <w:r w:rsidRPr="007D2E51">
        <w:t>consectetuer</w:t>
      </w:r>
      <w:proofErr w:type="spellEnd"/>
      <w:r w:rsidRPr="007D2E51">
        <w:t xml:space="preserve"> </w:t>
      </w:r>
      <w:proofErr w:type="spellStart"/>
      <w:r w:rsidRPr="007D2E51">
        <w:t>adipiscing</w:t>
      </w:r>
      <w:proofErr w:type="spellEnd"/>
      <w:r w:rsidRPr="007D2E51">
        <w:t xml:space="preserve"> </w:t>
      </w:r>
      <w:proofErr w:type="spellStart"/>
      <w:r w:rsidRPr="007D2E51">
        <w:t>elit</w:t>
      </w:r>
      <w:proofErr w:type="spellEnd"/>
      <w:r w:rsidRPr="007D2E51">
        <w:t xml:space="preserve">, sed </w:t>
      </w:r>
      <w:proofErr w:type="spellStart"/>
      <w:r w:rsidRPr="007D2E51">
        <w:t>diam</w:t>
      </w:r>
      <w:proofErr w:type="spellEnd"/>
      <w:r w:rsidRPr="007D2E51">
        <w:t xml:space="preserve"> </w:t>
      </w:r>
      <w:proofErr w:type="spellStart"/>
      <w:r w:rsidRPr="007D2E51">
        <w:t>nonummy</w:t>
      </w:r>
      <w:proofErr w:type="spellEnd"/>
      <w:r w:rsidRPr="007D2E51">
        <w:t xml:space="preserve"> </w:t>
      </w:r>
      <w:proofErr w:type="spellStart"/>
      <w:r w:rsidRPr="007D2E51">
        <w:t>nibh</w:t>
      </w:r>
      <w:proofErr w:type="spellEnd"/>
      <w:r w:rsidRPr="007D2E51">
        <w:t xml:space="preserve"> </w:t>
      </w:r>
      <w:proofErr w:type="spellStart"/>
      <w:r w:rsidRPr="007D2E51">
        <w:t>euismod</w:t>
      </w:r>
      <w:proofErr w:type="spellEnd"/>
      <w:r w:rsidRPr="007D2E51">
        <w:t xml:space="preserve"> </w:t>
      </w:r>
      <w:proofErr w:type="spellStart"/>
      <w:r w:rsidRPr="007D2E51">
        <w:t>tincidunt</w:t>
      </w:r>
      <w:proofErr w:type="spellEnd"/>
      <w:r w:rsidRPr="007D2E51">
        <w:t xml:space="preserve"> </w:t>
      </w:r>
      <w:proofErr w:type="spellStart"/>
      <w:r w:rsidRPr="007D2E51">
        <w:t>ut</w:t>
      </w:r>
      <w:proofErr w:type="spellEnd"/>
      <w:r w:rsidRPr="007D2E51">
        <w:t xml:space="preserve"> </w:t>
      </w:r>
      <w:proofErr w:type="spellStart"/>
      <w:r w:rsidRPr="007D2E51">
        <w:t>laoreet</w:t>
      </w:r>
      <w:proofErr w:type="spellEnd"/>
      <w:r w:rsidRPr="007D2E51">
        <w:t xml:space="preserve"> </w:t>
      </w:r>
      <w:proofErr w:type="spellStart"/>
      <w:r w:rsidRPr="007D2E51">
        <w:t>dolore</w:t>
      </w:r>
      <w:proofErr w:type="spellEnd"/>
      <w:r w:rsidRPr="007D2E51">
        <w:t xml:space="preserve"> magna </w:t>
      </w:r>
      <w:proofErr w:type="spellStart"/>
      <w:r w:rsidRPr="007D2E51">
        <w:t>aliquam</w:t>
      </w:r>
      <w:proofErr w:type="spellEnd"/>
      <w:r w:rsidRPr="007D2E51">
        <w:t xml:space="preserve"> erat </w:t>
      </w:r>
      <w:proofErr w:type="spellStart"/>
      <w:r w:rsidRPr="007D2E51">
        <w:t>volutpat</w:t>
      </w:r>
      <w:proofErr w:type="spellEnd"/>
      <w:r w:rsidRPr="007D2E51">
        <w:t xml:space="preserve">. </w:t>
      </w:r>
    </w:p>
    <w:p w14:paraId="144AD00D" w14:textId="77777777" w:rsidR="008D0BD6" w:rsidRPr="007D2E51" w:rsidRDefault="008D0BD6" w:rsidP="008D0BD6"/>
    <w:p w14:paraId="151C47E2" w14:textId="77777777" w:rsidR="008D0BD6" w:rsidRPr="007D2E51" w:rsidRDefault="008D0BD6" w:rsidP="008D0BD6">
      <w:proofErr w:type="spellStart"/>
      <w:r w:rsidRPr="007D2E51">
        <w:t>Ut</w:t>
      </w:r>
      <w:proofErr w:type="spellEnd"/>
      <w:r w:rsidRPr="007D2E51">
        <w:t xml:space="preserve"> </w:t>
      </w:r>
      <w:proofErr w:type="spellStart"/>
      <w:r w:rsidRPr="007D2E51">
        <w:t>wisi</w:t>
      </w:r>
      <w:proofErr w:type="spellEnd"/>
      <w:r w:rsidRPr="007D2E51">
        <w:t xml:space="preserve"> </w:t>
      </w:r>
      <w:proofErr w:type="spellStart"/>
      <w:r w:rsidRPr="007D2E51">
        <w:t>enim</w:t>
      </w:r>
      <w:proofErr w:type="spellEnd"/>
      <w:r w:rsidRPr="007D2E51">
        <w:t xml:space="preserve"> ad minim </w:t>
      </w:r>
      <w:proofErr w:type="spellStart"/>
      <w:r w:rsidRPr="007D2E51">
        <w:t>veniam</w:t>
      </w:r>
      <w:proofErr w:type="spellEnd"/>
      <w:r w:rsidRPr="007D2E51">
        <w:t xml:space="preserve">, </w:t>
      </w:r>
      <w:proofErr w:type="spellStart"/>
      <w:r w:rsidRPr="007D2E51">
        <w:t>quis</w:t>
      </w:r>
      <w:proofErr w:type="spellEnd"/>
      <w:r w:rsidRPr="007D2E51">
        <w:t xml:space="preserve"> </w:t>
      </w:r>
      <w:proofErr w:type="spellStart"/>
      <w:r w:rsidRPr="007D2E51">
        <w:t>nostrud</w:t>
      </w:r>
      <w:proofErr w:type="spellEnd"/>
      <w:r w:rsidRPr="007D2E51">
        <w:t xml:space="preserve"> </w:t>
      </w:r>
      <w:proofErr w:type="spellStart"/>
      <w:r w:rsidRPr="007D2E51">
        <w:t>exerci</w:t>
      </w:r>
      <w:proofErr w:type="spellEnd"/>
      <w:r w:rsidRPr="007D2E51">
        <w:t xml:space="preserve"> </w:t>
      </w:r>
      <w:proofErr w:type="spellStart"/>
      <w:r w:rsidRPr="007D2E51">
        <w:t>tation</w:t>
      </w:r>
      <w:proofErr w:type="spellEnd"/>
      <w:r w:rsidRPr="007D2E51">
        <w:t xml:space="preserve"> </w:t>
      </w:r>
      <w:proofErr w:type="spellStart"/>
      <w:r w:rsidRPr="007D2E51">
        <w:t>ullamcorper</w:t>
      </w:r>
      <w:proofErr w:type="spellEnd"/>
      <w:r w:rsidRPr="007D2E51">
        <w:t xml:space="preserve"> </w:t>
      </w:r>
      <w:proofErr w:type="spellStart"/>
      <w:r w:rsidRPr="007D2E51">
        <w:t>suscipit</w:t>
      </w:r>
      <w:proofErr w:type="spellEnd"/>
      <w:r w:rsidRPr="007D2E51">
        <w:t xml:space="preserve"> </w:t>
      </w:r>
      <w:proofErr w:type="spellStart"/>
      <w:r w:rsidRPr="007D2E51">
        <w:t>lobortis</w:t>
      </w:r>
      <w:proofErr w:type="spellEnd"/>
      <w:r w:rsidRPr="007D2E51">
        <w:t xml:space="preserve"> </w:t>
      </w:r>
      <w:proofErr w:type="spellStart"/>
      <w:r w:rsidRPr="007D2E51">
        <w:t>nisl</w:t>
      </w:r>
      <w:proofErr w:type="spellEnd"/>
      <w:r w:rsidRPr="007D2E51">
        <w:t xml:space="preserve"> </w:t>
      </w:r>
      <w:proofErr w:type="spellStart"/>
      <w:r w:rsidRPr="007D2E51">
        <w:t>ut</w:t>
      </w:r>
      <w:proofErr w:type="spellEnd"/>
      <w:r w:rsidRPr="007D2E51">
        <w:t xml:space="preserve"> </w:t>
      </w:r>
      <w:proofErr w:type="spellStart"/>
      <w:r w:rsidRPr="007D2E51">
        <w:t>aliquip</w:t>
      </w:r>
      <w:proofErr w:type="spellEnd"/>
      <w:r w:rsidRPr="007D2E51">
        <w:t xml:space="preserve"> ex </w:t>
      </w:r>
      <w:proofErr w:type="spellStart"/>
      <w:r w:rsidRPr="007D2E51">
        <w:t>ea</w:t>
      </w:r>
      <w:proofErr w:type="spellEnd"/>
      <w:r w:rsidRPr="007D2E51">
        <w:t xml:space="preserve"> commodo </w:t>
      </w:r>
      <w:proofErr w:type="spellStart"/>
      <w:r w:rsidRPr="007D2E51">
        <w:t>consequat</w:t>
      </w:r>
      <w:proofErr w:type="spellEnd"/>
      <w:r w:rsidRPr="007D2E51">
        <w:t xml:space="preserve">. Duis </w:t>
      </w:r>
      <w:proofErr w:type="spellStart"/>
      <w:r w:rsidRPr="007D2E51">
        <w:t>autem</w:t>
      </w:r>
      <w:proofErr w:type="spellEnd"/>
      <w:r w:rsidRPr="007D2E51">
        <w:t xml:space="preserve"> </w:t>
      </w:r>
      <w:proofErr w:type="spellStart"/>
      <w:r w:rsidRPr="007D2E51">
        <w:t>vel</w:t>
      </w:r>
      <w:proofErr w:type="spellEnd"/>
      <w:r w:rsidRPr="007D2E51">
        <w:t xml:space="preserve"> </w:t>
      </w:r>
      <w:proofErr w:type="spellStart"/>
      <w:r w:rsidRPr="007D2E51">
        <w:t>eum</w:t>
      </w:r>
      <w:proofErr w:type="spellEnd"/>
      <w:r w:rsidRPr="007D2E51">
        <w:t xml:space="preserve"> </w:t>
      </w:r>
      <w:proofErr w:type="spellStart"/>
      <w:r w:rsidRPr="007D2E51">
        <w:t>iriure</w:t>
      </w:r>
      <w:proofErr w:type="spellEnd"/>
      <w:r w:rsidRPr="007D2E51">
        <w:t xml:space="preserve"> </w:t>
      </w:r>
      <w:proofErr w:type="spellStart"/>
      <w:r w:rsidRPr="007D2E51">
        <w:t>dolor</w:t>
      </w:r>
      <w:proofErr w:type="spellEnd"/>
      <w:r w:rsidRPr="007D2E51">
        <w:t xml:space="preserve"> in </w:t>
      </w:r>
      <w:proofErr w:type="spellStart"/>
      <w:r w:rsidRPr="007D2E51">
        <w:t>hendrerit</w:t>
      </w:r>
      <w:proofErr w:type="spellEnd"/>
      <w:r w:rsidRPr="007D2E51">
        <w:t xml:space="preserve"> in </w:t>
      </w:r>
      <w:proofErr w:type="spellStart"/>
      <w:r w:rsidRPr="007D2E51">
        <w:t>vulputate</w:t>
      </w:r>
      <w:proofErr w:type="spellEnd"/>
      <w:r w:rsidRPr="007D2E51">
        <w:t xml:space="preserve"> </w:t>
      </w:r>
      <w:proofErr w:type="spellStart"/>
      <w:r w:rsidRPr="007D2E51">
        <w:t>velit</w:t>
      </w:r>
      <w:proofErr w:type="spellEnd"/>
      <w:r w:rsidRPr="007D2E51">
        <w:t xml:space="preserve">. </w:t>
      </w:r>
    </w:p>
    <w:p w14:paraId="1EB203F9" w14:textId="77777777" w:rsidR="002458A3" w:rsidRPr="007D2E51" w:rsidRDefault="002458A3" w:rsidP="008D0BD6"/>
    <w:p w14:paraId="2294B887" w14:textId="722A88ED" w:rsidR="00C75A33" w:rsidRPr="007D2E51" w:rsidRDefault="00C75A33" w:rsidP="00C75A33">
      <w:pPr>
        <w:pStyle w:val="Heading2"/>
      </w:pPr>
      <w:bookmarkStart w:id="69" w:name="_Toc188879139"/>
      <w:r w:rsidRPr="007D2E51">
        <w:t>Überschrift</w:t>
      </w:r>
      <w:bookmarkEnd w:id="69"/>
    </w:p>
    <w:p w14:paraId="01984E44" w14:textId="77777777" w:rsidR="002458A3" w:rsidRPr="007D2E51" w:rsidRDefault="002458A3" w:rsidP="002458A3"/>
    <w:p w14:paraId="0B336681" w14:textId="77777777" w:rsidR="00C75A33" w:rsidRPr="007D2E51" w:rsidRDefault="002458A3" w:rsidP="00C75A33">
      <w:proofErr w:type="spellStart"/>
      <w:r w:rsidRPr="007D2E51">
        <w:t>Ut</w:t>
      </w:r>
      <w:proofErr w:type="spellEnd"/>
      <w:r w:rsidRPr="007D2E51">
        <w:t xml:space="preserve"> </w:t>
      </w:r>
      <w:proofErr w:type="spellStart"/>
      <w:r w:rsidRPr="007D2E51">
        <w:t>wisi</w:t>
      </w:r>
      <w:proofErr w:type="spellEnd"/>
      <w:r w:rsidRPr="007D2E51">
        <w:t xml:space="preserve"> </w:t>
      </w:r>
      <w:proofErr w:type="spellStart"/>
      <w:r w:rsidRPr="007D2E51">
        <w:t>enim</w:t>
      </w:r>
      <w:proofErr w:type="spellEnd"/>
      <w:r w:rsidRPr="007D2E51">
        <w:t xml:space="preserve"> ad minim </w:t>
      </w:r>
      <w:proofErr w:type="spellStart"/>
      <w:r w:rsidRPr="007D2E51">
        <w:t>veniam</w:t>
      </w:r>
      <w:proofErr w:type="spellEnd"/>
      <w:r w:rsidRPr="007D2E51">
        <w:t xml:space="preserve">, </w:t>
      </w:r>
      <w:proofErr w:type="spellStart"/>
      <w:r w:rsidRPr="007D2E51">
        <w:t>quis</w:t>
      </w:r>
      <w:proofErr w:type="spellEnd"/>
      <w:r w:rsidRPr="007D2E51">
        <w:t xml:space="preserve"> </w:t>
      </w:r>
      <w:proofErr w:type="spellStart"/>
      <w:r w:rsidRPr="007D2E51">
        <w:t>nostrud</w:t>
      </w:r>
      <w:proofErr w:type="spellEnd"/>
      <w:r w:rsidRPr="007D2E51">
        <w:t xml:space="preserve"> </w:t>
      </w:r>
      <w:proofErr w:type="spellStart"/>
      <w:r w:rsidRPr="007D2E51">
        <w:t>exerci</w:t>
      </w:r>
      <w:proofErr w:type="spellEnd"/>
      <w:r w:rsidRPr="007D2E51">
        <w:t xml:space="preserve"> </w:t>
      </w:r>
      <w:proofErr w:type="spellStart"/>
      <w:r w:rsidRPr="007D2E51">
        <w:t>tation</w:t>
      </w:r>
      <w:proofErr w:type="spellEnd"/>
      <w:r w:rsidRPr="007D2E51">
        <w:t xml:space="preserve"> </w:t>
      </w:r>
      <w:proofErr w:type="spellStart"/>
      <w:r w:rsidRPr="007D2E51">
        <w:t>ullamcorper</w:t>
      </w:r>
      <w:proofErr w:type="spellEnd"/>
      <w:r w:rsidRPr="007D2E51">
        <w:t xml:space="preserve"> </w:t>
      </w:r>
      <w:proofErr w:type="spellStart"/>
      <w:r w:rsidRPr="007D2E51">
        <w:t>suscipit</w:t>
      </w:r>
      <w:proofErr w:type="spellEnd"/>
      <w:r w:rsidRPr="007D2E51">
        <w:t xml:space="preserve"> </w:t>
      </w:r>
      <w:proofErr w:type="spellStart"/>
      <w:r w:rsidRPr="007D2E51">
        <w:t>lobortis</w:t>
      </w:r>
      <w:proofErr w:type="spellEnd"/>
      <w:r w:rsidRPr="007D2E51">
        <w:t xml:space="preserve"> </w:t>
      </w:r>
      <w:proofErr w:type="spellStart"/>
      <w:r w:rsidRPr="007D2E51">
        <w:t>nisl</w:t>
      </w:r>
      <w:proofErr w:type="spellEnd"/>
      <w:r w:rsidRPr="007D2E51">
        <w:t xml:space="preserve"> </w:t>
      </w:r>
      <w:proofErr w:type="spellStart"/>
      <w:r w:rsidRPr="007D2E51">
        <w:t>ut</w:t>
      </w:r>
      <w:proofErr w:type="spellEnd"/>
      <w:r w:rsidRPr="007D2E51">
        <w:t xml:space="preserve"> </w:t>
      </w:r>
      <w:proofErr w:type="spellStart"/>
      <w:r w:rsidRPr="007D2E51">
        <w:t>aliquip</w:t>
      </w:r>
      <w:proofErr w:type="spellEnd"/>
      <w:r w:rsidRPr="007D2E51">
        <w:t xml:space="preserve"> ex </w:t>
      </w:r>
      <w:proofErr w:type="spellStart"/>
      <w:r w:rsidRPr="007D2E51">
        <w:t>ea</w:t>
      </w:r>
      <w:proofErr w:type="spellEnd"/>
      <w:r w:rsidRPr="007D2E51">
        <w:t xml:space="preserve"> commodo </w:t>
      </w:r>
      <w:proofErr w:type="spellStart"/>
      <w:r w:rsidRPr="007D2E51">
        <w:t>consequat</w:t>
      </w:r>
      <w:proofErr w:type="spellEnd"/>
      <w:r w:rsidRPr="007D2E51">
        <w:t xml:space="preserve">. Duis </w:t>
      </w:r>
      <w:proofErr w:type="spellStart"/>
      <w:r w:rsidRPr="007D2E51">
        <w:t>autem</w:t>
      </w:r>
      <w:proofErr w:type="spellEnd"/>
      <w:r w:rsidRPr="007D2E51">
        <w:t xml:space="preserve"> </w:t>
      </w:r>
      <w:proofErr w:type="spellStart"/>
      <w:r w:rsidRPr="007D2E51">
        <w:t>vel</w:t>
      </w:r>
      <w:proofErr w:type="spellEnd"/>
      <w:r w:rsidRPr="007D2E51">
        <w:t xml:space="preserve"> </w:t>
      </w:r>
      <w:proofErr w:type="spellStart"/>
      <w:r w:rsidRPr="007D2E51">
        <w:t>eum</w:t>
      </w:r>
      <w:proofErr w:type="spellEnd"/>
      <w:r w:rsidRPr="007D2E51">
        <w:t xml:space="preserve"> </w:t>
      </w:r>
      <w:proofErr w:type="spellStart"/>
      <w:r w:rsidRPr="007D2E51">
        <w:t>iriure</w:t>
      </w:r>
      <w:proofErr w:type="spellEnd"/>
      <w:r w:rsidRPr="007D2E51">
        <w:t xml:space="preserve"> </w:t>
      </w:r>
      <w:proofErr w:type="spellStart"/>
      <w:r w:rsidRPr="007D2E51">
        <w:t>dolor</w:t>
      </w:r>
      <w:proofErr w:type="spellEnd"/>
      <w:r w:rsidRPr="007D2E51">
        <w:t xml:space="preserve"> in </w:t>
      </w:r>
      <w:proofErr w:type="spellStart"/>
      <w:r w:rsidRPr="007D2E51">
        <w:t>hendrerit</w:t>
      </w:r>
      <w:proofErr w:type="spellEnd"/>
      <w:r w:rsidRPr="007D2E51">
        <w:t xml:space="preserve"> in </w:t>
      </w:r>
      <w:proofErr w:type="spellStart"/>
      <w:r w:rsidRPr="007D2E51">
        <w:t>vulputate</w:t>
      </w:r>
      <w:proofErr w:type="spellEnd"/>
      <w:r w:rsidRPr="007D2E51">
        <w:t xml:space="preserve"> </w:t>
      </w:r>
      <w:proofErr w:type="spellStart"/>
      <w:r w:rsidRPr="007D2E51">
        <w:t>velit</w:t>
      </w:r>
      <w:proofErr w:type="spellEnd"/>
      <w:r w:rsidRPr="007D2E51">
        <w:t xml:space="preserve">. </w:t>
      </w:r>
    </w:p>
    <w:p w14:paraId="0E621B9C" w14:textId="77777777" w:rsidR="00C75A33" w:rsidRPr="007D2E51" w:rsidRDefault="00C75A33" w:rsidP="00C75A33"/>
    <w:p w14:paraId="7FC29754" w14:textId="4DF014FD" w:rsidR="00C75A33" w:rsidRPr="007D2E51" w:rsidRDefault="00C75A33" w:rsidP="00C75A33">
      <w:proofErr w:type="spellStart"/>
      <w:r w:rsidRPr="007D2E51">
        <w:t>Quatur</w:t>
      </w:r>
      <w:proofErr w:type="spellEnd"/>
      <w:r w:rsidRPr="007D2E51">
        <w:t xml:space="preserve"> ad </w:t>
      </w:r>
      <w:proofErr w:type="spellStart"/>
      <w:r w:rsidRPr="007D2E51">
        <w:t>quibusamus</w:t>
      </w:r>
      <w:proofErr w:type="spellEnd"/>
      <w:r w:rsidRPr="007D2E51">
        <w:t xml:space="preserve">, et </w:t>
      </w:r>
      <w:proofErr w:type="spellStart"/>
      <w:r w:rsidRPr="007D2E51">
        <w:t>exerionem</w:t>
      </w:r>
      <w:proofErr w:type="spellEnd"/>
      <w:r w:rsidRPr="007D2E51">
        <w:t xml:space="preserve"> </w:t>
      </w:r>
      <w:proofErr w:type="spellStart"/>
      <w:r w:rsidRPr="007D2E51">
        <w:t>eostis</w:t>
      </w:r>
      <w:proofErr w:type="spellEnd"/>
      <w:r w:rsidRPr="007D2E51">
        <w:t xml:space="preserve"> </w:t>
      </w:r>
      <w:proofErr w:type="spellStart"/>
      <w:r w:rsidRPr="007D2E51">
        <w:t>peror</w:t>
      </w:r>
      <w:proofErr w:type="spellEnd"/>
      <w:r w:rsidRPr="007D2E51">
        <w:t xml:space="preserve"> </w:t>
      </w:r>
      <w:proofErr w:type="spellStart"/>
      <w:r w:rsidRPr="007D2E51">
        <w:t>sedipis</w:t>
      </w:r>
      <w:proofErr w:type="spellEnd"/>
      <w:r w:rsidRPr="007D2E51">
        <w:t xml:space="preserve"> </w:t>
      </w:r>
      <w:proofErr w:type="spellStart"/>
      <w:r w:rsidRPr="007D2E51">
        <w:t>aut</w:t>
      </w:r>
      <w:proofErr w:type="spellEnd"/>
      <w:r w:rsidRPr="007D2E51">
        <w:t xml:space="preserve"> </w:t>
      </w:r>
      <w:proofErr w:type="spellStart"/>
      <w:r w:rsidRPr="007D2E51">
        <w:t>int</w:t>
      </w:r>
      <w:proofErr w:type="spellEnd"/>
      <w:r w:rsidRPr="007D2E51">
        <w:t xml:space="preserve"> la </w:t>
      </w:r>
      <w:proofErr w:type="spellStart"/>
      <w:r w:rsidRPr="007D2E51">
        <w:t>peris</w:t>
      </w:r>
      <w:proofErr w:type="spellEnd"/>
      <w:r w:rsidRPr="007D2E51">
        <w:t xml:space="preserve"> </w:t>
      </w:r>
      <w:proofErr w:type="spellStart"/>
      <w:r w:rsidRPr="007D2E51">
        <w:t>eatibusam</w:t>
      </w:r>
      <w:proofErr w:type="spellEnd"/>
      <w:r w:rsidRPr="007D2E51">
        <w:t xml:space="preserve"> </w:t>
      </w:r>
      <w:proofErr w:type="spellStart"/>
      <w:r w:rsidRPr="007D2E51">
        <w:t>is</w:t>
      </w:r>
      <w:proofErr w:type="spellEnd"/>
      <w:r w:rsidRPr="007D2E51">
        <w:t xml:space="preserve"> </w:t>
      </w:r>
      <w:proofErr w:type="spellStart"/>
      <w:r w:rsidRPr="007D2E51">
        <w:t>aut</w:t>
      </w:r>
      <w:proofErr w:type="spellEnd"/>
      <w:r w:rsidRPr="007D2E51">
        <w:t xml:space="preserve"> </w:t>
      </w:r>
      <w:proofErr w:type="spellStart"/>
      <w:r w:rsidRPr="007D2E51">
        <w:t>autem</w:t>
      </w:r>
      <w:proofErr w:type="spellEnd"/>
      <w:r w:rsidRPr="007D2E51">
        <w:t xml:space="preserve"> </w:t>
      </w:r>
      <w:proofErr w:type="spellStart"/>
      <w:r w:rsidRPr="007D2E51">
        <w:t>imporum</w:t>
      </w:r>
      <w:proofErr w:type="spellEnd"/>
      <w:r w:rsidRPr="007D2E51">
        <w:t xml:space="preserve"> </w:t>
      </w:r>
      <w:proofErr w:type="spellStart"/>
      <w:r w:rsidRPr="007D2E51">
        <w:t>soluptatium</w:t>
      </w:r>
      <w:proofErr w:type="spellEnd"/>
      <w:r w:rsidRPr="007D2E51">
        <w:t xml:space="preserve"> </w:t>
      </w:r>
      <w:proofErr w:type="spellStart"/>
      <w:r w:rsidRPr="007D2E51">
        <w:t>coritas</w:t>
      </w:r>
      <w:proofErr w:type="spellEnd"/>
      <w:r w:rsidRPr="007D2E51">
        <w:t xml:space="preserve"> </w:t>
      </w:r>
      <w:proofErr w:type="spellStart"/>
      <w:r w:rsidRPr="007D2E51">
        <w:t>perepratem</w:t>
      </w:r>
      <w:proofErr w:type="spellEnd"/>
      <w:r w:rsidRPr="007D2E51">
        <w:t xml:space="preserve"> </w:t>
      </w:r>
      <w:proofErr w:type="spellStart"/>
      <w:r w:rsidRPr="007D2E51">
        <w:t>doluptas</w:t>
      </w:r>
      <w:proofErr w:type="spellEnd"/>
      <w:r w:rsidRPr="007D2E51">
        <w:t xml:space="preserve"> </w:t>
      </w:r>
      <w:proofErr w:type="spellStart"/>
      <w:r w:rsidRPr="007D2E51">
        <w:t>sitatur</w:t>
      </w:r>
      <w:proofErr w:type="spellEnd"/>
      <w:r w:rsidRPr="007D2E51">
        <w:t xml:space="preserve"> </w:t>
      </w:r>
      <w:proofErr w:type="spellStart"/>
      <w:r w:rsidRPr="007D2E51">
        <w:t>atium</w:t>
      </w:r>
      <w:proofErr w:type="spellEnd"/>
      <w:r w:rsidRPr="007D2E51">
        <w:t xml:space="preserve">, </w:t>
      </w:r>
      <w:proofErr w:type="spellStart"/>
      <w:r w:rsidRPr="007D2E51">
        <w:t>ilitat</w:t>
      </w:r>
      <w:proofErr w:type="spellEnd"/>
      <w:r w:rsidRPr="007D2E51">
        <w:t xml:space="preserve"> </w:t>
      </w:r>
      <w:proofErr w:type="spellStart"/>
      <w:r w:rsidRPr="007D2E51">
        <w:t>velenihictem</w:t>
      </w:r>
      <w:proofErr w:type="spellEnd"/>
      <w:r w:rsidRPr="007D2E51">
        <w:t xml:space="preserve"> </w:t>
      </w:r>
      <w:proofErr w:type="spellStart"/>
      <w:r w:rsidRPr="007D2E51">
        <w:t>eaquas</w:t>
      </w:r>
      <w:proofErr w:type="spellEnd"/>
      <w:r w:rsidRPr="007D2E51">
        <w:t xml:space="preserve"> </w:t>
      </w:r>
      <w:proofErr w:type="spellStart"/>
      <w:r w:rsidRPr="007D2E51">
        <w:t>molor</w:t>
      </w:r>
      <w:proofErr w:type="spellEnd"/>
      <w:r w:rsidRPr="007D2E51">
        <w:t xml:space="preserve"> </w:t>
      </w:r>
      <w:proofErr w:type="spellStart"/>
      <w:r w:rsidRPr="007D2E51">
        <w:t>serit</w:t>
      </w:r>
      <w:proofErr w:type="spellEnd"/>
      <w:r w:rsidRPr="007D2E51">
        <w:t xml:space="preserve"> </w:t>
      </w:r>
      <w:proofErr w:type="spellStart"/>
      <w:r w:rsidRPr="007D2E51">
        <w:t>doloratiis</w:t>
      </w:r>
      <w:proofErr w:type="spellEnd"/>
      <w:r w:rsidRPr="007D2E51">
        <w:t xml:space="preserve"> </w:t>
      </w:r>
      <w:proofErr w:type="spellStart"/>
      <w:r w:rsidRPr="007D2E51">
        <w:t>abo</w:t>
      </w:r>
      <w:proofErr w:type="spellEnd"/>
      <w:r w:rsidRPr="007D2E51">
        <w:t>.</w:t>
      </w:r>
    </w:p>
    <w:p w14:paraId="7A089123" w14:textId="77777777" w:rsidR="00651319" w:rsidRPr="007D2E51" w:rsidRDefault="00651319" w:rsidP="008D0BD6"/>
    <w:p w14:paraId="5CB9E795" w14:textId="77777777" w:rsidR="00C75A33" w:rsidRPr="007D2E51" w:rsidRDefault="00C75A33" w:rsidP="00C75A33">
      <w:pPr>
        <w:pStyle w:val="Heading2"/>
      </w:pPr>
      <w:bookmarkStart w:id="70" w:name="_Toc188879140"/>
      <w:r w:rsidRPr="007D2E51">
        <w:t>Überschrift</w:t>
      </w:r>
      <w:bookmarkEnd w:id="70"/>
    </w:p>
    <w:p w14:paraId="0823B3EB" w14:textId="77777777" w:rsidR="00C75A33" w:rsidRPr="007D2E51" w:rsidRDefault="00C75A33" w:rsidP="008D0BD6"/>
    <w:p w14:paraId="15EBFC05" w14:textId="77777777" w:rsidR="00C75A33" w:rsidRPr="007D2E51" w:rsidRDefault="00C75A33" w:rsidP="00C75A33">
      <w:proofErr w:type="spellStart"/>
      <w:r w:rsidRPr="007D2E51">
        <w:t>Ut</w:t>
      </w:r>
      <w:proofErr w:type="spellEnd"/>
      <w:r w:rsidRPr="007D2E51">
        <w:t xml:space="preserve"> </w:t>
      </w:r>
      <w:proofErr w:type="spellStart"/>
      <w:r w:rsidRPr="007D2E51">
        <w:t>wisi</w:t>
      </w:r>
      <w:proofErr w:type="spellEnd"/>
      <w:r w:rsidRPr="007D2E51">
        <w:t xml:space="preserve"> </w:t>
      </w:r>
      <w:proofErr w:type="spellStart"/>
      <w:r w:rsidRPr="007D2E51">
        <w:t>enim</w:t>
      </w:r>
      <w:proofErr w:type="spellEnd"/>
      <w:r w:rsidRPr="007D2E51">
        <w:t xml:space="preserve"> ad minim </w:t>
      </w:r>
      <w:proofErr w:type="spellStart"/>
      <w:r w:rsidRPr="007D2E51">
        <w:t>veniam</w:t>
      </w:r>
      <w:proofErr w:type="spellEnd"/>
      <w:r w:rsidRPr="007D2E51">
        <w:t xml:space="preserve">, </w:t>
      </w:r>
      <w:proofErr w:type="spellStart"/>
      <w:r w:rsidRPr="007D2E51">
        <w:t>quis</w:t>
      </w:r>
      <w:proofErr w:type="spellEnd"/>
      <w:r w:rsidRPr="007D2E51">
        <w:t xml:space="preserve"> </w:t>
      </w:r>
      <w:proofErr w:type="spellStart"/>
      <w:r w:rsidRPr="007D2E51">
        <w:t>nostrud</w:t>
      </w:r>
      <w:proofErr w:type="spellEnd"/>
      <w:r w:rsidRPr="007D2E51">
        <w:t xml:space="preserve"> </w:t>
      </w:r>
      <w:proofErr w:type="spellStart"/>
      <w:r w:rsidRPr="007D2E51">
        <w:t>exerci</w:t>
      </w:r>
      <w:proofErr w:type="spellEnd"/>
      <w:r w:rsidRPr="007D2E51">
        <w:t xml:space="preserve"> </w:t>
      </w:r>
      <w:proofErr w:type="spellStart"/>
      <w:r w:rsidRPr="007D2E51">
        <w:t>tation</w:t>
      </w:r>
      <w:proofErr w:type="spellEnd"/>
      <w:r w:rsidRPr="007D2E51">
        <w:t xml:space="preserve"> </w:t>
      </w:r>
      <w:proofErr w:type="spellStart"/>
      <w:r w:rsidRPr="007D2E51">
        <w:t>ullamcorper</w:t>
      </w:r>
      <w:proofErr w:type="spellEnd"/>
      <w:r w:rsidRPr="007D2E51">
        <w:t xml:space="preserve"> </w:t>
      </w:r>
      <w:proofErr w:type="spellStart"/>
      <w:r w:rsidRPr="007D2E51">
        <w:t>suscipit</w:t>
      </w:r>
      <w:proofErr w:type="spellEnd"/>
      <w:r w:rsidRPr="007D2E51">
        <w:t xml:space="preserve"> </w:t>
      </w:r>
      <w:proofErr w:type="spellStart"/>
      <w:r w:rsidRPr="007D2E51">
        <w:t>lobortis</w:t>
      </w:r>
      <w:proofErr w:type="spellEnd"/>
      <w:r w:rsidRPr="007D2E51">
        <w:t xml:space="preserve"> </w:t>
      </w:r>
      <w:proofErr w:type="spellStart"/>
      <w:r w:rsidRPr="007D2E51">
        <w:t>nisl</w:t>
      </w:r>
      <w:proofErr w:type="spellEnd"/>
      <w:r w:rsidRPr="007D2E51">
        <w:t xml:space="preserve"> </w:t>
      </w:r>
      <w:proofErr w:type="spellStart"/>
      <w:r w:rsidRPr="007D2E51">
        <w:t>ut</w:t>
      </w:r>
      <w:proofErr w:type="spellEnd"/>
      <w:r w:rsidRPr="007D2E51">
        <w:t xml:space="preserve"> </w:t>
      </w:r>
      <w:proofErr w:type="spellStart"/>
      <w:r w:rsidRPr="007D2E51">
        <w:t>aliquip</w:t>
      </w:r>
      <w:proofErr w:type="spellEnd"/>
      <w:r w:rsidRPr="007D2E51">
        <w:t xml:space="preserve"> ex </w:t>
      </w:r>
      <w:proofErr w:type="spellStart"/>
      <w:r w:rsidRPr="007D2E51">
        <w:t>ea</w:t>
      </w:r>
      <w:proofErr w:type="spellEnd"/>
      <w:r w:rsidRPr="007D2E51">
        <w:t xml:space="preserve"> commodo </w:t>
      </w:r>
      <w:proofErr w:type="spellStart"/>
      <w:r w:rsidRPr="007D2E51">
        <w:t>consequat</w:t>
      </w:r>
      <w:proofErr w:type="spellEnd"/>
      <w:r w:rsidRPr="007D2E51">
        <w:t xml:space="preserve">. Duis </w:t>
      </w:r>
      <w:proofErr w:type="spellStart"/>
      <w:r w:rsidRPr="007D2E51">
        <w:t>autem</w:t>
      </w:r>
      <w:proofErr w:type="spellEnd"/>
      <w:r w:rsidRPr="007D2E51">
        <w:t xml:space="preserve"> </w:t>
      </w:r>
      <w:proofErr w:type="spellStart"/>
      <w:r w:rsidRPr="007D2E51">
        <w:t>vel</w:t>
      </w:r>
      <w:proofErr w:type="spellEnd"/>
      <w:r w:rsidRPr="007D2E51">
        <w:t xml:space="preserve"> </w:t>
      </w:r>
      <w:proofErr w:type="spellStart"/>
      <w:r w:rsidRPr="007D2E51">
        <w:t>eum</w:t>
      </w:r>
      <w:proofErr w:type="spellEnd"/>
      <w:r w:rsidRPr="007D2E51">
        <w:t xml:space="preserve"> </w:t>
      </w:r>
      <w:proofErr w:type="spellStart"/>
      <w:r w:rsidRPr="007D2E51">
        <w:t>iriure</w:t>
      </w:r>
      <w:proofErr w:type="spellEnd"/>
      <w:r w:rsidRPr="007D2E51">
        <w:t xml:space="preserve"> </w:t>
      </w:r>
      <w:proofErr w:type="spellStart"/>
      <w:r w:rsidRPr="007D2E51">
        <w:t>dolor</w:t>
      </w:r>
      <w:proofErr w:type="spellEnd"/>
      <w:r w:rsidRPr="007D2E51">
        <w:t xml:space="preserve"> in </w:t>
      </w:r>
      <w:proofErr w:type="spellStart"/>
      <w:r w:rsidRPr="007D2E51">
        <w:t>hendrerit</w:t>
      </w:r>
      <w:proofErr w:type="spellEnd"/>
      <w:r w:rsidRPr="007D2E51">
        <w:t xml:space="preserve"> in </w:t>
      </w:r>
      <w:proofErr w:type="spellStart"/>
      <w:r w:rsidRPr="007D2E51">
        <w:t>vulputate</w:t>
      </w:r>
      <w:proofErr w:type="spellEnd"/>
      <w:r w:rsidRPr="007D2E51">
        <w:t xml:space="preserve"> </w:t>
      </w:r>
      <w:proofErr w:type="spellStart"/>
      <w:r w:rsidRPr="007D2E51">
        <w:t>velit</w:t>
      </w:r>
      <w:proofErr w:type="spellEnd"/>
      <w:r w:rsidRPr="007D2E51">
        <w:t xml:space="preserve">. </w:t>
      </w:r>
    </w:p>
    <w:p w14:paraId="147D5B30" w14:textId="77777777" w:rsidR="0091644A" w:rsidRPr="007D2E51" w:rsidRDefault="0091644A" w:rsidP="008D0BD6"/>
    <w:p w14:paraId="18A577BA" w14:textId="0F31E341" w:rsidR="00432DB1" w:rsidRDefault="00432DB1">
      <w:pPr>
        <w:spacing w:line="240" w:lineRule="auto"/>
      </w:pPr>
      <w:r>
        <w:br w:type="page"/>
      </w:r>
    </w:p>
    <w:p w14:paraId="262C864D" w14:textId="402BE801" w:rsidR="005E7001" w:rsidRPr="007D2E51" w:rsidRDefault="00E244A2" w:rsidP="00432DB1">
      <w:pPr>
        <w:pStyle w:val="Heading1"/>
      </w:pPr>
      <w:bookmarkStart w:id="71" w:name="_Toc188879064"/>
      <w:bookmarkStart w:id="72" w:name="_Toc188879141"/>
      <w:bookmarkStart w:id="73" w:name="_Hlk166052967"/>
      <w:bookmarkStart w:id="74" w:name="_Hlk166052501"/>
      <w:r w:rsidRPr="00432DB1">
        <w:lastRenderedPageBreak/>
        <w:t>Abbildungsverzeichnis</w:t>
      </w:r>
      <w:bookmarkEnd w:id="71"/>
      <w:bookmarkEnd w:id="72"/>
    </w:p>
    <w:bookmarkEnd w:id="73"/>
    <w:bookmarkEnd w:id="74"/>
    <w:p w14:paraId="3AE42406" w14:textId="0278D0AF" w:rsidR="00BB5D6C" w:rsidRPr="007D2E51" w:rsidRDefault="00BB5D6C" w:rsidP="005E7001"/>
    <w:p w14:paraId="130935AC" w14:textId="0FFA364A" w:rsidR="00BB5D6C" w:rsidRPr="007D2E51" w:rsidRDefault="00BB5D6C" w:rsidP="00432DB1">
      <w:pPr>
        <w:pStyle w:val="Heading1"/>
      </w:pPr>
      <w:bookmarkStart w:id="75" w:name="_Toc371572048"/>
      <w:bookmarkStart w:id="76" w:name="_Toc188879065"/>
      <w:bookmarkStart w:id="77" w:name="_Toc188879142"/>
      <w:r w:rsidRPr="00432DB1">
        <w:t>Tabellenverzeichnis</w:t>
      </w:r>
      <w:bookmarkEnd w:id="75"/>
      <w:bookmarkEnd w:id="76"/>
      <w:bookmarkEnd w:id="77"/>
    </w:p>
    <w:p w14:paraId="2252AED9" w14:textId="6DC42E95" w:rsidR="00432DB1" w:rsidRDefault="00BB5D6C">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r w:rsidRPr="007D2E51">
        <w:fldChar w:fldCharType="begin"/>
      </w:r>
      <w:r w:rsidRPr="007D2E51">
        <w:instrText xml:space="preserve"> TOC \h \z \c "Tabelle" </w:instrText>
      </w:r>
      <w:r w:rsidRPr="007D2E51">
        <w:fldChar w:fldCharType="separate"/>
      </w:r>
      <w:hyperlink w:anchor="_Toc188879484" w:history="1">
        <w:r w:rsidR="00432DB1" w:rsidRPr="00F215D5">
          <w:rPr>
            <w:rStyle w:val="Hyperlink"/>
            <w:noProof/>
          </w:rPr>
          <w:t>Tabelle 1 Anforderungen an die Authentifizierung</w:t>
        </w:r>
        <w:r w:rsidR="00432DB1">
          <w:rPr>
            <w:noProof/>
            <w:webHidden/>
          </w:rPr>
          <w:tab/>
        </w:r>
        <w:r w:rsidR="00432DB1">
          <w:rPr>
            <w:noProof/>
            <w:webHidden/>
          </w:rPr>
          <w:fldChar w:fldCharType="begin"/>
        </w:r>
        <w:r w:rsidR="00432DB1">
          <w:rPr>
            <w:noProof/>
            <w:webHidden/>
          </w:rPr>
          <w:instrText xml:space="preserve"> PAGEREF _Toc188879484 \h </w:instrText>
        </w:r>
        <w:r w:rsidR="00432DB1">
          <w:rPr>
            <w:noProof/>
            <w:webHidden/>
          </w:rPr>
        </w:r>
        <w:r w:rsidR="00432DB1">
          <w:rPr>
            <w:noProof/>
            <w:webHidden/>
          </w:rPr>
          <w:fldChar w:fldCharType="separate"/>
        </w:r>
        <w:r w:rsidR="00432DB1">
          <w:rPr>
            <w:noProof/>
            <w:webHidden/>
          </w:rPr>
          <w:t>9</w:t>
        </w:r>
        <w:r w:rsidR="00432DB1">
          <w:rPr>
            <w:noProof/>
            <w:webHidden/>
          </w:rPr>
          <w:fldChar w:fldCharType="end"/>
        </w:r>
      </w:hyperlink>
    </w:p>
    <w:p w14:paraId="590A7FFD" w14:textId="2B06333B" w:rsidR="00432DB1" w:rsidRDefault="00432DB1">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88879485" w:history="1">
        <w:r w:rsidRPr="00F215D5">
          <w:rPr>
            <w:rStyle w:val="Hyperlink"/>
            <w:noProof/>
          </w:rPr>
          <w:t>Tabelle 2 Anforderungen an die Projektübersicht</w:t>
        </w:r>
        <w:r>
          <w:rPr>
            <w:noProof/>
            <w:webHidden/>
          </w:rPr>
          <w:tab/>
        </w:r>
        <w:r>
          <w:rPr>
            <w:noProof/>
            <w:webHidden/>
          </w:rPr>
          <w:fldChar w:fldCharType="begin"/>
        </w:r>
        <w:r>
          <w:rPr>
            <w:noProof/>
            <w:webHidden/>
          </w:rPr>
          <w:instrText xml:space="preserve"> PAGEREF _Toc188879485 \h </w:instrText>
        </w:r>
        <w:r>
          <w:rPr>
            <w:noProof/>
            <w:webHidden/>
          </w:rPr>
        </w:r>
        <w:r>
          <w:rPr>
            <w:noProof/>
            <w:webHidden/>
          </w:rPr>
          <w:fldChar w:fldCharType="separate"/>
        </w:r>
        <w:r>
          <w:rPr>
            <w:noProof/>
            <w:webHidden/>
          </w:rPr>
          <w:t>10</w:t>
        </w:r>
        <w:r>
          <w:rPr>
            <w:noProof/>
            <w:webHidden/>
          </w:rPr>
          <w:fldChar w:fldCharType="end"/>
        </w:r>
      </w:hyperlink>
    </w:p>
    <w:p w14:paraId="02DCFFDB" w14:textId="3FF9E08D" w:rsidR="00432DB1" w:rsidRDefault="00432DB1">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88879486" w:history="1">
        <w:r w:rsidRPr="00F215D5">
          <w:rPr>
            <w:rStyle w:val="Hyperlink"/>
            <w:noProof/>
          </w:rPr>
          <w:t>Tabelle 3 Anforderungen an die Projektdetails</w:t>
        </w:r>
        <w:r>
          <w:rPr>
            <w:noProof/>
            <w:webHidden/>
          </w:rPr>
          <w:tab/>
        </w:r>
        <w:r>
          <w:rPr>
            <w:noProof/>
            <w:webHidden/>
          </w:rPr>
          <w:fldChar w:fldCharType="begin"/>
        </w:r>
        <w:r>
          <w:rPr>
            <w:noProof/>
            <w:webHidden/>
          </w:rPr>
          <w:instrText xml:space="preserve"> PAGEREF _Toc188879486 \h </w:instrText>
        </w:r>
        <w:r>
          <w:rPr>
            <w:noProof/>
            <w:webHidden/>
          </w:rPr>
        </w:r>
        <w:r>
          <w:rPr>
            <w:noProof/>
            <w:webHidden/>
          </w:rPr>
          <w:fldChar w:fldCharType="separate"/>
        </w:r>
        <w:r>
          <w:rPr>
            <w:noProof/>
            <w:webHidden/>
          </w:rPr>
          <w:t>10</w:t>
        </w:r>
        <w:r>
          <w:rPr>
            <w:noProof/>
            <w:webHidden/>
          </w:rPr>
          <w:fldChar w:fldCharType="end"/>
        </w:r>
      </w:hyperlink>
    </w:p>
    <w:p w14:paraId="73501A18" w14:textId="2719D90E" w:rsidR="00432DB1" w:rsidRDefault="00432DB1">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88879487" w:history="1">
        <w:r w:rsidRPr="00F215D5">
          <w:rPr>
            <w:rStyle w:val="Hyperlink"/>
            <w:noProof/>
          </w:rPr>
          <w:t>Tabelle 4 Anforderung zu den Notizen</w:t>
        </w:r>
        <w:r>
          <w:rPr>
            <w:noProof/>
            <w:webHidden/>
          </w:rPr>
          <w:tab/>
        </w:r>
        <w:r>
          <w:rPr>
            <w:noProof/>
            <w:webHidden/>
          </w:rPr>
          <w:fldChar w:fldCharType="begin"/>
        </w:r>
        <w:r>
          <w:rPr>
            <w:noProof/>
            <w:webHidden/>
          </w:rPr>
          <w:instrText xml:space="preserve"> PAGEREF _Toc188879487 \h </w:instrText>
        </w:r>
        <w:r>
          <w:rPr>
            <w:noProof/>
            <w:webHidden/>
          </w:rPr>
        </w:r>
        <w:r>
          <w:rPr>
            <w:noProof/>
            <w:webHidden/>
          </w:rPr>
          <w:fldChar w:fldCharType="separate"/>
        </w:r>
        <w:r>
          <w:rPr>
            <w:noProof/>
            <w:webHidden/>
          </w:rPr>
          <w:t>10</w:t>
        </w:r>
        <w:r>
          <w:rPr>
            <w:noProof/>
            <w:webHidden/>
          </w:rPr>
          <w:fldChar w:fldCharType="end"/>
        </w:r>
      </w:hyperlink>
    </w:p>
    <w:p w14:paraId="24F55C6A" w14:textId="5A411E3D" w:rsidR="00E244A2" w:rsidRPr="007D2E51" w:rsidRDefault="00BB5D6C" w:rsidP="005E7001">
      <w:r w:rsidRPr="007D2E51">
        <w:fldChar w:fldCharType="end"/>
      </w:r>
    </w:p>
    <w:p w14:paraId="3DDFCBCE" w14:textId="423F66E2" w:rsidR="007D2E51" w:rsidRPr="007D2E51" w:rsidRDefault="00E244A2" w:rsidP="00432DB1">
      <w:pPr>
        <w:pStyle w:val="Heading1"/>
      </w:pPr>
      <w:bookmarkStart w:id="78" w:name="_Toc188879066"/>
      <w:bookmarkStart w:id="79" w:name="_Toc188879143"/>
      <w:r w:rsidRPr="00432DB1">
        <w:t>Glossar</w:t>
      </w:r>
      <w:bookmarkEnd w:id="78"/>
      <w:bookmarkEnd w:id="79"/>
    </w:p>
    <w:p w14:paraId="09CF3B8D" w14:textId="020D4C4C" w:rsidR="00257260" w:rsidRPr="007D2E51" w:rsidRDefault="00257260" w:rsidP="00257260">
      <w:pPr>
        <w:rPr>
          <w:b/>
        </w:rPr>
      </w:pPr>
      <w:r>
        <w:rPr>
          <w:b/>
        </w:rPr>
        <w:t>Backend</w:t>
      </w:r>
    </w:p>
    <w:p w14:paraId="6E2C4C8A" w14:textId="13AB36D8" w:rsidR="00257260" w:rsidRDefault="00257260" w:rsidP="00257260">
      <w:pPr>
        <w:pStyle w:val="Verzeichnis"/>
      </w:pPr>
      <w:r>
        <w:t xml:space="preserve">Als </w:t>
      </w:r>
      <w:proofErr w:type="gramStart"/>
      <w:r>
        <w:t>Backend</w:t>
      </w:r>
      <w:proofErr w:type="gramEnd"/>
      <w:r>
        <w:t xml:space="preserve"> wird die Softwarekomponente eines verteilten Systems bezeichnet, welche auf einem Server betrieben wird und über ein privates Netzwerk oder das Internet erreichbar ist. Üblicherweise ist das Backend für die </w:t>
      </w:r>
      <w:proofErr w:type="spellStart"/>
      <w:r>
        <w:t>Persistierung</w:t>
      </w:r>
      <w:proofErr w:type="spellEnd"/>
      <w:r>
        <w:t xml:space="preserve"> von Daten zuständig und enthält unter Umständen Geschäftslogik, welche die ankommenden oder ausgehenden Daten entsprechend verarbeitet.</w:t>
      </w:r>
      <w:r w:rsidRPr="007D2E51">
        <w:tab/>
      </w:r>
    </w:p>
    <w:p w14:paraId="47F0CCA2" w14:textId="2CEECE55" w:rsidR="0098640E" w:rsidRPr="007D2E51" w:rsidRDefault="0098640E" w:rsidP="00257260">
      <w:pPr>
        <w:pStyle w:val="Verzeichnis"/>
      </w:pPr>
      <w:proofErr w:type="spellStart"/>
      <w:r w:rsidRPr="0098640E">
        <w:rPr>
          <w:b/>
        </w:rPr>
        <w:t>Desing</w:t>
      </w:r>
      <w:proofErr w:type="spellEnd"/>
      <w:r w:rsidRPr="0098640E">
        <w:rPr>
          <w:b/>
        </w:rPr>
        <w:t xml:space="preserve"> Patter</w:t>
      </w:r>
      <w:r>
        <w:br/>
        <w:t xml:space="preserve">Auf Deutsch Entwurfsmuster, ist ein Begriff aus der Softwareentwicklung. Ein Entwurfsmuster ist wie der Name sagt ein </w:t>
      </w:r>
      <w:proofErr w:type="gramStart"/>
      <w:r>
        <w:t>Muster</w:t>
      </w:r>
      <w:proofErr w:type="gramEnd"/>
      <w:r>
        <w:t xml:space="preserve"> um ein bestimmtes Problem zu lösen. Das Design Pattern beschreibt die Lösung ohne konkrete Implementierungen. Dadurch kann das Entwurfsmuster unabhängig von der Plattform eingesetzt werden.</w:t>
      </w:r>
    </w:p>
    <w:p w14:paraId="477FEC3A" w14:textId="2CE18FB9" w:rsidR="00257260" w:rsidRPr="00257260" w:rsidRDefault="00257260" w:rsidP="00257260">
      <w:pPr>
        <w:rPr>
          <w:b/>
          <w:lang w:val="de-DE"/>
        </w:rPr>
      </w:pPr>
      <w:r>
        <w:rPr>
          <w:b/>
          <w:lang w:val="de-DE"/>
        </w:rPr>
        <w:t>Frontend</w:t>
      </w:r>
    </w:p>
    <w:p w14:paraId="11963D66" w14:textId="44C333D5" w:rsidR="00257260" w:rsidRPr="00A03915" w:rsidRDefault="00257260" w:rsidP="00257260">
      <w:pPr>
        <w:pStyle w:val="TOC1"/>
        <w:rPr>
          <w:lang w:val="de-DE"/>
        </w:rPr>
      </w:pPr>
      <w:r>
        <w:rPr>
          <w:lang w:val="de-DE"/>
        </w:rPr>
        <w:t xml:space="preserve">Das Frontend ist der Teil eines Softwaresystems, welches für die Interaktion mit den Anwendern </w:t>
      </w:r>
      <w:r w:rsidR="004E1533">
        <w:rPr>
          <w:lang w:val="de-DE"/>
        </w:rPr>
        <w:t>zuständig ist. Es stellt eine Benutzeroberfläche zur Verfügung.</w:t>
      </w:r>
      <w:r w:rsidRPr="00A03915">
        <w:rPr>
          <w:lang w:val="de-DE"/>
        </w:rPr>
        <w:tab/>
      </w:r>
    </w:p>
    <w:p w14:paraId="608487F2" w14:textId="05EE8279" w:rsidR="00BB5D6C" w:rsidRPr="007D2E51" w:rsidRDefault="007D2E51" w:rsidP="00BB5D6C">
      <w:pPr>
        <w:rPr>
          <w:b/>
        </w:rPr>
      </w:pPr>
      <w:r>
        <w:rPr>
          <w:b/>
        </w:rPr>
        <w:t>MVP</w:t>
      </w:r>
    </w:p>
    <w:p w14:paraId="57602A7A" w14:textId="50D98035" w:rsidR="00BB5D6C" w:rsidRPr="007D2E51" w:rsidRDefault="007D2E51" w:rsidP="00BB5D6C">
      <w:pPr>
        <w:pStyle w:val="Verzeichnis"/>
      </w:pPr>
      <w:r w:rsidRPr="003F34A8">
        <w:t xml:space="preserve">Minimum Viable </w:t>
      </w:r>
      <w:proofErr w:type="spellStart"/>
      <w:r w:rsidRPr="003F34A8">
        <w:t>Product</w:t>
      </w:r>
      <w:proofErr w:type="spellEnd"/>
      <w:r w:rsidRPr="003F34A8">
        <w:t xml:space="preserve"> ist die englische Beschreibung eines Produkts mit dem minimal nötigen Funktionsumfang, um von Kunden oder Benutzern verwendet zu werden und Rückmeldung für die zukünftige Funktionsentwicklung zu gewinnen. Dieser Term wird üblicherweise in der </w:t>
      </w:r>
      <w:proofErr w:type="gramStart"/>
      <w:r w:rsidRPr="003F34A8">
        <w:t>Software Entwicklung</w:t>
      </w:r>
      <w:proofErr w:type="gramEnd"/>
      <w:r w:rsidRPr="003F34A8">
        <w:t xml:space="preserve"> verwendet.</w:t>
      </w:r>
      <w:r w:rsidR="00BB5D6C" w:rsidRPr="007D2E51">
        <w:tab/>
      </w:r>
    </w:p>
    <w:p w14:paraId="1F4A62D0" w14:textId="242B0C75" w:rsidR="00BB5D6C" w:rsidRPr="007D2E51" w:rsidRDefault="00767DF3" w:rsidP="00BB5D6C">
      <w:pPr>
        <w:rPr>
          <w:b/>
        </w:rPr>
      </w:pPr>
      <w:r>
        <w:rPr>
          <w:b/>
        </w:rPr>
        <w:t>SAD</w:t>
      </w:r>
    </w:p>
    <w:p w14:paraId="03BD8CE6" w14:textId="5CD184E2" w:rsidR="00BB5D6C" w:rsidRPr="007D2E51" w:rsidRDefault="00767DF3" w:rsidP="00BB5D6C">
      <w:pPr>
        <w:pStyle w:val="Verzeichnis"/>
      </w:pPr>
      <w:r>
        <w:t xml:space="preserve">Das Software Architektur Dokument ist das Ergebnis der Arbeit des </w:t>
      </w:r>
      <w:proofErr w:type="gramStart"/>
      <w:r>
        <w:t>Software Architekten</w:t>
      </w:r>
      <w:proofErr w:type="gramEnd"/>
      <w:r>
        <w:t>. Das Dokument gibt darüber Auskunft, wie die Qualitätsanforderungen an die Applikation umgesetzt werden sollen. Es dokumentiert die relevanten Architekturentscheidungen, analysiert Risiken, definiert Massnahmen zur Risikominderung und enthält weitere Querschnittsthemen, welche aus Sicht des Architekten für die Applikation von Bedeutung sind.</w:t>
      </w:r>
      <w:r w:rsidR="00BB5D6C" w:rsidRPr="007D2E51">
        <w:tab/>
      </w:r>
    </w:p>
    <w:p w14:paraId="59066DB8" w14:textId="572B64B8" w:rsidR="00A03915" w:rsidRPr="00A03915" w:rsidRDefault="00A03915" w:rsidP="00A03915">
      <w:pPr>
        <w:rPr>
          <w:b/>
          <w:lang w:val="de-DE"/>
        </w:rPr>
      </w:pPr>
      <w:r>
        <w:rPr>
          <w:b/>
          <w:lang w:val="de-DE"/>
        </w:rPr>
        <w:t>UI/UX</w:t>
      </w:r>
    </w:p>
    <w:p w14:paraId="66AC20A8" w14:textId="33609518" w:rsidR="00A03915" w:rsidRPr="00A03915" w:rsidRDefault="00A03915" w:rsidP="00A03915">
      <w:pPr>
        <w:pStyle w:val="TOC1"/>
        <w:rPr>
          <w:lang w:val="de-DE"/>
        </w:rPr>
      </w:pPr>
      <w:r>
        <w:rPr>
          <w:lang w:val="de-DE"/>
        </w:rPr>
        <w:t xml:space="preserve">UI ist die Abkürzung für User Interface. Zu Deutsch Benutzeroberfläche. UX steht für User Experience und beschreibt die Benutzererfahrung. </w:t>
      </w:r>
      <w:r w:rsidR="0063509C">
        <w:rPr>
          <w:lang w:val="de-DE"/>
        </w:rPr>
        <w:t>Beide Begriffe zusammen behandeln das Aussehen und Verhalten von grafischen Oberflächen von Softwaresystemen, welche von menschlichen Anwendern verwendet werden.</w:t>
      </w:r>
      <w:r w:rsidRPr="00A03915">
        <w:rPr>
          <w:lang w:val="de-DE"/>
        </w:rPr>
        <w:tab/>
      </w:r>
    </w:p>
    <w:p w14:paraId="547CF112" w14:textId="77777777" w:rsidR="00257260" w:rsidRPr="00257260" w:rsidRDefault="00257260" w:rsidP="00257260">
      <w:pPr>
        <w:rPr>
          <w:b/>
          <w:lang w:val="de-DE"/>
        </w:rPr>
      </w:pPr>
      <w:r w:rsidRPr="00257260">
        <w:rPr>
          <w:b/>
          <w:lang w:val="de-DE"/>
        </w:rPr>
        <w:t>Use Cases</w:t>
      </w:r>
    </w:p>
    <w:p w14:paraId="58391661" w14:textId="77777777" w:rsidR="00257260" w:rsidRPr="00A03915" w:rsidRDefault="00257260" w:rsidP="00257260">
      <w:pPr>
        <w:pStyle w:val="TOC1"/>
        <w:rPr>
          <w:lang w:val="de-DE"/>
        </w:rPr>
      </w:pPr>
      <w:r w:rsidRPr="00A03915">
        <w:rPr>
          <w:lang w:val="de-DE"/>
        </w:rPr>
        <w:t xml:space="preserve">Zu Deutsch Anwendungsfälle. </w:t>
      </w:r>
      <w:r>
        <w:rPr>
          <w:lang w:val="de-DE"/>
        </w:rPr>
        <w:t>Ein Anwendungsfall beschreibt eine Funktionalität eines Systems, welcher Aktor oder welches System diese Funktionalität verwendet</w:t>
      </w:r>
      <w:r w:rsidRPr="00A03915">
        <w:rPr>
          <w:lang w:val="de-DE"/>
        </w:rPr>
        <w:tab/>
      </w:r>
    </w:p>
    <w:p w14:paraId="22A63E4D" w14:textId="70F39A5C" w:rsidR="00432DB1" w:rsidRDefault="00432DB1">
      <w:pPr>
        <w:spacing w:line="240" w:lineRule="auto"/>
        <w:rPr>
          <w:lang w:val="de-DE"/>
        </w:rPr>
      </w:pPr>
      <w:r>
        <w:rPr>
          <w:lang w:val="de-DE"/>
        </w:rPr>
        <w:br w:type="page"/>
      </w:r>
    </w:p>
    <w:p w14:paraId="448633D7" w14:textId="14FBAF1B" w:rsidR="005E7001" w:rsidRPr="00B97E55" w:rsidRDefault="005E7001" w:rsidP="00E244A2">
      <w:pPr>
        <w:pStyle w:val="Heading1"/>
        <w:numPr>
          <w:ilvl w:val="0"/>
          <w:numId w:val="0"/>
        </w:numPr>
        <w:rPr>
          <w:lang w:val="en-US"/>
        </w:rPr>
      </w:pPr>
      <w:bookmarkStart w:id="80" w:name="_Toc166052222"/>
      <w:bookmarkStart w:id="81" w:name="_Toc188879067"/>
      <w:bookmarkStart w:id="82" w:name="_Toc188879144"/>
      <w:proofErr w:type="spellStart"/>
      <w:r w:rsidRPr="00B97E55">
        <w:rPr>
          <w:lang w:val="en-US"/>
        </w:rPr>
        <w:lastRenderedPageBreak/>
        <w:t>Literaturverzeichnis</w:t>
      </w:r>
      <w:bookmarkEnd w:id="80"/>
      <w:bookmarkEnd w:id="81"/>
      <w:bookmarkEnd w:id="82"/>
      <w:proofErr w:type="spellEnd"/>
    </w:p>
    <w:p w14:paraId="06717314" w14:textId="77777777" w:rsidR="00D406C9" w:rsidRPr="00D406C9" w:rsidRDefault="00432DB1" w:rsidP="00D406C9">
      <w:pPr>
        <w:pStyle w:val="Bibliography"/>
      </w:pPr>
      <w:r>
        <w:fldChar w:fldCharType="begin"/>
      </w:r>
      <w:r w:rsidRPr="00B0209A">
        <w:rPr>
          <w:lang w:val="en-US"/>
        </w:rPr>
        <w:instrText xml:space="preserve"> ADDIN ZOTERO_BIBL {"uncited":[],"omitted":[],"custom":[]} CSL_BIBLIOGRAPHY </w:instrText>
      </w:r>
      <w:r>
        <w:fldChar w:fldCharType="separate"/>
      </w:r>
      <w:r w:rsidR="00D406C9" w:rsidRPr="00D406C9">
        <w:rPr>
          <w:lang w:val="en-US"/>
        </w:rPr>
        <w:t>[1]</w:t>
      </w:r>
      <w:r w:rsidR="00D406C9" w:rsidRPr="00D406C9">
        <w:rPr>
          <w:lang w:val="en-US"/>
        </w:rPr>
        <w:tab/>
        <w:t xml:space="preserve">«Data Syncing in Core Data Based iOS Apps | DENIVIP Media». </w:t>
      </w:r>
      <w:r w:rsidR="00D406C9" w:rsidRPr="00D406C9">
        <w:t>Zugegriffen: 19. Oktober 2024. [Online]. Verfügbar unter: http://blog.denivip.ru/index.php/2014/04/data-syncing-in-core-data-based-ios-apps/?lang=en</w:t>
      </w:r>
    </w:p>
    <w:p w14:paraId="495868A8" w14:textId="77777777" w:rsidR="00D406C9" w:rsidRPr="00D406C9" w:rsidRDefault="00D406C9" w:rsidP="00D406C9">
      <w:pPr>
        <w:pStyle w:val="Bibliography"/>
        <w:rPr>
          <w:lang w:val="en-US"/>
        </w:rPr>
      </w:pPr>
      <w:r w:rsidRPr="00D406C9">
        <w:rPr>
          <w:lang w:val="en-US"/>
        </w:rPr>
        <w:t>[2]</w:t>
      </w:r>
      <w:r w:rsidRPr="00D406C9">
        <w:rPr>
          <w:lang w:val="en-US"/>
        </w:rPr>
        <w:tab/>
        <w:t xml:space="preserve">A. Selvan, «Set reconciliation in multi-node environment», in </w:t>
      </w:r>
      <w:r w:rsidRPr="00D406C9">
        <w:rPr>
          <w:i/>
          <w:iCs/>
          <w:lang w:val="en-US"/>
        </w:rPr>
        <w:t>2013 Fourth International Conference on Computing, Communications and Networking Technologies (ICCCNT)</w:t>
      </w:r>
      <w:r w:rsidRPr="00D406C9">
        <w:rPr>
          <w:lang w:val="en-US"/>
        </w:rPr>
        <w:t>, Juli 2013, S. 1–4. doi: 10.1109/ICCCNT.2013.6726730.</w:t>
      </w:r>
    </w:p>
    <w:p w14:paraId="5FB3DD2E" w14:textId="77777777" w:rsidR="00D406C9" w:rsidRPr="00D406C9" w:rsidRDefault="00D406C9" w:rsidP="00D406C9">
      <w:pPr>
        <w:pStyle w:val="Bibliography"/>
        <w:rPr>
          <w:lang w:val="en-US"/>
        </w:rPr>
      </w:pPr>
      <w:r w:rsidRPr="00D406C9">
        <w:rPr>
          <w:lang w:val="en-US"/>
        </w:rPr>
        <w:t>[3]</w:t>
      </w:r>
      <w:r w:rsidRPr="00D406C9">
        <w:rPr>
          <w:lang w:val="en-US"/>
        </w:rPr>
        <w:tab/>
        <w:t xml:space="preserve">S. Gilbert und N. Lynch, «Perspectives on the CAP Theorem», </w:t>
      </w:r>
      <w:r w:rsidRPr="00D406C9">
        <w:rPr>
          <w:i/>
          <w:iCs/>
          <w:lang w:val="en-US"/>
        </w:rPr>
        <w:t>Computer</w:t>
      </w:r>
      <w:r w:rsidRPr="00D406C9">
        <w:rPr>
          <w:lang w:val="en-US"/>
        </w:rPr>
        <w:t>, Bd. 45, Nr. 2, S. 30–36, Feb. 2012, doi: 10.1109/MC.2011.389.</w:t>
      </w:r>
    </w:p>
    <w:p w14:paraId="123919FC" w14:textId="77777777" w:rsidR="00D406C9" w:rsidRPr="00D406C9" w:rsidRDefault="00D406C9" w:rsidP="00D406C9">
      <w:pPr>
        <w:pStyle w:val="Bibliography"/>
      </w:pPr>
      <w:r w:rsidRPr="00D406C9">
        <w:t>[4]</w:t>
      </w:r>
      <w:r w:rsidRPr="00D406C9">
        <w:tab/>
        <w:t>«Was ist das CAP-Theorem? | IBM». Zugegriffen: 25. Januar 2025. [Online]. Verfügbar unter: https://www.ibm.com/de-de/topics/cap-theorem</w:t>
      </w:r>
    </w:p>
    <w:p w14:paraId="33A69E15" w14:textId="77777777" w:rsidR="00D406C9" w:rsidRPr="00D406C9" w:rsidRDefault="00D406C9" w:rsidP="00D406C9">
      <w:pPr>
        <w:pStyle w:val="Bibliography"/>
        <w:rPr>
          <w:lang w:val="en-US"/>
        </w:rPr>
      </w:pPr>
      <w:r w:rsidRPr="00D406C9">
        <w:rPr>
          <w:lang w:val="en-US"/>
        </w:rPr>
        <w:t>[5]</w:t>
      </w:r>
      <w:r w:rsidRPr="00D406C9">
        <w:rPr>
          <w:lang w:val="en-US"/>
        </w:rPr>
        <w:tab/>
        <w:t>Z. McCormick, «Data Synchronization Patterns in Mobile Application Design».</w:t>
      </w:r>
    </w:p>
    <w:p w14:paraId="1A0B54B0" w14:textId="77777777" w:rsidR="00D406C9" w:rsidRPr="00D406C9" w:rsidRDefault="00D406C9" w:rsidP="00D406C9">
      <w:pPr>
        <w:pStyle w:val="Bibliography"/>
      </w:pPr>
      <w:r w:rsidRPr="00D406C9">
        <w:t>[6]</w:t>
      </w:r>
      <w:r w:rsidRPr="00D406C9">
        <w:tab/>
        <w:t>D. Hasanenko, «Data Synchronization Patterns», Medium. Zugegriffen: 1. Juli 2024. [Online]. Verfügbar unter: https://hasanenko.medium.com/data-synchronization-patterns-c222bd749f99</w:t>
      </w:r>
    </w:p>
    <w:p w14:paraId="3FBC9B3C" w14:textId="77777777" w:rsidR="00D406C9" w:rsidRPr="00D406C9" w:rsidRDefault="00D406C9" w:rsidP="00D406C9">
      <w:pPr>
        <w:pStyle w:val="Bibliography"/>
        <w:rPr>
          <w:lang w:val="en-US"/>
        </w:rPr>
      </w:pPr>
      <w:r w:rsidRPr="00D406C9">
        <w:rPr>
          <w:lang w:val="en-US"/>
        </w:rPr>
        <w:t>[7]</w:t>
      </w:r>
      <w:r w:rsidRPr="00D406C9">
        <w:rPr>
          <w:lang w:val="en-US"/>
        </w:rPr>
        <w:tab/>
        <w:t xml:space="preserve">E. Freeman </w:t>
      </w:r>
      <w:r w:rsidRPr="00D406C9">
        <w:rPr>
          <w:i/>
          <w:iCs/>
          <w:lang w:val="en-US"/>
        </w:rPr>
        <w:t>u. a.</w:t>
      </w:r>
      <w:r w:rsidRPr="00D406C9">
        <w:rPr>
          <w:lang w:val="en-US"/>
        </w:rPr>
        <w:t xml:space="preserve">, </w:t>
      </w:r>
      <w:r w:rsidRPr="00D406C9">
        <w:rPr>
          <w:i/>
          <w:iCs/>
          <w:lang w:val="en-US"/>
        </w:rPr>
        <w:t>Head first design patterns: building extensible &amp; maintainable object-oriented software</w:t>
      </w:r>
      <w:r w:rsidRPr="00D406C9">
        <w:rPr>
          <w:lang w:val="en-US"/>
        </w:rPr>
        <w:t>, Second edition. Sebastopol, CA: O’Reilly Media, 2020.</w:t>
      </w:r>
    </w:p>
    <w:p w14:paraId="419C2896" w14:textId="77777777" w:rsidR="00D406C9" w:rsidRPr="00D406C9" w:rsidRDefault="00D406C9" w:rsidP="00D406C9">
      <w:pPr>
        <w:pStyle w:val="Bibliography"/>
        <w:rPr>
          <w:lang w:val="en-US"/>
        </w:rPr>
      </w:pPr>
      <w:r w:rsidRPr="00D406C9">
        <w:rPr>
          <w:lang w:val="en-US"/>
        </w:rPr>
        <w:t>[8]</w:t>
      </w:r>
      <w:r w:rsidRPr="00D406C9">
        <w:rPr>
          <w:lang w:val="en-US"/>
        </w:rPr>
        <w:tab/>
        <w:t xml:space="preserve">M. Mitzenmacher und R. Pagh, «Simple multi-party set reconciliation», </w:t>
      </w:r>
      <w:r w:rsidRPr="00D406C9">
        <w:rPr>
          <w:i/>
          <w:iCs/>
          <w:lang w:val="en-US"/>
        </w:rPr>
        <w:t>Distrib. Comput.</w:t>
      </w:r>
      <w:r w:rsidRPr="00D406C9">
        <w:rPr>
          <w:lang w:val="en-US"/>
        </w:rPr>
        <w:t>, Bd. 31, Nr. 6, S. 441–453, Nov. 2018, doi: 10.1007/s00446-017-0316-0.</w:t>
      </w:r>
    </w:p>
    <w:p w14:paraId="1ECDC987" w14:textId="77777777" w:rsidR="00D406C9" w:rsidRPr="00D406C9" w:rsidRDefault="00D406C9" w:rsidP="00D406C9">
      <w:pPr>
        <w:pStyle w:val="Bibliography"/>
      </w:pPr>
      <w:r w:rsidRPr="00D406C9">
        <w:rPr>
          <w:lang w:val="en-US"/>
        </w:rPr>
        <w:t>[9]</w:t>
      </w:r>
      <w:r w:rsidRPr="00D406C9">
        <w:rPr>
          <w:lang w:val="en-US"/>
        </w:rPr>
        <w:tab/>
        <w:t xml:space="preserve">«Kanban», </w:t>
      </w:r>
      <w:r w:rsidRPr="00D406C9">
        <w:rPr>
          <w:i/>
          <w:iCs/>
          <w:lang w:val="en-US"/>
        </w:rPr>
        <w:t>Wikipedia</w:t>
      </w:r>
      <w:r w:rsidRPr="00D406C9">
        <w:rPr>
          <w:lang w:val="en-US"/>
        </w:rPr>
        <w:t xml:space="preserve">. 12. Januar 2025. </w:t>
      </w:r>
      <w:r w:rsidRPr="00D406C9">
        <w:t>Zugegriffen: 27. Januar 2025. [Online]. Verfügbar unter: https://de.wikipedia.org/w/index.php?title=Kanban&amp;oldid=252173638</w:t>
      </w:r>
    </w:p>
    <w:p w14:paraId="57B8FB03" w14:textId="77777777" w:rsidR="00D406C9" w:rsidRPr="00D406C9" w:rsidRDefault="00D406C9" w:rsidP="00D406C9">
      <w:pPr>
        <w:pStyle w:val="Bibliography"/>
      </w:pPr>
      <w:r w:rsidRPr="00D406C9">
        <w:rPr>
          <w:lang w:val="en-US"/>
        </w:rPr>
        <w:t>[10]</w:t>
      </w:r>
      <w:r w:rsidRPr="00D406C9">
        <w:rPr>
          <w:lang w:val="en-US"/>
        </w:rPr>
        <w:tab/>
        <w:t xml:space="preserve">«Use case diagrams are UML diagrams describing units of useful functionality (use cases) performed by a system in collaboration with external users (actors).» </w:t>
      </w:r>
      <w:r w:rsidRPr="00D406C9">
        <w:t>Zugegriffen: 31. Dezember 2024. [Online]. Verfügbar unter: https://www.uml-diagrams.org/use-case-diagrams.html</w:t>
      </w:r>
    </w:p>
    <w:p w14:paraId="6E827A0E" w14:textId="77777777" w:rsidR="00D406C9" w:rsidRPr="00D406C9" w:rsidRDefault="00D406C9" w:rsidP="00D406C9">
      <w:pPr>
        <w:pStyle w:val="Bibliography"/>
      </w:pPr>
      <w:r w:rsidRPr="00D406C9">
        <w:rPr>
          <w:lang w:val="en-US"/>
        </w:rPr>
        <w:t>[11]</w:t>
      </w:r>
      <w:r w:rsidRPr="00D406C9">
        <w:rPr>
          <w:lang w:val="en-US"/>
        </w:rPr>
        <w:tab/>
        <w:t xml:space="preserve">D. G. Starke, «arc42 Template Overview», arc42. </w:t>
      </w:r>
      <w:r w:rsidRPr="00D406C9">
        <w:t>Zugegriffen: 27. Januar 2025. [Online]. Verfügbar unter: https://arc42.org/overview</w:t>
      </w:r>
    </w:p>
    <w:p w14:paraId="1E914E5E" w14:textId="77777777" w:rsidR="00D406C9" w:rsidRPr="00D406C9" w:rsidRDefault="00D406C9" w:rsidP="00D406C9">
      <w:pPr>
        <w:pStyle w:val="Bibliography"/>
        <w:rPr>
          <w:lang w:val="en-US"/>
        </w:rPr>
      </w:pPr>
      <w:r w:rsidRPr="00D406C9">
        <w:rPr>
          <w:lang w:val="en-US"/>
        </w:rPr>
        <w:t>[12]</w:t>
      </w:r>
      <w:r w:rsidRPr="00D406C9">
        <w:rPr>
          <w:lang w:val="en-US"/>
        </w:rPr>
        <w:tab/>
        <w:t xml:space="preserve">A. Razzaq und S. A. K. Ghayyur, «A systematic mapping study: The new age of software architecture from monolithic to microservice architecture—awareness and challenges», </w:t>
      </w:r>
      <w:r w:rsidRPr="00D406C9">
        <w:rPr>
          <w:i/>
          <w:iCs/>
          <w:lang w:val="en-US"/>
        </w:rPr>
        <w:t>Comput. Appl. Eng. Educ.</w:t>
      </w:r>
      <w:r w:rsidRPr="00D406C9">
        <w:rPr>
          <w:lang w:val="en-US"/>
        </w:rPr>
        <w:t>, Bd. 31, Nr. 2, S. 421–451, 2023, doi: 10.1002/cae.22586.</w:t>
      </w:r>
    </w:p>
    <w:p w14:paraId="4778398D" w14:textId="77777777" w:rsidR="00D406C9" w:rsidRPr="00D406C9" w:rsidRDefault="00D406C9" w:rsidP="00D406C9">
      <w:pPr>
        <w:pStyle w:val="Bibliography"/>
      </w:pPr>
      <w:r w:rsidRPr="00D406C9">
        <w:rPr>
          <w:lang w:val="en-US"/>
        </w:rPr>
        <w:t>[13]</w:t>
      </w:r>
      <w:r w:rsidRPr="00D406C9">
        <w:rPr>
          <w:lang w:val="en-US"/>
        </w:rPr>
        <w:tab/>
        <w:t xml:space="preserve">«Monolithisch vs. Microservices - Unterschied zwischen Softwareentwicklungsarchitekturen - AWS», Amazon Web Services, Inc. </w:t>
      </w:r>
      <w:r w:rsidRPr="00D406C9">
        <w:t>Zugegriffen: 29. Januar 2025. [Online]. Verfügbar unter: https://aws.amazon.com/de/compare/the-difference-between-monolithic-and-microservices-architecture/</w:t>
      </w:r>
    </w:p>
    <w:p w14:paraId="6A44A20C" w14:textId="77777777" w:rsidR="00D406C9" w:rsidRPr="00D406C9" w:rsidRDefault="00D406C9" w:rsidP="00D406C9">
      <w:pPr>
        <w:pStyle w:val="Bibliography"/>
      </w:pPr>
      <w:r w:rsidRPr="00D406C9">
        <w:rPr>
          <w:lang w:val="en-US"/>
        </w:rPr>
        <w:t>[14]</w:t>
      </w:r>
      <w:r w:rsidRPr="00D406C9">
        <w:rPr>
          <w:lang w:val="en-US"/>
        </w:rPr>
        <w:tab/>
        <w:t xml:space="preserve">«Was ist Serverless Computing? – Serverless Computing erklärt – AWS», Amazon Web Services, Inc. </w:t>
      </w:r>
      <w:r w:rsidRPr="00D406C9">
        <w:t>Zugegriffen: 29. Januar 2025. [Online]. Verfügbar unter: https://aws.amazon.com/de/what-is/serverless-computing/</w:t>
      </w:r>
    </w:p>
    <w:p w14:paraId="66099FAB" w14:textId="77777777" w:rsidR="00D406C9" w:rsidRPr="00D406C9" w:rsidRDefault="00D406C9" w:rsidP="00D406C9">
      <w:pPr>
        <w:pStyle w:val="Bibliography"/>
        <w:rPr>
          <w:lang w:val="en-US"/>
        </w:rPr>
      </w:pPr>
      <w:r w:rsidRPr="00D406C9">
        <w:rPr>
          <w:lang w:val="en-US"/>
        </w:rPr>
        <w:t>[15]</w:t>
      </w:r>
      <w:r w:rsidRPr="00D406C9">
        <w:rPr>
          <w:lang w:val="en-US"/>
        </w:rPr>
        <w:tab/>
        <w:t xml:space="preserve">M. Mitzenmacher und G. Varghese, «The complexity of object reconciliation, and open problems related to set difference and coding», in </w:t>
      </w:r>
      <w:r w:rsidRPr="00D406C9">
        <w:rPr>
          <w:i/>
          <w:iCs/>
          <w:lang w:val="en-US"/>
        </w:rPr>
        <w:t>2012 50th Annual Allerton Conference on Communication, Control, and Computing (Allerton)</w:t>
      </w:r>
      <w:r w:rsidRPr="00D406C9">
        <w:rPr>
          <w:lang w:val="en-US"/>
        </w:rPr>
        <w:t>, Okt. 2012, S. 1126–1132. doi: 10.1109/Allerton.2012.6483345.</w:t>
      </w:r>
    </w:p>
    <w:p w14:paraId="03264D0F" w14:textId="37C129C2" w:rsidR="005E7001" w:rsidRPr="00AD6C95" w:rsidRDefault="00432DB1" w:rsidP="005E7001">
      <w:pPr>
        <w:rPr>
          <w:lang w:val="en-US"/>
        </w:rPr>
      </w:pPr>
      <w:r>
        <w:fldChar w:fldCharType="end"/>
      </w:r>
    </w:p>
    <w:p w14:paraId="4EBBBB33" w14:textId="54380A58" w:rsidR="00432DB1" w:rsidRPr="00AD6C95" w:rsidRDefault="00432DB1">
      <w:pPr>
        <w:spacing w:line="240" w:lineRule="auto"/>
        <w:rPr>
          <w:lang w:val="en-US"/>
        </w:rPr>
      </w:pPr>
      <w:r w:rsidRPr="00AD6C95">
        <w:rPr>
          <w:lang w:val="en-US"/>
        </w:rPr>
        <w:br w:type="page"/>
      </w:r>
    </w:p>
    <w:p w14:paraId="16482D2A" w14:textId="356AE829" w:rsidR="005E7001" w:rsidRPr="007D2E51" w:rsidRDefault="00183580" w:rsidP="00432DB1">
      <w:pPr>
        <w:pStyle w:val="Heading1"/>
      </w:pPr>
      <w:bookmarkStart w:id="83" w:name="_Toc188879068"/>
      <w:bookmarkStart w:id="84" w:name="_Toc188879145"/>
      <w:r w:rsidRPr="00432DB1">
        <w:lastRenderedPageBreak/>
        <w:t>Anhang</w:t>
      </w:r>
      <w:bookmarkEnd w:id="83"/>
      <w:bookmarkEnd w:id="84"/>
    </w:p>
    <w:p w14:paraId="3C950424" w14:textId="08294132" w:rsidR="00183580" w:rsidRDefault="00432DB1" w:rsidP="00432DB1">
      <w:pPr>
        <w:pStyle w:val="Heading2"/>
      </w:pPr>
      <w:r>
        <w:t>Sourcecode</w:t>
      </w:r>
    </w:p>
    <w:p w14:paraId="4B5C0FAF" w14:textId="57E06763" w:rsidR="00432DB1" w:rsidRDefault="00432DB1" w:rsidP="00432DB1">
      <w:r>
        <w:t xml:space="preserve">Der Sourcecode zum PoC der Baustellen App befindet sich in folgendem </w:t>
      </w:r>
      <w:proofErr w:type="spellStart"/>
      <w:r>
        <w:t>Git</w:t>
      </w:r>
      <w:proofErr w:type="spellEnd"/>
      <w:r>
        <w:t xml:space="preserve"> Repository</w:t>
      </w:r>
    </w:p>
    <w:p w14:paraId="14DD5D99" w14:textId="77777777" w:rsidR="00432DB1" w:rsidRDefault="00432DB1" w:rsidP="00432DB1"/>
    <w:p w14:paraId="72D39953" w14:textId="65FB8BFC" w:rsidR="00432DB1" w:rsidRDefault="00432DB1" w:rsidP="00432DB1">
      <w:hyperlink r:id="rId35" w:history="1">
        <w:r w:rsidRPr="004C3A0D">
          <w:rPr>
            <w:rStyle w:val="Hyperlink"/>
          </w:rPr>
          <w:t>https://github.com/zuercheram/bauestellen-app</w:t>
        </w:r>
      </w:hyperlink>
    </w:p>
    <w:p w14:paraId="5B38DC7F" w14:textId="77777777" w:rsidR="00432DB1" w:rsidRPr="00432DB1" w:rsidRDefault="00432DB1" w:rsidP="00432DB1"/>
    <w:p w14:paraId="6B8DEBBA" w14:textId="4630C611" w:rsidR="00432DB1" w:rsidRDefault="00432DB1">
      <w:pPr>
        <w:spacing w:line="240" w:lineRule="auto"/>
      </w:pPr>
      <w:r>
        <w:br w:type="page"/>
      </w:r>
    </w:p>
    <w:p w14:paraId="582B621A" w14:textId="02FD3A04" w:rsidR="00E857B9" w:rsidRDefault="00432DB1" w:rsidP="00432DB1">
      <w:pPr>
        <w:pStyle w:val="Heading1"/>
      </w:pPr>
      <w:r>
        <w:lastRenderedPageBreak/>
        <w:t>Verwendung von KI</w:t>
      </w:r>
    </w:p>
    <w:p w14:paraId="7D19894D" w14:textId="2D886031" w:rsidR="00432DB1" w:rsidRDefault="00432DB1" w:rsidP="00432DB1">
      <w:r>
        <w:t>In dieser Arbeit wurde auf die Verwendung von KI verzichtet.</w:t>
      </w:r>
    </w:p>
    <w:p w14:paraId="7E899FB2" w14:textId="00C07604" w:rsidR="00432DB1" w:rsidRDefault="00432DB1">
      <w:pPr>
        <w:spacing w:line="240" w:lineRule="auto"/>
      </w:pPr>
      <w:r>
        <w:br w:type="page"/>
      </w:r>
    </w:p>
    <w:p w14:paraId="54955D4C" w14:textId="77777777" w:rsidR="005E7001" w:rsidRPr="007D2E51" w:rsidRDefault="005E7001" w:rsidP="00432DB1">
      <w:pPr>
        <w:pStyle w:val="Heading1"/>
      </w:pPr>
      <w:bookmarkStart w:id="85" w:name="_Toc166052224"/>
      <w:bookmarkStart w:id="86" w:name="_Toc188879069"/>
      <w:bookmarkStart w:id="87" w:name="_Toc188879146"/>
      <w:r w:rsidRPr="00432DB1">
        <w:lastRenderedPageBreak/>
        <w:t>Selbständigkeitserklärung</w:t>
      </w:r>
      <w:bookmarkEnd w:id="85"/>
      <w:bookmarkEnd w:id="86"/>
      <w:bookmarkEnd w:id="87"/>
    </w:p>
    <w:p w14:paraId="01291331" w14:textId="77777777" w:rsidR="005E7001" w:rsidRPr="007D2E51" w:rsidRDefault="005E7001" w:rsidP="005E7001">
      <w:r w:rsidRPr="007D2E51">
        <w:t>Ich bestätige, dass ich die vorliegende Arbeit selbstständig und ohne Benutzung anderer als der im Literaturverzeichnis angegebenen Quellen und Hilfsmittel angefertigt habe. Sämtliche Textstellen, die nicht von mir stammen, sind als Zitate gekennzeichnet und mit dem genauen Hinweis auf ihre Herkunft versehen.</w:t>
      </w:r>
    </w:p>
    <w:p w14:paraId="1FD1E577" w14:textId="77777777" w:rsidR="005E7001" w:rsidRPr="007D2E51" w:rsidRDefault="005E7001" w:rsidP="005E7001"/>
    <w:p w14:paraId="525CD594" w14:textId="77777777" w:rsidR="005E7001" w:rsidRPr="007D2E51" w:rsidRDefault="005E7001" w:rsidP="005E7001">
      <w:r w:rsidRPr="007D2E51">
        <w:t xml:space="preserve">Ich bestätige weiterhin, dass ich bei der Erstellung dieser Studienarbeit durchgehend steuernd gearbeitet habe und von einer KI erzeugte Texte bzw. Textfragmente nicht unreflektiert übernommen habe. </w:t>
      </w:r>
    </w:p>
    <w:p w14:paraId="4E7A81D1" w14:textId="77777777" w:rsidR="005E7001" w:rsidRPr="007D2E51" w:rsidRDefault="005E7001" w:rsidP="005E7001"/>
    <w:p w14:paraId="4CD3186D" w14:textId="77777777" w:rsidR="005E7001" w:rsidRPr="007D2E51" w:rsidRDefault="005E7001" w:rsidP="005E7001"/>
    <w:p w14:paraId="595CDDD8" w14:textId="77777777" w:rsidR="005E7001" w:rsidRPr="007D2E51" w:rsidRDefault="005E7001" w:rsidP="005E7001">
      <w:r w:rsidRPr="007D2E51">
        <w:t>Ort, Datum:</w:t>
      </w:r>
    </w:p>
    <w:p w14:paraId="5AB795E9" w14:textId="77777777" w:rsidR="005E7001" w:rsidRPr="007D2E51" w:rsidRDefault="005E7001" w:rsidP="005E7001"/>
    <w:p w14:paraId="02F52AA7" w14:textId="3DC1A4A5" w:rsidR="0091644A" w:rsidRPr="007D2E51" w:rsidRDefault="0091644A" w:rsidP="005E7001"/>
    <w:p w14:paraId="3AA38074" w14:textId="77777777" w:rsidR="0091644A" w:rsidRPr="007D2E51" w:rsidRDefault="0091644A" w:rsidP="0091644A">
      <w:pPr>
        <w:pStyle w:val="Heading1"/>
        <w:numPr>
          <w:ilvl w:val="0"/>
          <w:numId w:val="0"/>
        </w:numPr>
        <w:ind w:left="360" w:hanging="360"/>
      </w:pPr>
    </w:p>
    <w:p w14:paraId="2E4E8635" w14:textId="77777777" w:rsidR="0091644A" w:rsidRPr="007D2E51" w:rsidRDefault="0091644A" w:rsidP="0091644A">
      <w:pPr>
        <w:pStyle w:val="Heading1"/>
        <w:numPr>
          <w:ilvl w:val="0"/>
          <w:numId w:val="0"/>
        </w:numPr>
        <w:ind w:left="360" w:hanging="360"/>
      </w:pPr>
    </w:p>
    <w:p w14:paraId="537B403D" w14:textId="77777777" w:rsidR="0091644A" w:rsidRPr="007D2E51" w:rsidRDefault="0091644A" w:rsidP="0091644A">
      <w:pPr>
        <w:pStyle w:val="Heading1"/>
        <w:numPr>
          <w:ilvl w:val="0"/>
          <w:numId w:val="0"/>
        </w:numPr>
        <w:ind w:left="360" w:hanging="360"/>
      </w:pPr>
    </w:p>
    <w:p w14:paraId="0155C592" w14:textId="77777777" w:rsidR="0091644A" w:rsidRPr="007D2E51" w:rsidRDefault="0091644A" w:rsidP="0091644A">
      <w:pPr>
        <w:pStyle w:val="Heading1"/>
        <w:numPr>
          <w:ilvl w:val="0"/>
          <w:numId w:val="0"/>
        </w:numPr>
        <w:ind w:left="360" w:hanging="360"/>
      </w:pPr>
    </w:p>
    <w:p w14:paraId="72264DFC" w14:textId="77777777" w:rsidR="0091644A" w:rsidRPr="007D2E51" w:rsidRDefault="0091644A" w:rsidP="0091644A">
      <w:pPr>
        <w:pStyle w:val="Heading1"/>
        <w:numPr>
          <w:ilvl w:val="0"/>
          <w:numId w:val="0"/>
        </w:numPr>
        <w:ind w:left="360" w:hanging="360"/>
      </w:pPr>
    </w:p>
    <w:p w14:paraId="45139B27" w14:textId="77777777" w:rsidR="0091644A" w:rsidRPr="007D2E51" w:rsidRDefault="0091644A" w:rsidP="0091644A">
      <w:pPr>
        <w:pStyle w:val="Heading1"/>
        <w:numPr>
          <w:ilvl w:val="0"/>
          <w:numId w:val="0"/>
        </w:numPr>
        <w:ind w:left="360" w:hanging="360"/>
      </w:pPr>
    </w:p>
    <w:p w14:paraId="7999C092" w14:textId="3C14DC38" w:rsidR="007D2A18" w:rsidRPr="00951C7B" w:rsidRDefault="007D2A18" w:rsidP="00F56891"/>
    <w:sectPr w:rsidR="007D2A18" w:rsidRPr="00951C7B"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D5D160" w14:textId="77777777" w:rsidR="00A6374D" w:rsidRPr="007D2E51" w:rsidRDefault="00A6374D" w:rsidP="006312E0">
      <w:pPr>
        <w:spacing w:line="240" w:lineRule="auto"/>
      </w:pPr>
      <w:r w:rsidRPr="007D2E51">
        <w:separator/>
      </w:r>
    </w:p>
  </w:endnote>
  <w:endnote w:type="continuationSeparator" w:id="0">
    <w:p w14:paraId="1ACF1904" w14:textId="77777777" w:rsidR="00A6374D" w:rsidRPr="007D2E51" w:rsidRDefault="00A6374D" w:rsidP="006312E0">
      <w:pPr>
        <w:spacing w:line="240" w:lineRule="auto"/>
      </w:pPr>
      <w:r w:rsidRPr="007D2E5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C40402" w14:textId="77777777" w:rsidR="0065257C" w:rsidRPr="007D2E51" w:rsidRDefault="00D745BA" w:rsidP="00CA541A">
    <w:pPr>
      <w:pStyle w:val="Footer"/>
      <w:spacing w:before="300"/>
      <w:rPr>
        <w:color w:val="697D91"/>
      </w:rPr>
    </w:pPr>
    <w:r w:rsidRPr="007D2E51">
      <w:rPr>
        <w:noProof/>
        <w:color w:val="697D91"/>
        <w:lang w:eastAsia="de-CH"/>
      </w:rPr>
      <mc:AlternateContent>
        <mc:Choice Requires="wps">
          <w:drawing>
            <wp:anchor distT="0" distB="0" distL="114300" distR="114300" simplePos="0" relativeHeight="251658240" behindDoc="0" locked="0" layoutInCell="1" allowOverlap="0" wp14:anchorId="31A5B4FE" wp14:editId="3D1D371C">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0EC8BC" w14:textId="77777777" w:rsidR="006D6738" w:rsidRPr="007D2E51" w:rsidRDefault="006D6738" w:rsidP="006D6738">
                          <w:pPr>
                            <w:jc w:val="right"/>
                            <w:rPr>
                              <w:sz w:val="16"/>
                              <w:szCs w:val="16"/>
                            </w:rPr>
                          </w:pPr>
                          <w:r w:rsidRPr="007D2E51">
                            <w:rPr>
                              <w:sz w:val="16"/>
                              <w:szCs w:val="16"/>
                            </w:rPr>
                            <w:fldChar w:fldCharType="begin"/>
                          </w:r>
                          <w:r w:rsidRPr="007D2E51">
                            <w:rPr>
                              <w:sz w:val="16"/>
                              <w:szCs w:val="16"/>
                            </w:rPr>
                            <w:instrText xml:space="preserve"> PAGE   \* MERGEFORMAT </w:instrText>
                          </w:r>
                          <w:r w:rsidRPr="007D2E51">
                            <w:rPr>
                              <w:sz w:val="16"/>
                              <w:szCs w:val="16"/>
                            </w:rPr>
                            <w:fldChar w:fldCharType="separate"/>
                          </w:r>
                          <w:r w:rsidR="00D745BA" w:rsidRPr="007D2E51">
                            <w:rPr>
                              <w:sz w:val="16"/>
                              <w:szCs w:val="16"/>
                            </w:rPr>
                            <w:t>2</w:t>
                          </w:r>
                          <w:r w:rsidRPr="007D2E51">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A5B4FE"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" o:allowoverlap="f" stroked="f">
              <v:textbox inset="0,0,0,0">
                <w:txbxContent>
                  <w:p w14:paraId="0B0EC8BC" w14:textId="77777777" w:rsidR="006D6738" w:rsidRPr="007D2E51" w:rsidRDefault="006D6738" w:rsidP="006D6738">
                    <w:pPr>
                      <w:jc w:val="right"/>
                      <w:rPr>
                        <w:sz w:val="16"/>
                        <w:szCs w:val="16"/>
                      </w:rPr>
                    </w:pPr>
                    <w:r w:rsidRPr="007D2E51">
                      <w:rPr>
                        <w:sz w:val="16"/>
                        <w:szCs w:val="16"/>
                      </w:rPr>
                      <w:fldChar w:fldCharType="begin"/>
                    </w:r>
                    <w:r w:rsidRPr="007D2E51">
                      <w:rPr>
                        <w:sz w:val="16"/>
                        <w:szCs w:val="16"/>
                      </w:rPr>
                      <w:instrText xml:space="preserve"> PAGE   \* MERGEFORMAT </w:instrText>
                    </w:r>
                    <w:r w:rsidRPr="007D2E51">
                      <w:rPr>
                        <w:sz w:val="16"/>
                        <w:szCs w:val="16"/>
                      </w:rPr>
                      <w:fldChar w:fldCharType="separate"/>
                    </w:r>
                    <w:r w:rsidR="00D745BA" w:rsidRPr="007D2E51">
                      <w:rPr>
                        <w:sz w:val="16"/>
                        <w:szCs w:val="16"/>
                      </w:rPr>
                      <w:t>2</w:t>
                    </w:r>
                    <w:r w:rsidRPr="007D2E51">
                      <w:rPr>
                        <w:sz w:val="16"/>
                        <w:szCs w:val="16"/>
                      </w:rPr>
                      <w:fldChar w:fldCharType="end"/>
                    </w:r>
                  </w:p>
                </w:txbxContent>
              </v:textbox>
              <w10:wrap type="square" anchorx="page" anchory="page"/>
            </v:shape>
          </w:pict>
        </mc:Fallback>
      </mc:AlternateContent>
    </w:r>
    <w:r w:rsidR="00802E50" w:rsidRPr="007D2E51">
      <w:rPr>
        <w:color w:val="697D91"/>
      </w:rPr>
      <w:t>[Titel der Arbeit</w:t>
    </w:r>
    <w:r w:rsidR="00BB45BA" w:rsidRPr="007D2E51">
      <w:rPr>
        <w:color w:val="697D91"/>
      </w:rPr>
      <w:t>, Version, Datum</w:t>
    </w:r>
    <w:r w:rsidR="00802E50" w:rsidRPr="007D2E51">
      <w:rPr>
        <w:color w:val="697D91"/>
      </w:rPr>
      <w:t xml:space="preserve"> (max. 1 Zeile)]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BFH"/>
      <w:tblW w:w="4990" w:type="pct"/>
      <w:tblInd w:w="10" w:type="dxa"/>
      <w:tblCellMar>
        <w:top w:w="0" w:type="dxa"/>
        <w:left w:w="0" w:type="dxa"/>
        <w:bottom w:w="0" w:type="dxa"/>
        <w:right w:w="0" w:type="dxa"/>
      </w:tblCellMar>
      <w:tblLook w:val="04A0" w:firstRow="1" w:lastRow="0" w:firstColumn="1" w:lastColumn="0" w:noHBand="0" w:noVBand="1"/>
    </w:tblPr>
    <w:tblGrid>
      <w:gridCol w:w="4667"/>
      <w:gridCol w:w="4781"/>
    </w:tblGrid>
    <w:tr w:rsidR="00045A90" w:rsidRPr="007D2E51" w14:paraId="72CF19D2" w14:textId="77777777" w:rsidTr="00BD0653">
      <w:trPr>
        <w:cnfStyle w:val="100000000000" w:firstRow="1" w:lastRow="0" w:firstColumn="0" w:lastColumn="0" w:oddVBand="0" w:evenVBand="0" w:oddHBand="0" w:evenHBand="0" w:firstRowFirstColumn="0" w:firstRowLastColumn="0" w:lastRowFirstColumn="0" w:lastRowLastColumn="0"/>
      </w:trPr>
      <w:tc>
        <w:tcPr>
          <w:tcW w:w="2470" w:type="pct"/>
          <w:shd w:val="clear" w:color="auto" w:fill="auto"/>
        </w:tcPr>
        <w:p w14:paraId="7C6EB105" w14:textId="77777777" w:rsidR="00045A90" w:rsidRPr="007D2E51" w:rsidRDefault="00045A90" w:rsidP="00045A90">
          <w:pPr>
            <w:pStyle w:val="Footer"/>
            <w:rPr>
              <w:b w:val="0"/>
              <w:bCs/>
            </w:rPr>
          </w:pPr>
          <w:r w:rsidRPr="007D2E51">
            <w:rPr>
              <w:bCs/>
              <w:noProof/>
            </w:rPr>
            <w:drawing>
              <wp:inline distT="0" distB="0" distL="0" distR="0" wp14:anchorId="36293BEB" wp14:editId="66EC7917">
                <wp:extent cx="1299208" cy="74304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FH2.jpg"/>
                        <pic:cNvPicPr/>
                      </pic:nvPicPr>
                      <pic:blipFill>
                        <a:blip r:embed="rId1">
                          <a:extLst>
                            <a:ext uri="{28A0092B-C50C-407E-A947-70E740481C1C}">
                              <a14:useLocalDpi xmlns:a14="http://schemas.microsoft.com/office/drawing/2010/main" val="0"/>
                            </a:ext>
                          </a:extLst>
                        </a:blip>
                        <a:stretch>
                          <a:fillRect/>
                        </a:stretch>
                      </pic:blipFill>
                      <pic:spPr>
                        <a:xfrm>
                          <a:off x="0" y="0"/>
                          <a:ext cx="1299208" cy="743040"/>
                        </a:xfrm>
                        <a:prstGeom prst="rect">
                          <a:avLst/>
                        </a:prstGeom>
                      </pic:spPr>
                    </pic:pic>
                  </a:graphicData>
                </a:graphic>
              </wp:inline>
            </w:drawing>
          </w:r>
        </w:p>
      </w:tc>
      <w:sdt>
        <w:sdtPr>
          <w:rPr>
            <w:bCs/>
          </w:rPr>
          <w:id w:val="-603188708"/>
          <w:temporary/>
          <w:showingPlcHdr/>
        </w:sdtPr>
        <w:sdtContent>
          <w:tc>
            <w:tcPr>
              <w:tcW w:w="2530" w:type="pct"/>
              <w:shd w:val="clear" w:color="auto" w:fill="auto"/>
              <w:vAlign w:val="bottom"/>
            </w:tcPr>
            <w:p w14:paraId="3D8A042D" w14:textId="77777777" w:rsidR="00045A90" w:rsidRPr="007D2E51" w:rsidRDefault="00045A90" w:rsidP="00045A90">
              <w:pPr>
                <w:pStyle w:val="Footer"/>
                <w:rPr>
                  <w:b w:val="0"/>
                  <w:bCs/>
                </w:rPr>
              </w:pPr>
              <w:r w:rsidRPr="007D2E51">
                <w:rPr>
                  <w:rStyle w:val="PlaceholderText"/>
                  <w:b w:val="0"/>
                  <w:bCs/>
                </w:rPr>
                <w:t>Departement</w:t>
              </w:r>
              <w:r w:rsidRPr="007D2E51">
                <w:rPr>
                  <w:rStyle w:val="PlaceholderText"/>
                  <w:b w:val="0"/>
                  <w:bCs/>
                </w:rPr>
                <w:br/>
                <w:t>Abteilung</w:t>
              </w:r>
            </w:p>
          </w:tc>
        </w:sdtContent>
      </w:sdt>
    </w:tr>
  </w:tbl>
  <w:p w14:paraId="0E1E8793" w14:textId="77777777" w:rsidR="007F79F4" w:rsidRPr="007D2E51" w:rsidRDefault="007F79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2D114E" w14:textId="77777777" w:rsidR="00A6374D" w:rsidRPr="007D2E51" w:rsidRDefault="00A6374D" w:rsidP="006312E0">
      <w:pPr>
        <w:spacing w:line="240" w:lineRule="auto"/>
      </w:pPr>
    </w:p>
  </w:footnote>
  <w:footnote w:type="continuationSeparator" w:id="0">
    <w:p w14:paraId="252FB91E" w14:textId="77777777" w:rsidR="00A6374D" w:rsidRPr="007D2E51" w:rsidRDefault="00A6374D" w:rsidP="006312E0">
      <w:pPr>
        <w:spacing w:line="240" w:lineRule="auto"/>
      </w:pPr>
      <w:r w:rsidRPr="007D2E51">
        <w:continuationSeparator/>
      </w:r>
    </w:p>
  </w:footnote>
  <w:footnote w:id="1">
    <w:p w14:paraId="41A869E5" w14:textId="77777777" w:rsidR="0011235C" w:rsidRPr="00A03915" w:rsidRDefault="0011235C" w:rsidP="0011235C">
      <w:pPr>
        <w:pStyle w:val="FootnoteText"/>
        <w:rPr>
          <w:lang w:val="en-US"/>
        </w:rPr>
      </w:pPr>
      <w:r>
        <w:rPr>
          <w:rStyle w:val="FootnoteReference"/>
        </w:rPr>
        <w:footnoteRef/>
      </w:r>
      <w:r>
        <w:t xml:space="preserve"> </w:t>
      </w:r>
      <w:r w:rsidRPr="00A03915">
        <w:t>https://www.figma.com/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3FB7BA" w14:textId="77777777" w:rsidR="006B0C5B" w:rsidRPr="007D2E51" w:rsidRDefault="00D745BA" w:rsidP="001F1B9C">
    <w:pPr>
      <w:pStyle w:val="Header"/>
    </w:pPr>
    <w:r w:rsidRPr="007D2E51">
      <w:rPr>
        <w:noProof/>
        <w:lang w:eastAsia="de-CH"/>
      </w:rPr>
      <w:drawing>
        <wp:anchor distT="0" distB="0" distL="114300" distR="114300" simplePos="0" relativeHeight="251657216" behindDoc="0" locked="1" layoutInCell="1" allowOverlap="1" wp14:anchorId="7D9DAF0A" wp14:editId="25510E7E">
          <wp:simplePos x="0" y="0"/>
          <wp:positionH relativeFrom="page">
            <wp:posOffset>875030</wp:posOffset>
          </wp:positionH>
          <wp:positionV relativeFrom="page">
            <wp:posOffset>417830</wp:posOffset>
          </wp:positionV>
          <wp:extent cx="509270" cy="755015"/>
          <wp:effectExtent l="0" t="0" r="0" b="0"/>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6D900D" w14:textId="77777777" w:rsidR="006B0C5B" w:rsidRPr="007D2E51" w:rsidRDefault="00D745BA" w:rsidP="004F7B96">
    <w:pPr>
      <w:pStyle w:val="Header"/>
      <w:spacing w:after="1900"/>
    </w:pPr>
    <w:r w:rsidRPr="007D2E51">
      <w:rPr>
        <w:noProof/>
        <w:lang w:eastAsia="de-CH"/>
      </w:rPr>
      <w:drawing>
        <wp:anchor distT="0" distB="0" distL="114300" distR="114300" simplePos="0" relativeHeight="251656192" behindDoc="0" locked="1" layoutInCell="1" allowOverlap="1" wp14:anchorId="24D807E9" wp14:editId="0EB44E37">
          <wp:simplePos x="0" y="0"/>
          <wp:positionH relativeFrom="page">
            <wp:posOffset>875030</wp:posOffset>
          </wp:positionH>
          <wp:positionV relativeFrom="page">
            <wp:posOffset>417830</wp:posOffset>
          </wp:positionV>
          <wp:extent cx="509905" cy="755650"/>
          <wp:effectExtent l="0" t="0" r="0" b="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420C28F0"/>
    <w:lvl w:ilvl="0">
      <w:start w:val="1"/>
      <w:numFmt w:val="bullet"/>
      <w:pStyle w:val="ListBullet5"/>
      <w:lvlText w:val="–"/>
      <w:lvlJc w:val="left"/>
      <w:pPr>
        <w:tabs>
          <w:tab w:val="num" w:pos="1247"/>
        </w:tabs>
        <w:ind w:left="1247" w:hanging="226"/>
      </w:pPr>
      <w:rPr>
        <w:rFonts w:ascii="Bryant Pro Regular Alternate" w:hAnsi="Bryant Pro Regular Alternate" w:hint="default"/>
      </w:rPr>
    </w:lvl>
  </w:abstractNum>
  <w:abstractNum w:abstractNumId="1" w15:restartNumberingAfterBreak="0">
    <w:nsid w:val="FFFFFF81"/>
    <w:multiLevelType w:val="singleLevel"/>
    <w:tmpl w:val="B24EE49A"/>
    <w:lvl w:ilvl="0">
      <w:start w:val="1"/>
      <w:numFmt w:val="bullet"/>
      <w:pStyle w:val="ListBullet4"/>
      <w:lvlText w:val="–"/>
      <w:lvlJc w:val="left"/>
      <w:pPr>
        <w:tabs>
          <w:tab w:val="num" w:pos="1021"/>
        </w:tabs>
        <w:ind w:left="1021" w:hanging="227"/>
      </w:pPr>
      <w:rPr>
        <w:rFonts w:ascii="Bryant Pro Regular Alternate" w:hAnsi="Bryant Pro Regular Alternate" w:hint="default"/>
      </w:rPr>
    </w:lvl>
  </w:abstractNum>
  <w:abstractNum w:abstractNumId="2" w15:restartNumberingAfterBreak="0">
    <w:nsid w:val="FFFFFF82"/>
    <w:multiLevelType w:val="singleLevel"/>
    <w:tmpl w:val="C31E0340"/>
    <w:lvl w:ilvl="0">
      <w:start w:val="1"/>
      <w:numFmt w:val="bullet"/>
      <w:pStyle w:val="ListBullet3"/>
      <w:lvlText w:val="–"/>
      <w:lvlJc w:val="left"/>
      <w:pPr>
        <w:tabs>
          <w:tab w:val="num" w:pos="794"/>
        </w:tabs>
        <w:ind w:left="794" w:hanging="228"/>
      </w:pPr>
      <w:rPr>
        <w:rFonts w:ascii="Bryant Pro Regular Alternate" w:hAnsi="Bryant Pro Regular Alternate" w:hint="default"/>
      </w:rPr>
    </w:lvl>
  </w:abstractNum>
  <w:abstractNum w:abstractNumId="3" w15:restartNumberingAfterBreak="0">
    <w:nsid w:val="FFFFFF83"/>
    <w:multiLevelType w:val="singleLevel"/>
    <w:tmpl w:val="364686D8"/>
    <w:lvl w:ilvl="0">
      <w:start w:val="1"/>
      <w:numFmt w:val="bullet"/>
      <w:pStyle w:val="ListBullet2"/>
      <w:lvlText w:val="–"/>
      <w:lvlJc w:val="left"/>
      <w:pPr>
        <w:tabs>
          <w:tab w:val="num" w:pos="567"/>
        </w:tabs>
        <w:ind w:left="567" w:hanging="227"/>
      </w:pPr>
      <w:rPr>
        <w:rFonts w:ascii="Bryant Pro Regular Alternate" w:hAnsi="Bryant Pro Regular Alternate" w:hint="default"/>
      </w:rPr>
    </w:lvl>
  </w:abstractNum>
  <w:abstractNum w:abstractNumId="4" w15:restartNumberingAfterBreak="0">
    <w:nsid w:val="FFFFFF89"/>
    <w:multiLevelType w:val="singleLevel"/>
    <w:tmpl w:val="33BADBA0"/>
    <w:lvl w:ilvl="0">
      <w:start w:val="1"/>
      <w:numFmt w:val="bullet"/>
      <w:pStyle w:val="ListBullet"/>
      <w:lvlText w:val="–"/>
      <w:lvlJc w:val="left"/>
      <w:pPr>
        <w:tabs>
          <w:tab w:val="num" w:pos="284"/>
        </w:tabs>
        <w:ind w:left="284" w:hanging="284"/>
      </w:pPr>
      <w:rPr>
        <w:rFonts w:ascii="Bryant Pro Regular Alternate" w:hAnsi="Bryant Pro Regular Alternate" w:hint="default"/>
      </w:rPr>
    </w:lvl>
  </w:abstractNum>
  <w:abstractNum w:abstractNumId="5" w15:restartNumberingAfterBreak="0">
    <w:nsid w:val="017224E9"/>
    <w:multiLevelType w:val="hybridMultilevel"/>
    <w:tmpl w:val="5DB427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B3A5CB9"/>
    <w:multiLevelType w:val="hybridMultilevel"/>
    <w:tmpl w:val="B82A940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409457E"/>
    <w:multiLevelType w:val="hybridMultilevel"/>
    <w:tmpl w:val="BA943F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5B16833"/>
    <w:multiLevelType w:val="hybridMultilevel"/>
    <w:tmpl w:val="50C4EF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D671D50"/>
    <w:multiLevelType w:val="hybridMultilevel"/>
    <w:tmpl w:val="827C5E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F6817F6"/>
    <w:multiLevelType w:val="hybridMultilevel"/>
    <w:tmpl w:val="9F0287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18C20D4"/>
    <w:multiLevelType w:val="hybridMultilevel"/>
    <w:tmpl w:val="16B0CE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7A80646"/>
    <w:multiLevelType w:val="multilevel"/>
    <w:tmpl w:val="C2884D06"/>
    <w:lvl w:ilvl="0">
      <w:start w:val="1"/>
      <w:numFmt w:val="decimal"/>
      <w:pStyle w:val="Heading1"/>
      <w:lvlText w:val="%1"/>
      <w:lvlJc w:val="left"/>
      <w:pPr>
        <w:ind w:left="360" w:hanging="360"/>
      </w:pPr>
      <w:rPr>
        <w:rFonts w:hint="default"/>
        <w:b w:val="0"/>
        <w:i w:val="0"/>
        <w:vanish w:val="0"/>
        <w:color w:val="auto"/>
        <w:sz w:val="28"/>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3" w15:restartNumberingAfterBreak="0">
    <w:nsid w:val="29375067"/>
    <w:multiLevelType w:val="hybridMultilevel"/>
    <w:tmpl w:val="92DED176"/>
    <w:lvl w:ilvl="0" w:tplc="6AB8917A">
      <w:numFmt w:val="bullet"/>
      <w:lvlText w:val="-"/>
      <w:lvlJc w:val="left"/>
      <w:pPr>
        <w:ind w:left="720" w:hanging="360"/>
      </w:pPr>
      <w:rPr>
        <w:rFonts w:ascii="Cambria" w:eastAsiaTheme="minorEastAsia" w:hAnsi="Cambria"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B5E6317"/>
    <w:multiLevelType w:val="hybridMultilevel"/>
    <w:tmpl w:val="2D0EEE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BAF1C7A"/>
    <w:multiLevelType w:val="hybridMultilevel"/>
    <w:tmpl w:val="591027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D5836AA"/>
    <w:multiLevelType w:val="hybridMultilevel"/>
    <w:tmpl w:val="B49E96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E3E4209"/>
    <w:multiLevelType w:val="hybridMultilevel"/>
    <w:tmpl w:val="09A2E4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2E7629AA"/>
    <w:multiLevelType w:val="hybridMultilevel"/>
    <w:tmpl w:val="47088298"/>
    <w:lvl w:ilvl="0" w:tplc="35347A1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2E774E04"/>
    <w:multiLevelType w:val="hybridMultilevel"/>
    <w:tmpl w:val="F83832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1" w15:restartNumberingAfterBreak="0">
    <w:nsid w:val="45407D22"/>
    <w:multiLevelType w:val="hybridMultilevel"/>
    <w:tmpl w:val="A01CE2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EFD059A"/>
    <w:multiLevelType w:val="hybridMultilevel"/>
    <w:tmpl w:val="52169D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2AF3AED"/>
    <w:multiLevelType w:val="hybridMultilevel"/>
    <w:tmpl w:val="2DB255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548F4852"/>
    <w:multiLevelType w:val="hybridMultilevel"/>
    <w:tmpl w:val="31783DF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58B610B1"/>
    <w:multiLevelType w:val="hybridMultilevel"/>
    <w:tmpl w:val="9F0287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952619D"/>
    <w:multiLevelType w:val="hybridMultilevel"/>
    <w:tmpl w:val="26FC03E0"/>
    <w:lvl w:ilvl="0" w:tplc="FCD409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5DF4155F"/>
    <w:multiLevelType w:val="hybridMultilevel"/>
    <w:tmpl w:val="26921D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5E3550A5"/>
    <w:multiLevelType w:val="hybridMultilevel"/>
    <w:tmpl w:val="46CA22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1D2774C"/>
    <w:multiLevelType w:val="hybridMultilevel"/>
    <w:tmpl w:val="E1841D7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64FD17B2"/>
    <w:multiLevelType w:val="hybridMultilevel"/>
    <w:tmpl w:val="88B4F6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674B793D"/>
    <w:multiLevelType w:val="hybridMultilevel"/>
    <w:tmpl w:val="10A0317C"/>
    <w:lvl w:ilvl="0" w:tplc="2AAC828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6C1E1B84"/>
    <w:multiLevelType w:val="hybridMultilevel"/>
    <w:tmpl w:val="F7B6A8D4"/>
    <w:lvl w:ilvl="0" w:tplc="BFB285D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6E921F0B"/>
    <w:multiLevelType w:val="hybridMultilevel"/>
    <w:tmpl w:val="08A616CA"/>
    <w:lvl w:ilvl="0" w:tplc="F498090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725879A9"/>
    <w:multiLevelType w:val="hybridMultilevel"/>
    <w:tmpl w:val="5306880A"/>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35" w15:restartNumberingAfterBreak="0">
    <w:nsid w:val="72D808F4"/>
    <w:multiLevelType w:val="hybridMultilevel"/>
    <w:tmpl w:val="468A74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798833F8"/>
    <w:multiLevelType w:val="hybridMultilevel"/>
    <w:tmpl w:val="DB420F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249148845">
    <w:abstractNumId w:val="4"/>
  </w:num>
  <w:num w:numId="2" w16cid:durableId="1114711823">
    <w:abstractNumId w:val="3"/>
  </w:num>
  <w:num w:numId="3" w16cid:durableId="47462318">
    <w:abstractNumId w:val="2"/>
  </w:num>
  <w:num w:numId="4" w16cid:durableId="1305350575">
    <w:abstractNumId w:val="1"/>
  </w:num>
  <w:num w:numId="5" w16cid:durableId="125927061">
    <w:abstractNumId w:val="0"/>
  </w:num>
  <w:num w:numId="6" w16cid:durableId="773553289">
    <w:abstractNumId w:val="20"/>
  </w:num>
  <w:num w:numId="7" w16cid:durableId="1666664160">
    <w:abstractNumId w:val="12"/>
  </w:num>
  <w:num w:numId="8" w16cid:durableId="1082147163">
    <w:abstractNumId w:val="35"/>
  </w:num>
  <w:num w:numId="9" w16cid:durableId="224951031">
    <w:abstractNumId w:val="8"/>
  </w:num>
  <w:num w:numId="10" w16cid:durableId="1242567326">
    <w:abstractNumId w:val="28"/>
  </w:num>
  <w:num w:numId="11" w16cid:durableId="1172724577">
    <w:abstractNumId w:val="27"/>
  </w:num>
  <w:num w:numId="12" w16cid:durableId="1773478208">
    <w:abstractNumId w:val="22"/>
  </w:num>
  <w:num w:numId="13" w16cid:durableId="321660237">
    <w:abstractNumId w:val="17"/>
  </w:num>
  <w:num w:numId="14" w16cid:durableId="579215756">
    <w:abstractNumId w:val="13"/>
  </w:num>
  <w:num w:numId="15" w16cid:durableId="1524854164">
    <w:abstractNumId w:val="9"/>
  </w:num>
  <w:num w:numId="16" w16cid:durableId="1698778126">
    <w:abstractNumId w:val="36"/>
  </w:num>
  <w:num w:numId="17" w16cid:durableId="877010866">
    <w:abstractNumId w:val="11"/>
  </w:num>
  <w:num w:numId="18" w16cid:durableId="3097864">
    <w:abstractNumId w:val="5"/>
  </w:num>
  <w:num w:numId="19" w16cid:durableId="1570533288">
    <w:abstractNumId w:val="29"/>
  </w:num>
  <w:num w:numId="20" w16cid:durableId="1299913697">
    <w:abstractNumId w:val="16"/>
  </w:num>
  <w:num w:numId="21" w16cid:durableId="596446610">
    <w:abstractNumId w:val="24"/>
  </w:num>
  <w:num w:numId="22" w16cid:durableId="1341738949">
    <w:abstractNumId w:val="6"/>
  </w:num>
  <w:num w:numId="23" w16cid:durableId="1535272013">
    <w:abstractNumId w:val="10"/>
  </w:num>
  <w:num w:numId="24" w16cid:durableId="723023878">
    <w:abstractNumId w:val="26"/>
  </w:num>
  <w:num w:numId="25" w16cid:durableId="455687334">
    <w:abstractNumId w:val="32"/>
  </w:num>
  <w:num w:numId="26" w16cid:durableId="1073089048">
    <w:abstractNumId w:val="31"/>
  </w:num>
  <w:num w:numId="27" w16cid:durableId="207955983">
    <w:abstractNumId w:val="33"/>
  </w:num>
  <w:num w:numId="28" w16cid:durableId="802580844">
    <w:abstractNumId w:val="18"/>
  </w:num>
  <w:num w:numId="29" w16cid:durableId="2073886775">
    <w:abstractNumId w:val="25"/>
  </w:num>
  <w:num w:numId="30" w16cid:durableId="1872497276">
    <w:abstractNumId w:val="30"/>
  </w:num>
  <w:num w:numId="31" w16cid:durableId="2026204738">
    <w:abstractNumId w:val="19"/>
  </w:num>
  <w:num w:numId="32" w16cid:durableId="1326009092">
    <w:abstractNumId w:val="15"/>
  </w:num>
  <w:num w:numId="33" w16cid:durableId="976032396">
    <w:abstractNumId w:val="21"/>
  </w:num>
  <w:num w:numId="34" w16cid:durableId="1260984880">
    <w:abstractNumId w:val="23"/>
  </w:num>
  <w:num w:numId="35" w16cid:durableId="1012417067">
    <w:abstractNumId w:val="14"/>
  </w:num>
  <w:num w:numId="36" w16cid:durableId="1931961316">
    <w:abstractNumId w:val="34"/>
  </w:num>
  <w:num w:numId="37" w16cid:durableId="1078479770">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hideSpellingErrors/>
  <w:hideGrammaticalErrors/>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2E6"/>
    <w:rsid w:val="00000D0D"/>
    <w:rsid w:val="00003CF0"/>
    <w:rsid w:val="00011073"/>
    <w:rsid w:val="000255BB"/>
    <w:rsid w:val="00035727"/>
    <w:rsid w:val="00045A90"/>
    <w:rsid w:val="00050F8D"/>
    <w:rsid w:val="00052655"/>
    <w:rsid w:val="00095C44"/>
    <w:rsid w:val="00095E66"/>
    <w:rsid w:val="000A3AD4"/>
    <w:rsid w:val="000A3D94"/>
    <w:rsid w:val="000B12E6"/>
    <w:rsid w:val="000B5AC8"/>
    <w:rsid w:val="000E29F5"/>
    <w:rsid w:val="000F013A"/>
    <w:rsid w:val="000F3789"/>
    <w:rsid w:val="00101B32"/>
    <w:rsid w:val="001101BF"/>
    <w:rsid w:val="00111718"/>
    <w:rsid w:val="00112357"/>
    <w:rsid w:val="0011235C"/>
    <w:rsid w:val="001215C7"/>
    <w:rsid w:val="00124F03"/>
    <w:rsid w:val="00127827"/>
    <w:rsid w:val="001330B8"/>
    <w:rsid w:val="00133111"/>
    <w:rsid w:val="00133169"/>
    <w:rsid w:val="0013791A"/>
    <w:rsid w:val="00143A23"/>
    <w:rsid w:val="00145C8A"/>
    <w:rsid w:val="0015023D"/>
    <w:rsid w:val="0016528C"/>
    <w:rsid w:val="00170D9E"/>
    <w:rsid w:val="00174CC2"/>
    <w:rsid w:val="00176DF1"/>
    <w:rsid w:val="00183580"/>
    <w:rsid w:val="001A534A"/>
    <w:rsid w:val="001B0F1A"/>
    <w:rsid w:val="001C2A85"/>
    <w:rsid w:val="001C4B4E"/>
    <w:rsid w:val="001E0286"/>
    <w:rsid w:val="001F0F2A"/>
    <w:rsid w:val="001F13D3"/>
    <w:rsid w:val="001F1B9C"/>
    <w:rsid w:val="0021211B"/>
    <w:rsid w:val="00213F0F"/>
    <w:rsid w:val="002202ED"/>
    <w:rsid w:val="00220F0E"/>
    <w:rsid w:val="00241287"/>
    <w:rsid w:val="002458A3"/>
    <w:rsid w:val="002502B0"/>
    <w:rsid w:val="00250D9B"/>
    <w:rsid w:val="00253C8F"/>
    <w:rsid w:val="0025574A"/>
    <w:rsid w:val="00257260"/>
    <w:rsid w:val="00262FD7"/>
    <w:rsid w:val="00272FC3"/>
    <w:rsid w:val="002770E5"/>
    <w:rsid w:val="00293E2B"/>
    <w:rsid w:val="00294D06"/>
    <w:rsid w:val="00296E81"/>
    <w:rsid w:val="002A0932"/>
    <w:rsid w:val="002B0461"/>
    <w:rsid w:val="002B342E"/>
    <w:rsid w:val="002B5AA9"/>
    <w:rsid w:val="002D401C"/>
    <w:rsid w:val="002E4F2E"/>
    <w:rsid w:val="002E6B64"/>
    <w:rsid w:val="002E6C41"/>
    <w:rsid w:val="002F382F"/>
    <w:rsid w:val="003010C0"/>
    <w:rsid w:val="00306668"/>
    <w:rsid w:val="00311FA7"/>
    <w:rsid w:val="00313E62"/>
    <w:rsid w:val="00314D27"/>
    <w:rsid w:val="0033009B"/>
    <w:rsid w:val="00332DFA"/>
    <w:rsid w:val="00335199"/>
    <w:rsid w:val="0035105E"/>
    <w:rsid w:val="003511EC"/>
    <w:rsid w:val="00361112"/>
    <w:rsid w:val="003653F6"/>
    <w:rsid w:val="00372702"/>
    <w:rsid w:val="00380DCC"/>
    <w:rsid w:val="003838FC"/>
    <w:rsid w:val="003855CA"/>
    <w:rsid w:val="003A4CD0"/>
    <w:rsid w:val="003B1648"/>
    <w:rsid w:val="003B66F4"/>
    <w:rsid w:val="003D4775"/>
    <w:rsid w:val="003E14BF"/>
    <w:rsid w:val="004039AF"/>
    <w:rsid w:val="004040BE"/>
    <w:rsid w:val="0040451C"/>
    <w:rsid w:val="004144A2"/>
    <w:rsid w:val="0041668E"/>
    <w:rsid w:val="00416C9D"/>
    <w:rsid w:val="004202F9"/>
    <w:rsid w:val="0042274F"/>
    <w:rsid w:val="00424770"/>
    <w:rsid w:val="00426B89"/>
    <w:rsid w:val="0043037B"/>
    <w:rsid w:val="00432DB1"/>
    <w:rsid w:val="0043448A"/>
    <w:rsid w:val="00462CB2"/>
    <w:rsid w:val="00464AA9"/>
    <w:rsid w:val="004A28AA"/>
    <w:rsid w:val="004A4D9D"/>
    <w:rsid w:val="004B0773"/>
    <w:rsid w:val="004B2D30"/>
    <w:rsid w:val="004B2E9C"/>
    <w:rsid w:val="004B3039"/>
    <w:rsid w:val="004D34A2"/>
    <w:rsid w:val="004D64D5"/>
    <w:rsid w:val="004D7D20"/>
    <w:rsid w:val="004E1533"/>
    <w:rsid w:val="004E1716"/>
    <w:rsid w:val="004F5192"/>
    <w:rsid w:val="004F7B96"/>
    <w:rsid w:val="004F7FA6"/>
    <w:rsid w:val="0050649D"/>
    <w:rsid w:val="00511D21"/>
    <w:rsid w:val="00513C18"/>
    <w:rsid w:val="00514599"/>
    <w:rsid w:val="00520CA3"/>
    <w:rsid w:val="00530949"/>
    <w:rsid w:val="0053118D"/>
    <w:rsid w:val="005346F4"/>
    <w:rsid w:val="00534E68"/>
    <w:rsid w:val="00537331"/>
    <w:rsid w:val="005479A4"/>
    <w:rsid w:val="00552732"/>
    <w:rsid w:val="0055645D"/>
    <w:rsid w:val="00556E27"/>
    <w:rsid w:val="00557394"/>
    <w:rsid w:val="00562437"/>
    <w:rsid w:val="00562BE7"/>
    <w:rsid w:val="0057172A"/>
    <w:rsid w:val="005925A6"/>
    <w:rsid w:val="005955FE"/>
    <w:rsid w:val="005A21FF"/>
    <w:rsid w:val="005B071C"/>
    <w:rsid w:val="005B19D3"/>
    <w:rsid w:val="005B5FF7"/>
    <w:rsid w:val="005D2AC4"/>
    <w:rsid w:val="005D6623"/>
    <w:rsid w:val="005E3C39"/>
    <w:rsid w:val="005E7001"/>
    <w:rsid w:val="005F7206"/>
    <w:rsid w:val="006051FF"/>
    <w:rsid w:val="0061674D"/>
    <w:rsid w:val="00617613"/>
    <w:rsid w:val="00620BE2"/>
    <w:rsid w:val="006254BF"/>
    <w:rsid w:val="00627664"/>
    <w:rsid w:val="00630349"/>
    <w:rsid w:val="006312CC"/>
    <w:rsid w:val="006312E0"/>
    <w:rsid w:val="00633347"/>
    <w:rsid w:val="00633CF6"/>
    <w:rsid w:val="0063509C"/>
    <w:rsid w:val="00651319"/>
    <w:rsid w:val="0065257C"/>
    <w:rsid w:val="00653679"/>
    <w:rsid w:val="006542BD"/>
    <w:rsid w:val="00670B6E"/>
    <w:rsid w:val="00677050"/>
    <w:rsid w:val="006829B6"/>
    <w:rsid w:val="00683799"/>
    <w:rsid w:val="006859BC"/>
    <w:rsid w:val="00686566"/>
    <w:rsid w:val="00687901"/>
    <w:rsid w:val="00692428"/>
    <w:rsid w:val="0069632F"/>
    <w:rsid w:val="006968F7"/>
    <w:rsid w:val="006A0679"/>
    <w:rsid w:val="006A7A5E"/>
    <w:rsid w:val="006B0C5B"/>
    <w:rsid w:val="006B3B18"/>
    <w:rsid w:val="006D46A6"/>
    <w:rsid w:val="006D6738"/>
    <w:rsid w:val="006E2C85"/>
    <w:rsid w:val="006E40C2"/>
    <w:rsid w:val="006E46AC"/>
    <w:rsid w:val="006E4A34"/>
    <w:rsid w:val="006E5EF6"/>
    <w:rsid w:val="006F0933"/>
    <w:rsid w:val="006F73E6"/>
    <w:rsid w:val="006F7567"/>
    <w:rsid w:val="007018EE"/>
    <w:rsid w:val="007050ED"/>
    <w:rsid w:val="00712FC1"/>
    <w:rsid w:val="00720853"/>
    <w:rsid w:val="007237CC"/>
    <w:rsid w:val="007262E8"/>
    <w:rsid w:val="00730698"/>
    <w:rsid w:val="0073130A"/>
    <w:rsid w:val="007371C0"/>
    <w:rsid w:val="007378AE"/>
    <w:rsid w:val="00741589"/>
    <w:rsid w:val="0074273E"/>
    <w:rsid w:val="0075075C"/>
    <w:rsid w:val="0075319C"/>
    <w:rsid w:val="00761683"/>
    <w:rsid w:val="00766801"/>
    <w:rsid w:val="00767DF3"/>
    <w:rsid w:val="0077576F"/>
    <w:rsid w:val="00776FA1"/>
    <w:rsid w:val="00787056"/>
    <w:rsid w:val="007872DC"/>
    <w:rsid w:val="00791948"/>
    <w:rsid w:val="007924D4"/>
    <w:rsid w:val="00796682"/>
    <w:rsid w:val="007A2D0E"/>
    <w:rsid w:val="007B4AC6"/>
    <w:rsid w:val="007D1468"/>
    <w:rsid w:val="007D2A18"/>
    <w:rsid w:val="007D2E51"/>
    <w:rsid w:val="007D6F67"/>
    <w:rsid w:val="007E61EA"/>
    <w:rsid w:val="007E6849"/>
    <w:rsid w:val="007F01A3"/>
    <w:rsid w:val="007F0ADF"/>
    <w:rsid w:val="007F2BDB"/>
    <w:rsid w:val="007F3393"/>
    <w:rsid w:val="007F467D"/>
    <w:rsid w:val="007F5B4E"/>
    <w:rsid w:val="007F79F4"/>
    <w:rsid w:val="00800BF2"/>
    <w:rsid w:val="00802E50"/>
    <w:rsid w:val="00805F20"/>
    <w:rsid w:val="008231B2"/>
    <w:rsid w:val="00823773"/>
    <w:rsid w:val="00825A40"/>
    <w:rsid w:val="0083388F"/>
    <w:rsid w:val="00850397"/>
    <w:rsid w:val="00856267"/>
    <w:rsid w:val="00864716"/>
    <w:rsid w:val="00865CBB"/>
    <w:rsid w:val="00871EEF"/>
    <w:rsid w:val="00880B64"/>
    <w:rsid w:val="00885C15"/>
    <w:rsid w:val="008A3DEF"/>
    <w:rsid w:val="008A4F20"/>
    <w:rsid w:val="008B6910"/>
    <w:rsid w:val="008C471A"/>
    <w:rsid w:val="008D01E6"/>
    <w:rsid w:val="008D0BD6"/>
    <w:rsid w:val="008D3A9F"/>
    <w:rsid w:val="008D61F6"/>
    <w:rsid w:val="008D67FE"/>
    <w:rsid w:val="008D6DEA"/>
    <w:rsid w:val="008E2941"/>
    <w:rsid w:val="008E719C"/>
    <w:rsid w:val="008F4084"/>
    <w:rsid w:val="008F6A5F"/>
    <w:rsid w:val="00905EEC"/>
    <w:rsid w:val="00906923"/>
    <w:rsid w:val="009161C4"/>
    <w:rsid w:val="0091644A"/>
    <w:rsid w:val="009313D3"/>
    <w:rsid w:val="00932C5C"/>
    <w:rsid w:val="00935344"/>
    <w:rsid w:val="009362E3"/>
    <w:rsid w:val="00941E4D"/>
    <w:rsid w:val="00944D1B"/>
    <w:rsid w:val="00951C7B"/>
    <w:rsid w:val="009546FD"/>
    <w:rsid w:val="0095577C"/>
    <w:rsid w:val="009577BF"/>
    <w:rsid w:val="00981C8B"/>
    <w:rsid w:val="009822B8"/>
    <w:rsid w:val="00983FBE"/>
    <w:rsid w:val="0098640E"/>
    <w:rsid w:val="009B0030"/>
    <w:rsid w:val="009B18B4"/>
    <w:rsid w:val="009C1039"/>
    <w:rsid w:val="009C55AB"/>
    <w:rsid w:val="009C5D48"/>
    <w:rsid w:val="009C6BDF"/>
    <w:rsid w:val="009D5780"/>
    <w:rsid w:val="009D5E87"/>
    <w:rsid w:val="009D79DF"/>
    <w:rsid w:val="009E3323"/>
    <w:rsid w:val="009F2467"/>
    <w:rsid w:val="009F33A8"/>
    <w:rsid w:val="009F5BCC"/>
    <w:rsid w:val="009F745A"/>
    <w:rsid w:val="00A02C21"/>
    <w:rsid w:val="00A02D37"/>
    <w:rsid w:val="00A03915"/>
    <w:rsid w:val="00A21524"/>
    <w:rsid w:val="00A21620"/>
    <w:rsid w:val="00A27498"/>
    <w:rsid w:val="00A27542"/>
    <w:rsid w:val="00A2781E"/>
    <w:rsid w:val="00A368BB"/>
    <w:rsid w:val="00A373F2"/>
    <w:rsid w:val="00A43FE2"/>
    <w:rsid w:val="00A44A54"/>
    <w:rsid w:val="00A54C2F"/>
    <w:rsid w:val="00A6374D"/>
    <w:rsid w:val="00A65413"/>
    <w:rsid w:val="00A6797A"/>
    <w:rsid w:val="00A82729"/>
    <w:rsid w:val="00AA10D7"/>
    <w:rsid w:val="00AD1E5A"/>
    <w:rsid w:val="00AD3C46"/>
    <w:rsid w:val="00AD6C95"/>
    <w:rsid w:val="00AD703F"/>
    <w:rsid w:val="00AD73E2"/>
    <w:rsid w:val="00AE7F9C"/>
    <w:rsid w:val="00AF00D4"/>
    <w:rsid w:val="00AF78B9"/>
    <w:rsid w:val="00B001E3"/>
    <w:rsid w:val="00B0209A"/>
    <w:rsid w:val="00B0603D"/>
    <w:rsid w:val="00B061DB"/>
    <w:rsid w:val="00B06C02"/>
    <w:rsid w:val="00B1614A"/>
    <w:rsid w:val="00B2123D"/>
    <w:rsid w:val="00B21795"/>
    <w:rsid w:val="00B23358"/>
    <w:rsid w:val="00B23A58"/>
    <w:rsid w:val="00B25861"/>
    <w:rsid w:val="00B25A50"/>
    <w:rsid w:val="00B25DB1"/>
    <w:rsid w:val="00B31A91"/>
    <w:rsid w:val="00B47247"/>
    <w:rsid w:val="00B5002F"/>
    <w:rsid w:val="00B50638"/>
    <w:rsid w:val="00B6061F"/>
    <w:rsid w:val="00B642A4"/>
    <w:rsid w:val="00B664C3"/>
    <w:rsid w:val="00B807BC"/>
    <w:rsid w:val="00B81287"/>
    <w:rsid w:val="00B81EA9"/>
    <w:rsid w:val="00B92F01"/>
    <w:rsid w:val="00B93789"/>
    <w:rsid w:val="00B94E58"/>
    <w:rsid w:val="00B9673E"/>
    <w:rsid w:val="00B97C3D"/>
    <w:rsid w:val="00B97E55"/>
    <w:rsid w:val="00BA3BBB"/>
    <w:rsid w:val="00BA43B2"/>
    <w:rsid w:val="00BB36F8"/>
    <w:rsid w:val="00BB45BA"/>
    <w:rsid w:val="00BB5D6C"/>
    <w:rsid w:val="00BC0108"/>
    <w:rsid w:val="00BD0E87"/>
    <w:rsid w:val="00BD2CF8"/>
    <w:rsid w:val="00BD2F69"/>
    <w:rsid w:val="00BF2D5F"/>
    <w:rsid w:val="00C01802"/>
    <w:rsid w:val="00C11DD1"/>
    <w:rsid w:val="00C14D98"/>
    <w:rsid w:val="00C15032"/>
    <w:rsid w:val="00C222F0"/>
    <w:rsid w:val="00C30550"/>
    <w:rsid w:val="00C35A96"/>
    <w:rsid w:val="00C41EF6"/>
    <w:rsid w:val="00C53498"/>
    <w:rsid w:val="00C55855"/>
    <w:rsid w:val="00C560E1"/>
    <w:rsid w:val="00C573F2"/>
    <w:rsid w:val="00C6727C"/>
    <w:rsid w:val="00C70D2F"/>
    <w:rsid w:val="00C73669"/>
    <w:rsid w:val="00C74878"/>
    <w:rsid w:val="00C75A33"/>
    <w:rsid w:val="00C810B6"/>
    <w:rsid w:val="00C824E0"/>
    <w:rsid w:val="00C91AB6"/>
    <w:rsid w:val="00CA3D9E"/>
    <w:rsid w:val="00CA541A"/>
    <w:rsid w:val="00CA778F"/>
    <w:rsid w:val="00CA7D54"/>
    <w:rsid w:val="00CA7E54"/>
    <w:rsid w:val="00CB3C84"/>
    <w:rsid w:val="00CB44E0"/>
    <w:rsid w:val="00CB4DB0"/>
    <w:rsid w:val="00CB6CDE"/>
    <w:rsid w:val="00CC722A"/>
    <w:rsid w:val="00CC7BBA"/>
    <w:rsid w:val="00CD0EB9"/>
    <w:rsid w:val="00CD37C7"/>
    <w:rsid w:val="00CD3C7E"/>
    <w:rsid w:val="00CD6C8C"/>
    <w:rsid w:val="00CD7A96"/>
    <w:rsid w:val="00CF618D"/>
    <w:rsid w:val="00D05DA7"/>
    <w:rsid w:val="00D13744"/>
    <w:rsid w:val="00D17FE1"/>
    <w:rsid w:val="00D210D2"/>
    <w:rsid w:val="00D21C82"/>
    <w:rsid w:val="00D21EAD"/>
    <w:rsid w:val="00D22D1B"/>
    <w:rsid w:val="00D26F7C"/>
    <w:rsid w:val="00D30902"/>
    <w:rsid w:val="00D345F8"/>
    <w:rsid w:val="00D37E22"/>
    <w:rsid w:val="00D406C9"/>
    <w:rsid w:val="00D562D0"/>
    <w:rsid w:val="00D745BA"/>
    <w:rsid w:val="00D75F94"/>
    <w:rsid w:val="00D76756"/>
    <w:rsid w:val="00D76B8F"/>
    <w:rsid w:val="00D77EF2"/>
    <w:rsid w:val="00D806D3"/>
    <w:rsid w:val="00D84FF2"/>
    <w:rsid w:val="00DA1E46"/>
    <w:rsid w:val="00DA4F15"/>
    <w:rsid w:val="00DA60F9"/>
    <w:rsid w:val="00DA68B5"/>
    <w:rsid w:val="00DC16CD"/>
    <w:rsid w:val="00DC1F50"/>
    <w:rsid w:val="00DC5FF8"/>
    <w:rsid w:val="00DD1693"/>
    <w:rsid w:val="00DD41BF"/>
    <w:rsid w:val="00DD788E"/>
    <w:rsid w:val="00DE242C"/>
    <w:rsid w:val="00DE69EF"/>
    <w:rsid w:val="00DF2542"/>
    <w:rsid w:val="00DF4092"/>
    <w:rsid w:val="00DF4E8C"/>
    <w:rsid w:val="00DF6AAA"/>
    <w:rsid w:val="00DF6D19"/>
    <w:rsid w:val="00DF6FE3"/>
    <w:rsid w:val="00E07490"/>
    <w:rsid w:val="00E10859"/>
    <w:rsid w:val="00E10F0C"/>
    <w:rsid w:val="00E244A2"/>
    <w:rsid w:val="00E251D8"/>
    <w:rsid w:val="00E378C7"/>
    <w:rsid w:val="00E43329"/>
    <w:rsid w:val="00E54FEA"/>
    <w:rsid w:val="00E57FC1"/>
    <w:rsid w:val="00E70227"/>
    <w:rsid w:val="00E810B1"/>
    <w:rsid w:val="00E857B9"/>
    <w:rsid w:val="00E91D33"/>
    <w:rsid w:val="00E92FC0"/>
    <w:rsid w:val="00E9787C"/>
    <w:rsid w:val="00EA6666"/>
    <w:rsid w:val="00EA75E1"/>
    <w:rsid w:val="00EB16FD"/>
    <w:rsid w:val="00EC059F"/>
    <w:rsid w:val="00EC268E"/>
    <w:rsid w:val="00EC7D96"/>
    <w:rsid w:val="00ED6401"/>
    <w:rsid w:val="00ED7CCC"/>
    <w:rsid w:val="00EE0335"/>
    <w:rsid w:val="00EE4090"/>
    <w:rsid w:val="00EE5947"/>
    <w:rsid w:val="00EF4B39"/>
    <w:rsid w:val="00EF6F67"/>
    <w:rsid w:val="00F11518"/>
    <w:rsid w:val="00F23E05"/>
    <w:rsid w:val="00F30940"/>
    <w:rsid w:val="00F33235"/>
    <w:rsid w:val="00F36316"/>
    <w:rsid w:val="00F40917"/>
    <w:rsid w:val="00F5603C"/>
    <w:rsid w:val="00F56891"/>
    <w:rsid w:val="00F57B58"/>
    <w:rsid w:val="00F60A34"/>
    <w:rsid w:val="00F65013"/>
    <w:rsid w:val="00F66437"/>
    <w:rsid w:val="00F70442"/>
    <w:rsid w:val="00F825B4"/>
    <w:rsid w:val="00F92B46"/>
    <w:rsid w:val="00F92FF8"/>
    <w:rsid w:val="00F97575"/>
    <w:rsid w:val="00FA1584"/>
    <w:rsid w:val="00FB060E"/>
    <w:rsid w:val="00FB1A2D"/>
    <w:rsid w:val="00FC4365"/>
    <w:rsid w:val="00FD2095"/>
    <w:rsid w:val="00FF15F1"/>
    <w:rsid w:val="00FF399F"/>
    <w:rsid w:val="00FF4C5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41AF97"/>
  <w15:chartTrackingRefBased/>
  <w15:docId w15:val="{87CFC88B-867C-48B8-A08B-83183783F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3580"/>
    <w:pPr>
      <w:spacing w:line="244" w:lineRule="atLeast"/>
    </w:pPr>
    <w:rPr>
      <w:sz w:val="19"/>
      <w:lang w:eastAsia="en-US"/>
    </w:rPr>
  </w:style>
  <w:style w:type="paragraph" w:styleId="Heading1">
    <w:name w:val="heading 1"/>
    <w:basedOn w:val="Normal"/>
    <w:next w:val="Normal"/>
    <w:link w:val="Heading1Char"/>
    <w:qFormat/>
    <w:rsid w:val="00380DCC"/>
    <w:pPr>
      <w:keepNext/>
      <w:keepLines/>
      <w:numPr>
        <w:numId w:val="7"/>
      </w:numPr>
      <w:tabs>
        <w:tab w:val="left" w:pos="340"/>
        <w:tab w:val="left" w:pos="567"/>
        <w:tab w:val="left" w:pos="794"/>
      </w:tabs>
      <w:spacing w:before="360" w:after="240" w:line="336" w:lineRule="atLeast"/>
      <w:outlineLvl w:val="0"/>
    </w:pPr>
    <w:rPr>
      <w:rFonts w:eastAsia="Times New Roman"/>
      <w:bCs/>
      <w:sz w:val="28"/>
      <w:szCs w:val="28"/>
    </w:rPr>
  </w:style>
  <w:style w:type="paragraph" w:styleId="Heading2">
    <w:name w:val="heading 2"/>
    <w:basedOn w:val="Normal"/>
    <w:next w:val="Normal"/>
    <w:link w:val="Heading2Char"/>
    <w:qFormat/>
    <w:rsid w:val="007050ED"/>
    <w:pPr>
      <w:keepNext/>
      <w:keepLines/>
      <w:numPr>
        <w:ilvl w:val="1"/>
        <w:numId w:val="7"/>
      </w:numPr>
      <w:tabs>
        <w:tab w:val="left" w:pos="567"/>
        <w:tab w:val="left" w:pos="794"/>
      </w:tabs>
      <w:spacing w:before="360" w:after="120"/>
      <w:outlineLvl w:val="1"/>
    </w:pPr>
    <w:rPr>
      <w:rFonts w:eastAsia="Times New Roman"/>
      <w:b/>
      <w:bCs/>
      <w:szCs w:val="26"/>
    </w:rPr>
  </w:style>
  <w:style w:type="paragraph" w:styleId="Heading3">
    <w:name w:val="heading 3"/>
    <w:basedOn w:val="Normal"/>
    <w:next w:val="Normal"/>
    <w:link w:val="Heading3Char"/>
    <w:qFormat/>
    <w:rsid w:val="009C1039"/>
    <w:pPr>
      <w:keepNext/>
      <w:numPr>
        <w:ilvl w:val="2"/>
        <w:numId w:val="7"/>
      </w:numPr>
      <w:spacing w:before="360"/>
      <w:outlineLvl w:val="2"/>
    </w:pPr>
    <w:rPr>
      <w:rFonts w:cs="Arial"/>
      <w:b/>
      <w:bCs/>
      <w:szCs w:val="26"/>
    </w:rPr>
  </w:style>
  <w:style w:type="paragraph" w:styleId="Heading4">
    <w:name w:val="heading 4"/>
    <w:basedOn w:val="Normal"/>
    <w:next w:val="Normal"/>
    <w:link w:val="Heading4Char"/>
    <w:qFormat/>
    <w:rsid w:val="009C1039"/>
    <w:pPr>
      <w:keepNext/>
      <w:numPr>
        <w:ilvl w:val="3"/>
        <w:numId w:val="7"/>
      </w:numPr>
      <w:spacing w:before="360"/>
      <w:outlineLvl w:val="3"/>
    </w:pPr>
    <w:rPr>
      <w:b/>
      <w:bCs/>
      <w:szCs w:val="28"/>
    </w:rPr>
  </w:style>
  <w:style w:type="paragraph" w:styleId="Heading5">
    <w:name w:val="heading 5"/>
    <w:basedOn w:val="Normal"/>
    <w:next w:val="Normal"/>
    <w:qFormat/>
    <w:rsid w:val="009C1039"/>
    <w:pPr>
      <w:numPr>
        <w:ilvl w:val="4"/>
        <w:numId w:val="7"/>
      </w:numPr>
      <w:spacing w:before="360"/>
      <w:outlineLvl w:val="4"/>
    </w:pPr>
    <w:rPr>
      <w:b/>
      <w:bCs/>
      <w:iCs/>
      <w:szCs w:val="26"/>
    </w:rPr>
  </w:style>
  <w:style w:type="paragraph" w:styleId="Heading6">
    <w:name w:val="heading 6"/>
    <w:basedOn w:val="Normal"/>
    <w:next w:val="Normal"/>
    <w:qFormat/>
    <w:rsid w:val="009C1039"/>
    <w:pPr>
      <w:spacing w:before="360"/>
      <w:outlineLvl w:val="5"/>
    </w:pPr>
    <w:rPr>
      <w:rFonts w:cs="Lucida Sans"/>
      <w:b/>
      <w:bCs/>
      <w:szCs w:val="19"/>
    </w:rPr>
  </w:style>
  <w:style w:type="paragraph" w:styleId="Heading7">
    <w:name w:val="heading 7"/>
    <w:basedOn w:val="Normal"/>
    <w:next w:val="Normal"/>
    <w:semiHidden/>
    <w:qFormat/>
    <w:rsid w:val="00CB44E0"/>
    <w:pPr>
      <w:outlineLvl w:val="6"/>
    </w:pPr>
    <w:rPr>
      <w:rFonts w:cs="Lucida Sans"/>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380DCC"/>
    <w:rPr>
      <w:rFonts w:eastAsia="Times New Roman"/>
      <w:bCs/>
      <w:sz w:val="28"/>
      <w:szCs w:val="28"/>
      <w:lang w:eastAsia="en-US"/>
    </w:rPr>
  </w:style>
  <w:style w:type="character" w:customStyle="1" w:styleId="Heading2Char">
    <w:name w:val="Heading 2 Char"/>
    <w:link w:val="Heading2"/>
    <w:rsid w:val="007050ED"/>
    <w:rPr>
      <w:rFonts w:eastAsia="Times New Roman"/>
      <w:b/>
      <w:bCs/>
      <w:sz w:val="19"/>
      <w:szCs w:val="26"/>
      <w:lang w:eastAsia="en-US"/>
    </w:rPr>
  </w:style>
  <w:style w:type="paragraph" w:styleId="Header">
    <w:name w:val="header"/>
    <w:basedOn w:val="Normal"/>
    <w:link w:val="HeaderChar"/>
    <w:uiPriority w:val="99"/>
    <w:unhideWhenUsed/>
    <w:rsid w:val="001F1B9C"/>
    <w:pPr>
      <w:tabs>
        <w:tab w:val="center" w:pos="4536"/>
        <w:tab w:val="right" w:pos="9072"/>
      </w:tabs>
      <w:spacing w:line="192" w:lineRule="exact"/>
    </w:pPr>
    <w:rPr>
      <w:sz w:val="16"/>
    </w:rPr>
  </w:style>
  <w:style w:type="character" w:customStyle="1" w:styleId="HeaderChar">
    <w:name w:val="Header Char"/>
    <w:link w:val="Header"/>
    <w:uiPriority w:val="99"/>
    <w:rsid w:val="001F1B9C"/>
    <w:rPr>
      <w:sz w:val="16"/>
    </w:rPr>
  </w:style>
  <w:style w:type="paragraph" w:styleId="Footer">
    <w:name w:val="footer"/>
    <w:basedOn w:val="Normal"/>
    <w:link w:val="FooterChar"/>
    <w:uiPriority w:val="99"/>
    <w:unhideWhenUsed/>
    <w:rsid w:val="003B1648"/>
    <w:pPr>
      <w:tabs>
        <w:tab w:val="center" w:pos="4536"/>
        <w:tab w:val="right" w:pos="9072"/>
      </w:tabs>
      <w:spacing w:line="240" w:lineRule="auto"/>
    </w:pPr>
    <w:rPr>
      <w:color w:val="64849B"/>
      <w:sz w:val="16"/>
    </w:rPr>
  </w:style>
  <w:style w:type="character" w:customStyle="1" w:styleId="FooterChar">
    <w:name w:val="Footer Char"/>
    <w:link w:val="Footer"/>
    <w:uiPriority w:val="99"/>
    <w:rsid w:val="003B1648"/>
    <w:rPr>
      <w:rFonts w:ascii="Lucida Sans" w:eastAsia="Lucida Sans" w:hAnsi="Lucida Sans"/>
      <w:color w:val="64849B"/>
      <w:sz w:val="16"/>
      <w:lang w:val="de-CH" w:eastAsia="en-US" w:bidi="ar-SA"/>
    </w:rPr>
  </w:style>
  <w:style w:type="table" w:styleId="TableGrid">
    <w:name w:val="Table Grid"/>
    <w:basedOn w:val="TableNormal"/>
    <w:rsid w:val="001F1B9C"/>
    <w:pPr>
      <w:spacing w:line="244" w:lineRule="atLeast"/>
    </w:pPr>
    <w:rPr>
      <w:sz w:val="19"/>
    </w:rPr>
    <w:tblPr>
      <w:tblCellMar>
        <w:left w:w="0" w:type="dxa"/>
        <w:right w:w="0" w:type="dxa"/>
      </w:tblCellMar>
    </w:tblPr>
  </w:style>
  <w:style w:type="paragraph" w:customStyle="1" w:styleId="Absenderzeile">
    <w:name w:val="Absenderzeile"/>
    <w:basedOn w:val="Normal"/>
    <w:rsid w:val="001F1B9C"/>
    <w:pPr>
      <w:spacing w:line="240" w:lineRule="auto"/>
    </w:pPr>
    <w:rPr>
      <w:sz w:val="14"/>
    </w:rPr>
  </w:style>
  <w:style w:type="paragraph" w:styleId="Title">
    <w:name w:val="Title"/>
    <w:basedOn w:val="Normal"/>
    <w:next w:val="Normal"/>
    <w:link w:val="TitleChar"/>
    <w:uiPriority w:val="1"/>
    <w:qFormat/>
    <w:rsid w:val="009B18B4"/>
    <w:pPr>
      <w:spacing w:line="568" w:lineRule="atLeast"/>
    </w:pPr>
    <w:rPr>
      <w:rFonts w:eastAsia="Times New Roman"/>
      <w:color w:val="000000"/>
      <w:spacing w:val="5"/>
      <w:kern w:val="28"/>
      <w:sz w:val="48"/>
      <w:szCs w:val="52"/>
    </w:rPr>
  </w:style>
  <w:style w:type="character" w:customStyle="1" w:styleId="TitleChar">
    <w:name w:val="Title Char"/>
    <w:link w:val="Title"/>
    <w:uiPriority w:val="1"/>
    <w:rsid w:val="007050ED"/>
    <w:rPr>
      <w:rFonts w:eastAsia="Times New Roman"/>
      <w:color w:val="000000"/>
      <w:spacing w:val="5"/>
      <w:kern w:val="28"/>
      <w:sz w:val="48"/>
      <w:szCs w:val="52"/>
      <w:lang w:eastAsia="en-US"/>
    </w:rPr>
  </w:style>
  <w:style w:type="paragraph" w:styleId="Subtitle">
    <w:name w:val="Subtitle"/>
    <w:basedOn w:val="Normal"/>
    <w:uiPriority w:val="1"/>
    <w:qFormat/>
    <w:rsid w:val="00617613"/>
    <w:pPr>
      <w:spacing w:before="260" w:line="320" w:lineRule="exact"/>
      <w:outlineLvl w:val="1"/>
    </w:pPr>
    <w:rPr>
      <w:rFonts w:cs="Arial"/>
      <w:sz w:val="28"/>
      <w:szCs w:val="24"/>
    </w:rPr>
  </w:style>
  <w:style w:type="paragraph" w:customStyle="1" w:styleId="RefFusszeile">
    <w:name w:val="Ref_Fusszeile"/>
    <w:basedOn w:val="Footer"/>
    <w:uiPriority w:val="1"/>
    <w:rsid w:val="003B1648"/>
    <w:rPr>
      <w:sz w:val="19"/>
    </w:rPr>
  </w:style>
  <w:style w:type="paragraph" w:styleId="TOC1">
    <w:name w:val="toc 1"/>
    <w:basedOn w:val="Normal"/>
    <w:next w:val="Normal"/>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TOC2">
    <w:name w:val="toc 2"/>
    <w:basedOn w:val="Normal"/>
    <w:next w:val="Normal"/>
    <w:autoRedefine/>
    <w:uiPriority w:val="39"/>
    <w:rsid w:val="009C1039"/>
    <w:pPr>
      <w:pBdr>
        <w:bottom w:val="single" w:sz="8" w:space="1" w:color="D0D0D0"/>
        <w:between w:val="single" w:sz="8" w:space="1" w:color="D0D0D0"/>
      </w:pBdr>
      <w:tabs>
        <w:tab w:val="right" w:pos="9469"/>
      </w:tabs>
      <w:spacing w:line="200" w:lineRule="exact"/>
      <w:ind w:firstLine="340"/>
    </w:pPr>
  </w:style>
  <w:style w:type="paragraph" w:styleId="TOC3">
    <w:name w:val="toc 3"/>
    <w:basedOn w:val="Normal"/>
    <w:next w:val="Normal"/>
    <w:autoRedefine/>
    <w:uiPriority w:val="39"/>
    <w:rsid w:val="00BF2D5F"/>
    <w:pPr>
      <w:pBdr>
        <w:bottom w:val="single" w:sz="8" w:space="1" w:color="D0D0D0"/>
        <w:between w:val="single" w:sz="8" w:space="1" w:color="D0D0D0"/>
      </w:pBdr>
      <w:spacing w:line="200" w:lineRule="exact"/>
      <w:ind w:firstLine="567"/>
    </w:pPr>
  </w:style>
  <w:style w:type="paragraph" w:styleId="TOC4">
    <w:name w:val="toc 4"/>
    <w:basedOn w:val="Normal"/>
    <w:next w:val="Normal"/>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TOC5">
    <w:name w:val="toc 5"/>
    <w:basedOn w:val="Normal"/>
    <w:next w:val="Normal"/>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Subtitle"/>
    <w:rsid w:val="00796682"/>
    <w:pPr>
      <w:spacing w:line="280" w:lineRule="atLeast"/>
    </w:pPr>
  </w:style>
  <w:style w:type="paragraph" w:customStyle="1" w:styleId="Nummerierung">
    <w:name w:val="Nummerierung"/>
    <w:basedOn w:val="Normal"/>
    <w:rsid w:val="005F7206"/>
    <w:pPr>
      <w:numPr>
        <w:numId w:val="6"/>
      </w:numPr>
      <w:jc w:val="both"/>
    </w:pPr>
  </w:style>
  <w:style w:type="paragraph" w:styleId="ListBullet">
    <w:name w:val="List Bullet"/>
    <w:basedOn w:val="Normal"/>
    <w:rsid w:val="00E9787C"/>
    <w:pPr>
      <w:numPr>
        <w:numId w:val="1"/>
      </w:numPr>
    </w:pPr>
  </w:style>
  <w:style w:type="paragraph" w:styleId="ListBullet2">
    <w:name w:val="List Bullet 2"/>
    <w:basedOn w:val="Normal"/>
    <w:rsid w:val="00E9787C"/>
    <w:pPr>
      <w:numPr>
        <w:numId w:val="2"/>
      </w:numPr>
    </w:pPr>
  </w:style>
  <w:style w:type="paragraph" w:styleId="ListBullet3">
    <w:name w:val="List Bullet 3"/>
    <w:basedOn w:val="Normal"/>
    <w:rsid w:val="00E9787C"/>
    <w:pPr>
      <w:numPr>
        <w:numId w:val="3"/>
      </w:numPr>
    </w:pPr>
  </w:style>
  <w:style w:type="paragraph" w:styleId="ListBullet4">
    <w:name w:val="List Bullet 4"/>
    <w:basedOn w:val="Normal"/>
    <w:rsid w:val="00E9787C"/>
    <w:pPr>
      <w:numPr>
        <w:numId w:val="4"/>
      </w:numPr>
    </w:pPr>
  </w:style>
  <w:style w:type="paragraph" w:styleId="ListBullet5">
    <w:name w:val="List Bullet 5"/>
    <w:basedOn w:val="Normal"/>
    <w:rsid w:val="00E9787C"/>
    <w:pPr>
      <w:numPr>
        <w:numId w:val="5"/>
      </w:numPr>
    </w:pPr>
  </w:style>
  <w:style w:type="paragraph" w:styleId="Quote">
    <w:name w:val="Quote"/>
    <w:basedOn w:val="Normal"/>
    <w:next w:val="Normal"/>
    <w:qFormat/>
    <w:rsid w:val="00D37E22"/>
    <w:pPr>
      <w:spacing w:before="244" w:after="244"/>
      <w:ind w:left="227" w:right="227"/>
    </w:pPr>
    <w:rPr>
      <w:i/>
    </w:rPr>
  </w:style>
  <w:style w:type="paragraph" w:styleId="FootnoteText">
    <w:name w:val="footnote text"/>
    <w:basedOn w:val="Normal"/>
    <w:link w:val="FootnoteTextChar"/>
    <w:semiHidden/>
    <w:rsid w:val="00802E50"/>
    <w:pPr>
      <w:tabs>
        <w:tab w:val="left" w:pos="227"/>
      </w:tabs>
      <w:spacing w:line="240" w:lineRule="auto"/>
      <w:ind w:left="227" w:hanging="227"/>
    </w:pPr>
    <w:rPr>
      <w:sz w:val="16"/>
    </w:rPr>
  </w:style>
  <w:style w:type="character" w:styleId="FootnoteReference">
    <w:name w:val="footnote reference"/>
    <w:semiHidden/>
    <w:rsid w:val="00556E27"/>
    <w:rPr>
      <w:vertAlign w:val="superscript"/>
    </w:rPr>
  </w:style>
  <w:style w:type="paragraph" w:customStyle="1" w:styleId="Legende">
    <w:name w:val="Legende"/>
    <w:basedOn w:val="Normal"/>
    <w:semiHidden/>
    <w:rsid w:val="006254BF"/>
    <w:rPr>
      <w:sz w:val="16"/>
    </w:rPr>
  </w:style>
  <w:style w:type="paragraph" w:customStyle="1" w:styleId="Verzeichnis">
    <w:name w:val="Verzeichnis"/>
    <w:basedOn w:val="Normal"/>
    <w:rsid w:val="00E43329"/>
    <w:pPr>
      <w:pBdr>
        <w:bottom w:val="single" w:sz="8" w:space="1" w:color="C8C8C8"/>
        <w:between w:val="single" w:sz="8" w:space="1" w:color="C8C8C8"/>
      </w:pBdr>
      <w:tabs>
        <w:tab w:val="right" w:pos="9469"/>
      </w:tabs>
    </w:pPr>
  </w:style>
  <w:style w:type="paragraph" w:styleId="DocumentMap">
    <w:name w:val="Document Map"/>
    <w:basedOn w:val="Normal"/>
    <w:semiHidden/>
    <w:rsid w:val="00003CF0"/>
    <w:pPr>
      <w:shd w:val="clear" w:color="auto" w:fill="000080"/>
    </w:pPr>
    <w:rPr>
      <w:rFonts w:ascii="Tahoma" w:hAnsi="Tahoma" w:cs="Tahoma"/>
      <w:sz w:val="20"/>
    </w:rPr>
  </w:style>
  <w:style w:type="paragraph" w:styleId="Caption">
    <w:name w:val="caption"/>
    <w:basedOn w:val="Normal"/>
    <w:next w:val="Normal"/>
    <w:qFormat/>
    <w:rsid w:val="00DF6D19"/>
    <w:pPr>
      <w:spacing w:before="120" w:after="240"/>
    </w:pPr>
    <w:rPr>
      <w:bCs/>
      <w:sz w:val="16"/>
    </w:rPr>
  </w:style>
  <w:style w:type="table" w:customStyle="1" w:styleId="TabelleBFH">
    <w:name w:val="Tabelle_BFH"/>
    <w:basedOn w:val="TableNormal"/>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TableofFigures">
    <w:name w:val="table of figures"/>
    <w:basedOn w:val="Normal"/>
    <w:next w:val="Normal"/>
    <w:uiPriority w:val="99"/>
    <w:unhideWhenUsed/>
    <w:rsid w:val="006F7567"/>
    <w:pPr>
      <w:pBdr>
        <w:bottom w:val="single" w:sz="8" w:space="1" w:color="C8C8C8"/>
        <w:between w:val="single" w:sz="8" w:space="1" w:color="C8C8C8"/>
      </w:pBdr>
    </w:pPr>
  </w:style>
  <w:style w:type="paragraph" w:styleId="BalloonText">
    <w:name w:val="Balloon Text"/>
    <w:basedOn w:val="Normal"/>
    <w:link w:val="BalloonTextChar"/>
    <w:uiPriority w:val="99"/>
    <w:semiHidden/>
    <w:unhideWhenUsed/>
    <w:rsid w:val="006F756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6F7567"/>
    <w:rPr>
      <w:rFonts w:ascii="Tahoma" w:hAnsi="Tahoma" w:cs="Tahoma"/>
      <w:sz w:val="16"/>
      <w:szCs w:val="16"/>
      <w:lang w:eastAsia="en-US"/>
    </w:rPr>
  </w:style>
  <w:style w:type="character" w:styleId="Hyperlink">
    <w:name w:val="Hyperlink"/>
    <w:uiPriority w:val="99"/>
    <w:unhideWhenUsed/>
    <w:rsid w:val="009C1039"/>
    <w:rPr>
      <w:color w:val="0000FF"/>
      <w:u w:val="single"/>
    </w:rPr>
  </w:style>
  <w:style w:type="table" w:customStyle="1" w:styleId="TabelleBFH1">
    <w:name w:val="Tabelle_BFH1"/>
    <w:basedOn w:val="TableNormal"/>
    <w:rsid w:val="00E10859"/>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table" w:customStyle="1" w:styleId="TabelleBFH2">
    <w:name w:val="Tabelle_BFH2"/>
    <w:basedOn w:val="TableNormal"/>
    <w:rsid w:val="00E10859"/>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character" w:styleId="PlaceholderText">
    <w:name w:val="Placeholder Text"/>
    <w:basedOn w:val="DefaultParagraphFont"/>
    <w:uiPriority w:val="99"/>
    <w:semiHidden/>
    <w:rsid w:val="00045A90"/>
    <w:rPr>
      <w:color w:val="808080"/>
    </w:rPr>
  </w:style>
  <w:style w:type="character" w:styleId="UnresolvedMention">
    <w:name w:val="Unresolved Mention"/>
    <w:basedOn w:val="DefaultParagraphFont"/>
    <w:uiPriority w:val="99"/>
    <w:semiHidden/>
    <w:unhideWhenUsed/>
    <w:rsid w:val="002458A3"/>
    <w:rPr>
      <w:color w:val="605E5C"/>
      <w:shd w:val="clear" w:color="auto" w:fill="E1DFDD"/>
    </w:rPr>
  </w:style>
  <w:style w:type="character" w:customStyle="1" w:styleId="Heading3Char">
    <w:name w:val="Heading 3 Char"/>
    <w:basedOn w:val="DefaultParagraphFont"/>
    <w:link w:val="Heading3"/>
    <w:rsid w:val="002458A3"/>
    <w:rPr>
      <w:rFonts w:cs="Arial"/>
      <w:b/>
      <w:bCs/>
      <w:sz w:val="19"/>
      <w:szCs w:val="26"/>
      <w:lang w:eastAsia="en-US"/>
    </w:rPr>
  </w:style>
  <w:style w:type="character" w:customStyle="1" w:styleId="Heading4Char">
    <w:name w:val="Heading 4 Char"/>
    <w:basedOn w:val="DefaultParagraphFont"/>
    <w:link w:val="Heading4"/>
    <w:rsid w:val="002458A3"/>
    <w:rPr>
      <w:b/>
      <w:bCs/>
      <w:sz w:val="19"/>
      <w:szCs w:val="28"/>
      <w:lang w:eastAsia="en-US"/>
    </w:rPr>
  </w:style>
  <w:style w:type="character" w:customStyle="1" w:styleId="FootnoteTextChar">
    <w:name w:val="Footnote Text Char"/>
    <w:basedOn w:val="DefaultParagraphFont"/>
    <w:link w:val="FootnoteText"/>
    <w:semiHidden/>
    <w:rsid w:val="00BA3BBB"/>
    <w:rPr>
      <w:sz w:val="16"/>
      <w:lang w:eastAsia="en-US"/>
    </w:rPr>
  </w:style>
  <w:style w:type="character" w:styleId="FollowedHyperlink">
    <w:name w:val="FollowedHyperlink"/>
    <w:basedOn w:val="DefaultParagraphFont"/>
    <w:uiPriority w:val="99"/>
    <w:semiHidden/>
    <w:unhideWhenUsed/>
    <w:rsid w:val="00BB5D6C"/>
    <w:rPr>
      <w:color w:val="954F72" w:themeColor="followedHyperlink"/>
      <w:u w:val="single"/>
    </w:rPr>
  </w:style>
  <w:style w:type="table" w:styleId="GridTable4-Accent4">
    <w:name w:val="Grid Table 4 Accent 4"/>
    <w:basedOn w:val="TableNormal"/>
    <w:uiPriority w:val="49"/>
    <w:rsid w:val="008E2941"/>
    <w:rPr>
      <w:rFonts w:asciiTheme="minorHAnsi" w:eastAsiaTheme="minorHAnsi" w:hAnsiTheme="minorHAnsi" w:cstheme="minorBidi"/>
      <w:sz w:val="22"/>
      <w:szCs w:val="22"/>
      <w:lang w:eastAsia="en-U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ableofAuthorities">
    <w:name w:val="table of authorities"/>
    <w:basedOn w:val="Normal"/>
    <w:next w:val="Normal"/>
    <w:uiPriority w:val="99"/>
    <w:semiHidden/>
    <w:unhideWhenUsed/>
    <w:rsid w:val="007D2E51"/>
    <w:pPr>
      <w:ind w:left="190" w:hanging="190"/>
    </w:pPr>
  </w:style>
  <w:style w:type="paragraph" w:styleId="BodyText">
    <w:name w:val="Body Text"/>
    <w:basedOn w:val="Normal"/>
    <w:link w:val="BodyTextChar"/>
    <w:rsid w:val="005D6623"/>
    <w:pPr>
      <w:spacing w:before="180" w:after="180" w:line="259" w:lineRule="auto"/>
    </w:pPr>
    <w:rPr>
      <w:rFonts w:asciiTheme="minorHAnsi" w:eastAsiaTheme="minorEastAsia" w:hAnsiTheme="minorHAnsi" w:cstheme="minorBidi"/>
      <w:noProof/>
      <w:sz w:val="22"/>
      <w:szCs w:val="22"/>
    </w:rPr>
  </w:style>
  <w:style w:type="character" w:customStyle="1" w:styleId="BodyTextChar">
    <w:name w:val="Body Text Char"/>
    <w:basedOn w:val="DefaultParagraphFont"/>
    <w:link w:val="BodyText"/>
    <w:rsid w:val="005D6623"/>
    <w:rPr>
      <w:rFonts w:asciiTheme="minorHAnsi" w:eastAsiaTheme="minorEastAsia" w:hAnsiTheme="minorHAnsi" w:cstheme="minorBidi"/>
      <w:noProof/>
      <w:sz w:val="22"/>
      <w:szCs w:val="22"/>
      <w:lang w:eastAsia="en-US"/>
    </w:rPr>
  </w:style>
  <w:style w:type="table" w:styleId="GridTable5Dark-Accent6">
    <w:name w:val="Grid Table 5 Dark Accent 6"/>
    <w:basedOn w:val="TableNormal"/>
    <w:uiPriority w:val="50"/>
    <w:rsid w:val="005D6623"/>
    <w:rPr>
      <w:rFonts w:asciiTheme="minorHAnsi" w:eastAsiaTheme="minorEastAsia"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istParagraph">
    <w:name w:val="List Paragraph"/>
    <w:basedOn w:val="Normal"/>
    <w:uiPriority w:val="34"/>
    <w:qFormat/>
    <w:rsid w:val="009822B8"/>
    <w:pPr>
      <w:ind w:left="720"/>
      <w:contextualSpacing/>
    </w:pPr>
  </w:style>
  <w:style w:type="paragraph" w:styleId="TOCHeading">
    <w:name w:val="TOC Heading"/>
    <w:basedOn w:val="Heading1"/>
    <w:next w:val="Normal"/>
    <w:uiPriority w:val="39"/>
    <w:unhideWhenUsed/>
    <w:qFormat/>
    <w:rsid w:val="00776FA1"/>
    <w:pPr>
      <w:numPr>
        <w:numId w:val="0"/>
      </w:numPr>
      <w:tabs>
        <w:tab w:val="clear" w:pos="567"/>
        <w:tab w:val="clear" w:pos="794"/>
      </w:tabs>
      <w:spacing w:before="240" w:after="0" w:line="259" w:lineRule="auto"/>
      <w:outlineLvl w:val="9"/>
    </w:pPr>
    <w:rPr>
      <w:rFonts w:asciiTheme="majorHAnsi" w:eastAsiaTheme="majorEastAsia" w:hAnsiTheme="majorHAnsi" w:cstheme="majorBidi"/>
      <w:bCs w:val="0"/>
      <w:color w:val="2F5496" w:themeColor="accent1" w:themeShade="BF"/>
      <w:sz w:val="32"/>
      <w:szCs w:val="32"/>
      <w:lang w:val="en-US"/>
    </w:rPr>
  </w:style>
  <w:style w:type="paragraph" w:styleId="Bibliography">
    <w:name w:val="Bibliography"/>
    <w:basedOn w:val="Normal"/>
    <w:next w:val="Normal"/>
    <w:uiPriority w:val="37"/>
    <w:unhideWhenUsed/>
    <w:rsid w:val="00432DB1"/>
    <w:pPr>
      <w:tabs>
        <w:tab w:val="left" w:pos="384"/>
      </w:tabs>
      <w:spacing w:line="240" w:lineRule="atLeast"/>
      <w:ind w:left="384" w:hanging="384"/>
    </w:pPr>
  </w:style>
  <w:style w:type="table" w:styleId="GridTable4-Accent1">
    <w:name w:val="Grid Table 4 Accent 1"/>
    <w:basedOn w:val="TableNormal"/>
    <w:uiPriority w:val="49"/>
    <w:rsid w:val="007262E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3">
    <w:name w:val="Grid Table 5 Dark Accent 3"/>
    <w:basedOn w:val="TableNormal"/>
    <w:uiPriority w:val="50"/>
    <w:rsid w:val="005955F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1910354">
      <w:bodyDiv w:val="1"/>
      <w:marLeft w:val="0"/>
      <w:marRight w:val="0"/>
      <w:marTop w:val="0"/>
      <w:marBottom w:val="0"/>
      <w:divBdr>
        <w:top w:val="none" w:sz="0" w:space="0" w:color="auto"/>
        <w:left w:val="none" w:sz="0" w:space="0" w:color="auto"/>
        <w:bottom w:val="none" w:sz="0" w:space="0" w:color="auto"/>
        <w:right w:val="none" w:sz="0" w:space="0" w:color="auto"/>
      </w:divBdr>
    </w:div>
    <w:div w:id="1540121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3.emf"/><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s://github.com/users/zuercheram/projects/2/views/3" TargetMode="External"/><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github.com/zuercheram/bauestellen-app"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1"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l1\Downloads\de_Thesisvorlage_mit_Titelbild%20(11).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6C5E7711755FE64DB61EA4D9FB910FA3" ma:contentTypeVersion="12" ma:contentTypeDescription="Ein neues Dokument erstellen." ma:contentTypeScope="" ma:versionID="3e943206e81ecb9f290f7a957254b993">
  <xsd:schema xmlns:xsd="http://www.w3.org/2001/XMLSchema" xmlns:xs="http://www.w3.org/2001/XMLSchema" xmlns:p="http://schemas.microsoft.com/office/2006/metadata/properties" xmlns:ns2="dd8cb13b-09cd-4f71-a146-5d96908aee33" xmlns:ns3="484c8c59-755d-4516-b8d2-1621b38262b4" xmlns:ns4="65111c24-9a2a-477f-abc3-258134d3f2a0" targetNamespace="http://schemas.microsoft.com/office/2006/metadata/properties" ma:root="true" ma:fieldsID="4a73b8a6e85c3d0f90d40cc91b10065b" ns2:_="" ns3:_="" ns4:_="">
    <xsd:import namespace="dd8cb13b-09cd-4f71-a146-5d96908aee33"/>
    <xsd:import namespace="484c8c59-755d-4516-b8d2-1621b38262b4"/>
    <xsd:import namespace="65111c24-9a2a-477f-abc3-258134d3f2a0"/>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GenerationTime" minOccurs="0"/>
                <xsd:element ref="ns2:MediaServiceEventHashCode" minOccurs="0"/>
                <xsd:element ref="ns2:MediaServiceDateTaken" minOccurs="0"/>
                <xsd:element ref="ns2:MediaLengthInSeconds" minOccurs="0"/>
                <xsd:element ref="ns2:MediaServiceOCR" minOccurs="0"/>
                <xsd:element ref="ns4:SharedWithUsers"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8cb13b-09cd-4f71-a146-5d96908aee3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Bildmarkierungen" ma:readOnly="false" ma:fieldId="{5cf76f15-5ced-4ddc-b409-7134ff3c332f}" ma:taxonomyMulti="true" ma:sspId="5762c749-3c58-4e44-b2b3-1d952cc78e76"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4c8c59-755d-4516-b8d2-1621b38262b4"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313d4892-713f-4b7a-bfd1-236a680d039a}" ma:internalName="TaxCatchAll" ma:showField="CatchAllData" ma:web="65111c24-9a2a-477f-abc3-258134d3f2a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5111c24-9a2a-477f-abc3-258134d3f2a0" elementFormDefault="qualified">
    <xsd:import namespace="http://schemas.microsoft.com/office/2006/documentManagement/types"/>
    <xsd:import namespace="http://schemas.microsoft.com/office/infopath/2007/PartnerControls"/>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484c8c59-755d-4516-b8d2-1621b38262b4">
      <Value>241</Value>
    </TaxCatchAll>
    <lcf76f155ced4ddcb4097134ff3c332f xmlns="dd8cb13b-09cd-4f71-a146-5d96908aee33">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C930CC-E57A-4BC3-BCE9-3ADB69660924}">
  <ds:schemaRefs>
    <ds:schemaRef ds:uri="http://schemas.microsoft.com/sharepoint/v3/contenttype/forms"/>
  </ds:schemaRefs>
</ds:datastoreItem>
</file>

<file path=customXml/itemProps2.xml><?xml version="1.0" encoding="utf-8"?>
<ds:datastoreItem xmlns:ds="http://schemas.openxmlformats.org/officeDocument/2006/customXml" ds:itemID="{AAADE9AA-C530-4371-9D83-2F1210270A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8cb13b-09cd-4f71-a146-5d96908aee33"/>
    <ds:schemaRef ds:uri="484c8c59-755d-4516-b8d2-1621b38262b4"/>
    <ds:schemaRef ds:uri="65111c24-9a2a-477f-abc3-258134d3f2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6BF99A9-80EB-4F18-8C29-BC9F2359EF80}">
  <ds:schemaRefs>
    <ds:schemaRef ds:uri="http://schemas.microsoft.com/office/2006/metadata/properties"/>
    <ds:schemaRef ds:uri="http://schemas.microsoft.com/office/infopath/2007/PartnerControls"/>
    <ds:schemaRef ds:uri="484c8c59-755d-4516-b8d2-1621b38262b4"/>
    <ds:schemaRef ds:uri="dd8cb13b-09cd-4f71-a146-5d96908aee33"/>
  </ds:schemaRefs>
</ds:datastoreItem>
</file>

<file path=customXml/itemProps4.xml><?xml version="1.0" encoding="utf-8"?>
<ds:datastoreItem xmlns:ds="http://schemas.openxmlformats.org/officeDocument/2006/customXml" ds:itemID="{479AAAF7-C416-4DF3-BCC4-6906F661B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de_Thesisvorlage_mit_Titelbild (11).dotx</Template>
  <TotalTime>0</TotalTime>
  <Pages>42</Pages>
  <Words>20974</Words>
  <Characters>119556</Characters>
  <Application>Microsoft Office Word</Application>
  <DocSecurity>0</DocSecurity>
  <Lines>996</Lines>
  <Paragraphs>280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Thesisvorlage mit Titelbild (de)</vt:lpstr>
      <vt:lpstr>Thesisvorlage mit Titelbild (de)</vt:lpstr>
    </vt:vector>
  </TitlesOfParts>
  <Company>Mediaviso AG</Company>
  <LinksUpToDate>false</LinksUpToDate>
  <CharactersWithSpaces>140250</CharactersWithSpaces>
  <SharedDoc>false</SharedDoc>
  <HLinks>
    <vt:vector size="114" baseType="variant">
      <vt:variant>
        <vt:i4>1966141</vt:i4>
      </vt:variant>
      <vt:variant>
        <vt:i4>149</vt:i4>
      </vt:variant>
      <vt:variant>
        <vt:i4>0</vt:i4>
      </vt:variant>
      <vt:variant>
        <vt:i4>5</vt:i4>
      </vt:variant>
      <vt:variant>
        <vt:lpwstr/>
      </vt:variant>
      <vt:variant>
        <vt:lpwstr>_Toc371572893</vt:lpwstr>
      </vt:variant>
      <vt:variant>
        <vt:i4>1179701</vt:i4>
      </vt:variant>
      <vt:variant>
        <vt:i4>140</vt:i4>
      </vt:variant>
      <vt:variant>
        <vt:i4>0</vt:i4>
      </vt:variant>
      <vt:variant>
        <vt:i4>5</vt:i4>
      </vt:variant>
      <vt:variant>
        <vt:lpwstr/>
      </vt:variant>
      <vt:variant>
        <vt:lpwstr>_Toc371572055</vt:lpwstr>
      </vt:variant>
      <vt:variant>
        <vt:i4>1179701</vt:i4>
      </vt:variant>
      <vt:variant>
        <vt:i4>125</vt:i4>
      </vt:variant>
      <vt:variant>
        <vt:i4>0</vt:i4>
      </vt:variant>
      <vt:variant>
        <vt:i4>5</vt:i4>
      </vt:variant>
      <vt:variant>
        <vt:lpwstr/>
      </vt:variant>
      <vt:variant>
        <vt:lpwstr>_Toc371572052</vt:lpwstr>
      </vt:variant>
      <vt:variant>
        <vt:i4>1179701</vt:i4>
      </vt:variant>
      <vt:variant>
        <vt:i4>119</vt:i4>
      </vt:variant>
      <vt:variant>
        <vt:i4>0</vt:i4>
      </vt:variant>
      <vt:variant>
        <vt:i4>5</vt:i4>
      </vt:variant>
      <vt:variant>
        <vt:lpwstr/>
      </vt:variant>
      <vt:variant>
        <vt:lpwstr>_Toc371572051</vt:lpwstr>
      </vt:variant>
      <vt:variant>
        <vt:i4>1179701</vt:i4>
      </vt:variant>
      <vt:variant>
        <vt:i4>113</vt:i4>
      </vt:variant>
      <vt:variant>
        <vt:i4>0</vt:i4>
      </vt:variant>
      <vt:variant>
        <vt:i4>5</vt:i4>
      </vt:variant>
      <vt:variant>
        <vt:lpwstr/>
      </vt:variant>
      <vt:variant>
        <vt:lpwstr>_Toc371572050</vt:lpwstr>
      </vt:variant>
      <vt:variant>
        <vt:i4>1245237</vt:i4>
      </vt:variant>
      <vt:variant>
        <vt:i4>107</vt:i4>
      </vt:variant>
      <vt:variant>
        <vt:i4>0</vt:i4>
      </vt:variant>
      <vt:variant>
        <vt:i4>5</vt:i4>
      </vt:variant>
      <vt:variant>
        <vt:lpwstr/>
      </vt:variant>
      <vt:variant>
        <vt:lpwstr>_Toc371572049</vt:lpwstr>
      </vt:variant>
      <vt:variant>
        <vt:i4>1245237</vt:i4>
      </vt:variant>
      <vt:variant>
        <vt:i4>101</vt:i4>
      </vt:variant>
      <vt:variant>
        <vt:i4>0</vt:i4>
      </vt:variant>
      <vt:variant>
        <vt:i4>5</vt:i4>
      </vt:variant>
      <vt:variant>
        <vt:lpwstr/>
      </vt:variant>
      <vt:variant>
        <vt:lpwstr>_Toc371572048</vt:lpwstr>
      </vt:variant>
      <vt:variant>
        <vt:i4>1245237</vt:i4>
      </vt:variant>
      <vt:variant>
        <vt:i4>95</vt:i4>
      </vt:variant>
      <vt:variant>
        <vt:i4>0</vt:i4>
      </vt:variant>
      <vt:variant>
        <vt:i4>5</vt:i4>
      </vt:variant>
      <vt:variant>
        <vt:lpwstr/>
      </vt:variant>
      <vt:variant>
        <vt:lpwstr>_Toc371572047</vt:lpwstr>
      </vt:variant>
      <vt:variant>
        <vt:i4>1245237</vt:i4>
      </vt:variant>
      <vt:variant>
        <vt:i4>89</vt:i4>
      </vt:variant>
      <vt:variant>
        <vt:i4>0</vt:i4>
      </vt:variant>
      <vt:variant>
        <vt:i4>5</vt:i4>
      </vt:variant>
      <vt:variant>
        <vt:lpwstr/>
      </vt:variant>
      <vt:variant>
        <vt:lpwstr>_Toc371572046</vt:lpwstr>
      </vt:variant>
      <vt:variant>
        <vt:i4>1245237</vt:i4>
      </vt:variant>
      <vt:variant>
        <vt:i4>83</vt:i4>
      </vt:variant>
      <vt:variant>
        <vt:i4>0</vt:i4>
      </vt:variant>
      <vt:variant>
        <vt:i4>5</vt:i4>
      </vt:variant>
      <vt:variant>
        <vt:lpwstr/>
      </vt:variant>
      <vt:variant>
        <vt:lpwstr>_Toc371572045</vt:lpwstr>
      </vt:variant>
      <vt:variant>
        <vt:i4>1245237</vt:i4>
      </vt:variant>
      <vt:variant>
        <vt:i4>77</vt:i4>
      </vt:variant>
      <vt:variant>
        <vt:i4>0</vt:i4>
      </vt:variant>
      <vt:variant>
        <vt:i4>5</vt:i4>
      </vt:variant>
      <vt:variant>
        <vt:lpwstr/>
      </vt:variant>
      <vt:variant>
        <vt:lpwstr>_Toc371572044</vt:lpwstr>
      </vt:variant>
      <vt:variant>
        <vt:i4>1245237</vt:i4>
      </vt:variant>
      <vt:variant>
        <vt:i4>71</vt:i4>
      </vt:variant>
      <vt:variant>
        <vt:i4>0</vt:i4>
      </vt:variant>
      <vt:variant>
        <vt:i4>5</vt:i4>
      </vt:variant>
      <vt:variant>
        <vt:lpwstr/>
      </vt:variant>
      <vt:variant>
        <vt:lpwstr>_Toc371572043</vt:lpwstr>
      </vt:variant>
      <vt:variant>
        <vt:i4>1245237</vt:i4>
      </vt:variant>
      <vt:variant>
        <vt:i4>65</vt:i4>
      </vt:variant>
      <vt:variant>
        <vt:i4>0</vt:i4>
      </vt:variant>
      <vt:variant>
        <vt:i4>5</vt:i4>
      </vt:variant>
      <vt:variant>
        <vt:lpwstr/>
      </vt:variant>
      <vt:variant>
        <vt:lpwstr>_Toc371572042</vt:lpwstr>
      </vt:variant>
      <vt:variant>
        <vt:i4>1245237</vt:i4>
      </vt:variant>
      <vt:variant>
        <vt:i4>59</vt:i4>
      </vt:variant>
      <vt:variant>
        <vt:i4>0</vt:i4>
      </vt:variant>
      <vt:variant>
        <vt:i4>5</vt:i4>
      </vt:variant>
      <vt:variant>
        <vt:lpwstr/>
      </vt:variant>
      <vt:variant>
        <vt:lpwstr>_Toc371572041</vt:lpwstr>
      </vt:variant>
      <vt:variant>
        <vt:i4>1245237</vt:i4>
      </vt:variant>
      <vt:variant>
        <vt:i4>53</vt:i4>
      </vt:variant>
      <vt:variant>
        <vt:i4>0</vt:i4>
      </vt:variant>
      <vt:variant>
        <vt:i4>5</vt:i4>
      </vt:variant>
      <vt:variant>
        <vt:lpwstr/>
      </vt:variant>
      <vt:variant>
        <vt:lpwstr>_Toc371572040</vt:lpwstr>
      </vt:variant>
      <vt:variant>
        <vt:i4>1310773</vt:i4>
      </vt:variant>
      <vt:variant>
        <vt:i4>47</vt:i4>
      </vt:variant>
      <vt:variant>
        <vt:i4>0</vt:i4>
      </vt:variant>
      <vt:variant>
        <vt:i4>5</vt:i4>
      </vt:variant>
      <vt:variant>
        <vt:lpwstr/>
      </vt:variant>
      <vt:variant>
        <vt:lpwstr>_Toc371572039</vt:lpwstr>
      </vt:variant>
      <vt:variant>
        <vt:i4>1310773</vt:i4>
      </vt:variant>
      <vt:variant>
        <vt:i4>41</vt:i4>
      </vt:variant>
      <vt:variant>
        <vt:i4>0</vt:i4>
      </vt:variant>
      <vt:variant>
        <vt:i4>5</vt:i4>
      </vt:variant>
      <vt:variant>
        <vt:lpwstr/>
      </vt:variant>
      <vt:variant>
        <vt:lpwstr>_Toc371572038</vt:lpwstr>
      </vt:variant>
      <vt:variant>
        <vt:i4>1310773</vt:i4>
      </vt:variant>
      <vt:variant>
        <vt:i4>35</vt:i4>
      </vt:variant>
      <vt:variant>
        <vt:i4>0</vt:i4>
      </vt:variant>
      <vt:variant>
        <vt:i4>5</vt:i4>
      </vt:variant>
      <vt:variant>
        <vt:lpwstr/>
      </vt:variant>
      <vt:variant>
        <vt:lpwstr>_Toc371572037</vt:lpwstr>
      </vt:variant>
      <vt:variant>
        <vt:i4>1310773</vt:i4>
      </vt:variant>
      <vt:variant>
        <vt:i4>29</vt:i4>
      </vt:variant>
      <vt:variant>
        <vt:i4>0</vt:i4>
      </vt:variant>
      <vt:variant>
        <vt:i4>5</vt:i4>
      </vt:variant>
      <vt:variant>
        <vt:lpwstr/>
      </vt:variant>
      <vt:variant>
        <vt:lpwstr>_Toc371572036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Thesisvorlage mit Titelbild (de)</dc:title>
  <dc:subject/>
  <dc:creator>Moshfegh Laura</dc:creator>
  <cp:keywords/>
  <cp:lastModifiedBy>Amos Zürcher</cp:lastModifiedBy>
  <cp:revision>91</cp:revision>
  <cp:lastPrinted>2013-10-16T15:12:00Z</cp:lastPrinted>
  <dcterms:created xsi:type="dcterms:W3CDTF">2024-05-07T14:45:00Z</dcterms:created>
  <dcterms:modified xsi:type="dcterms:W3CDTF">2025-02-02T14:51:00Z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0x0101006C5E7711755FE64DB61EA4D9FB910FA3</vt:lpwstr>
  </property>
  <property fmtid="{D5CDD505-2E9C-101B-9397-08002B2CF9AE}" pid="3" name="BfhIntranetDocumentType">
    <vt:lpwstr>241;#Vorlage|de1a6d3c-ac6a-4b34-8edd-308eb81066db</vt:lpwstr>
  </property>
  <property fmtid="{D5CDD505-2E9C-101B-9397-08002B2CF9AE}" pid="4" name="TaxCatchAll">
    <vt:lpwstr>241;#Vorlage|de1a6d3c-ac6a-4b34-8edd-308eb81066db</vt:lpwstr>
  </property>
  <property fmtid="{D5CDD505-2E9C-101B-9397-08002B2CF9AE}" pid="5" name="ZOTERO_PREF_1">
    <vt:lpwstr>&lt;data data-version="3" zotero-version="7.0.11"&gt;&lt;session id="utF4xlrn"/&gt;&lt;style id="http://www.zotero.org/styles/ieee" locale="de-CH" hasBibliography="1" bibliographyStyleHasBeenSet="1"/&gt;&lt;prefs&gt;&lt;pref name="fieldType" value="Field"/&gt;&lt;pref name="automaticJour</vt:lpwstr>
  </property>
  <property fmtid="{D5CDD505-2E9C-101B-9397-08002B2CF9AE}" pid="6" name="ZOTERO_PREF_2">
    <vt:lpwstr>nalAbbreviations" value="true"/&gt;&lt;/prefs&gt;&lt;/data&gt;</vt:lpwstr>
  </property>
</Properties>
</file>